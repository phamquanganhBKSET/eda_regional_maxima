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495"/>
      </w:tblGrid>
      <w:tr w:rsidR="00CB1DA9" w14:paraId="3E9856DE" w14:textId="77777777" w:rsidTr="00963B8F">
        <w:trPr>
          <w:trHeight w:val="14134"/>
        </w:trPr>
        <w:tc>
          <w:tcPr>
            <w:tcW w:w="9288" w:type="dxa"/>
          </w:tcPr>
          <w:p w14:paraId="5BDC9F9B" w14:textId="2DB3A359" w:rsidR="00CB1DA9" w:rsidRPr="00BF04E8" w:rsidRDefault="00932E5E" w:rsidP="00963B8F">
            <w:pPr>
              <w:spacing w:after="0" w:line="240" w:lineRule="auto"/>
              <w:jc w:val="center"/>
              <w:rPr>
                <w:szCs w:val="26"/>
              </w:rPr>
            </w:pPr>
            <w:bookmarkStart w:id="0" w:name="_Hlk112181383"/>
            <w:bookmarkEnd w:id="0"/>
            <w:r>
              <w:t xml:space="preserve"> </w:t>
            </w:r>
            <w:r w:rsidR="00CB1DA9" w:rsidRPr="00E41E7A">
              <w:br w:type="page"/>
            </w:r>
            <w:r w:rsidR="00F654BD">
              <w:rPr>
                <w:szCs w:val="26"/>
              </w:rPr>
              <w:t>HANOI UNIVERSITY OF SCIENCE AND TECHNOLOGY</w:t>
            </w:r>
          </w:p>
          <w:p w14:paraId="39E3D8B9" w14:textId="51C707A3" w:rsidR="00CB1DA9" w:rsidRPr="00BF04E8" w:rsidRDefault="00F654BD" w:rsidP="00963B8F">
            <w:pPr>
              <w:spacing w:after="0" w:line="240" w:lineRule="auto"/>
              <w:jc w:val="center"/>
              <w:rPr>
                <w:b/>
                <w:bCs/>
                <w:sz w:val="32"/>
                <w:szCs w:val="32"/>
              </w:rPr>
            </w:pPr>
            <w:r>
              <w:rPr>
                <w:b/>
                <w:bCs/>
                <w:sz w:val="32"/>
                <w:szCs w:val="32"/>
              </w:rPr>
              <w:t>SCHOOL OF ELECTRONIC AND TELECOMMUNICATION</w:t>
            </w:r>
          </w:p>
          <w:p w14:paraId="74FDFBC2" w14:textId="77777777" w:rsidR="00CB1DA9" w:rsidRPr="00392F14" w:rsidRDefault="00CB1DA9" w:rsidP="00963B8F"/>
          <w:p w14:paraId="1FEC4E9C" w14:textId="1C335E18" w:rsidR="00CB1DA9" w:rsidRPr="00AE1825" w:rsidRDefault="005A4B8B" w:rsidP="00CE5556">
            <w:pPr>
              <w:jc w:val="center"/>
            </w:pPr>
            <w:r>
              <w:rPr>
                <w:noProof/>
              </w:rPr>
              <w:drawing>
                <wp:inline distT="0" distB="0" distL="0" distR="0" wp14:anchorId="048CAB6F" wp14:editId="79AD8C31">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dab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9961" cy="1829961"/>
                          </a:xfrm>
                          <a:prstGeom prst="rect">
                            <a:avLst/>
                          </a:prstGeom>
                        </pic:spPr>
                      </pic:pic>
                    </a:graphicData>
                  </a:graphic>
                </wp:inline>
              </w:drawing>
            </w:r>
          </w:p>
          <w:p w14:paraId="20783F89" w14:textId="24C55E58" w:rsidR="008F625B" w:rsidRDefault="008F625B" w:rsidP="008F625B">
            <w:pPr>
              <w:ind w:firstLine="0"/>
              <w:rPr>
                <w:b/>
                <w:sz w:val="40"/>
                <w:szCs w:val="40"/>
                <w:lang w:val="de-DE"/>
              </w:rPr>
            </w:pPr>
          </w:p>
          <w:p w14:paraId="42C10D6A" w14:textId="77777777" w:rsidR="00BF04E8" w:rsidRDefault="00BF04E8" w:rsidP="008F625B">
            <w:pPr>
              <w:ind w:firstLine="0"/>
              <w:rPr>
                <w:b/>
                <w:sz w:val="40"/>
                <w:szCs w:val="40"/>
                <w:lang w:val="de-DE"/>
              </w:rPr>
            </w:pPr>
          </w:p>
          <w:p w14:paraId="64063245" w14:textId="49F79DCD" w:rsidR="00CD52E9" w:rsidRPr="00BF04E8" w:rsidRDefault="00F654BD" w:rsidP="00CE5556">
            <w:pPr>
              <w:jc w:val="center"/>
              <w:rPr>
                <w:b/>
                <w:sz w:val="36"/>
                <w:szCs w:val="36"/>
                <w:lang w:val="de-DE"/>
              </w:rPr>
            </w:pPr>
            <w:r>
              <w:rPr>
                <w:b/>
                <w:sz w:val="36"/>
                <w:szCs w:val="36"/>
                <w:lang w:val="de-DE"/>
              </w:rPr>
              <w:t>LSI CONTEST</w:t>
            </w:r>
          </w:p>
          <w:p w14:paraId="0A7E82E5" w14:textId="7548646C" w:rsidR="00CB1DA9" w:rsidRPr="00BF04E8" w:rsidRDefault="00F654BD" w:rsidP="00B97297">
            <w:pPr>
              <w:jc w:val="center"/>
              <w:rPr>
                <w:b/>
                <w:sz w:val="40"/>
                <w:szCs w:val="40"/>
                <w:lang w:val="de-DE"/>
              </w:rPr>
            </w:pPr>
            <w:r>
              <w:rPr>
                <w:b/>
                <w:sz w:val="40"/>
                <w:szCs w:val="40"/>
                <w:lang w:val="de-DE"/>
              </w:rPr>
              <w:t>REGIONAL MAXIMA</w:t>
            </w:r>
          </w:p>
          <w:p w14:paraId="67E15B45" w14:textId="221009C9" w:rsidR="00CB1DA9" w:rsidRDefault="00CB1DA9" w:rsidP="006762FB">
            <w:pPr>
              <w:ind w:firstLine="0"/>
              <w:rPr>
                <w:rFonts w:cs="Times New Roman"/>
                <w:b/>
                <w:bCs/>
                <w:iCs/>
                <w:color w:val="000000" w:themeColor="text1"/>
                <w:sz w:val="36"/>
                <w:szCs w:val="36"/>
              </w:rPr>
            </w:pPr>
          </w:p>
          <w:p w14:paraId="5C542BB9" w14:textId="26005B4E" w:rsidR="00F654BD" w:rsidRDefault="00F654BD" w:rsidP="006762FB">
            <w:pPr>
              <w:ind w:firstLine="0"/>
              <w:rPr>
                <w:rFonts w:cs="Times New Roman"/>
                <w:b/>
                <w:bCs/>
                <w:iCs/>
                <w:color w:val="000000" w:themeColor="text1"/>
                <w:sz w:val="36"/>
                <w:szCs w:val="36"/>
              </w:rPr>
            </w:pPr>
          </w:p>
          <w:p w14:paraId="76BB79DA" w14:textId="072A5798" w:rsidR="00F654BD" w:rsidRDefault="00F654BD" w:rsidP="006762FB">
            <w:pPr>
              <w:ind w:firstLine="0"/>
              <w:rPr>
                <w:rFonts w:cs="Times New Roman"/>
                <w:b/>
                <w:bCs/>
                <w:iCs/>
                <w:color w:val="000000" w:themeColor="text1"/>
                <w:sz w:val="36"/>
                <w:szCs w:val="36"/>
              </w:rPr>
            </w:pPr>
          </w:p>
          <w:p w14:paraId="7E6F1A43" w14:textId="0B369F3E" w:rsidR="00F654BD" w:rsidRPr="008D50F0" w:rsidRDefault="008D50F0" w:rsidP="003A708B">
            <w:pPr>
              <w:ind w:firstLine="209"/>
              <w:rPr>
                <w:b/>
                <w:sz w:val="28"/>
                <w:szCs w:val="28"/>
                <w:lang w:val="de-DE"/>
              </w:rPr>
            </w:pPr>
            <w:r w:rsidRPr="008D50F0">
              <w:rPr>
                <w:b/>
                <w:sz w:val="28"/>
                <w:szCs w:val="28"/>
                <w:lang w:val="de-DE"/>
              </w:rPr>
              <w:t>Team name</w:t>
            </w:r>
            <w:r>
              <w:rPr>
                <w:b/>
                <w:sz w:val="28"/>
                <w:szCs w:val="28"/>
                <w:lang w:val="de-DE"/>
              </w:rPr>
              <w:t>: EDABK</w:t>
            </w:r>
            <w:r w:rsidR="00775436">
              <w:rPr>
                <w:b/>
                <w:sz w:val="28"/>
                <w:szCs w:val="28"/>
                <w:lang w:val="de-DE"/>
              </w:rPr>
              <w:t xml:space="preserve"> - HUST</w:t>
            </w:r>
          </w:p>
          <w:p w14:paraId="3B672879" w14:textId="0FCB203D" w:rsidR="00966BA0" w:rsidRPr="00966BA0" w:rsidRDefault="00966BA0" w:rsidP="003A708B">
            <w:pPr>
              <w:ind w:firstLine="209"/>
              <w:rPr>
                <w:b/>
                <w:sz w:val="28"/>
                <w:szCs w:val="28"/>
                <w:lang w:val="de-DE"/>
              </w:rPr>
            </w:pPr>
            <w:r w:rsidRPr="00966BA0">
              <w:rPr>
                <w:b/>
                <w:sz w:val="28"/>
                <w:szCs w:val="28"/>
                <w:lang w:val="de-DE"/>
              </w:rPr>
              <w:t>Team members:</w:t>
            </w:r>
          </w:p>
          <w:tbl>
            <w:tblPr>
              <w:tblStyle w:val="TableGrid"/>
              <w:tblW w:w="9110"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724"/>
              <w:gridCol w:w="5399"/>
            </w:tblGrid>
            <w:tr w:rsidR="00966BA0" w14:paraId="4BC0785B" w14:textId="63AD73E1" w:rsidTr="00CB5690">
              <w:trPr>
                <w:trHeight w:val="526"/>
              </w:trPr>
              <w:tc>
                <w:tcPr>
                  <w:tcW w:w="2987" w:type="dxa"/>
                </w:tcPr>
                <w:p w14:paraId="09EB2421" w14:textId="58821128" w:rsidR="00966BA0" w:rsidRPr="004B1747" w:rsidRDefault="00966BA0" w:rsidP="007C6F35">
                  <w:pPr>
                    <w:framePr w:hSpace="180" w:wrap="around" w:vAnchor="text" w:hAnchor="text" w:y="1"/>
                    <w:suppressOverlap/>
                    <w:jc w:val="left"/>
                    <w:rPr>
                      <w:sz w:val="28"/>
                      <w:szCs w:val="28"/>
                      <w:lang w:val="vi-VN"/>
                    </w:rPr>
                  </w:pPr>
                  <w:r>
                    <w:rPr>
                      <w:sz w:val="28"/>
                      <w:szCs w:val="28"/>
                      <w:lang w:val="de-DE"/>
                    </w:rPr>
                    <w:t>Ph</w:t>
                  </w:r>
                  <w:r w:rsidR="00775436">
                    <w:rPr>
                      <w:sz w:val="28"/>
                      <w:szCs w:val="28"/>
                      <w:lang w:val="de-DE"/>
                    </w:rPr>
                    <w:t>a</w:t>
                  </w:r>
                  <w:r>
                    <w:rPr>
                      <w:sz w:val="28"/>
                      <w:szCs w:val="28"/>
                      <w:lang w:val="de-DE"/>
                    </w:rPr>
                    <w:t>m</w:t>
                  </w:r>
                  <w:r>
                    <w:rPr>
                      <w:sz w:val="28"/>
                      <w:szCs w:val="28"/>
                      <w:lang w:val="vi-VN"/>
                    </w:rPr>
                    <w:t xml:space="preserve"> Quang Anh</w:t>
                  </w:r>
                </w:p>
              </w:tc>
              <w:tc>
                <w:tcPr>
                  <w:tcW w:w="724" w:type="dxa"/>
                </w:tcPr>
                <w:p w14:paraId="1CD5A8FB" w14:textId="11DB7AF2" w:rsidR="00966BA0" w:rsidRDefault="00966BA0" w:rsidP="007C6F35">
                  <w:pPr>
                    <w:framePr w:hSpace="180" w:wrap="around" w:vAnchor="text" w:hAnchor="text" w:y="1"/>
                    <w:ind w:firstLine="0"/>
                    <w:suppressOverlap/>
                    <w:jc w:val="left"/>
                    <w:rPr>
                      <w:sz w:val="28"/>
                      <w:szCs w:val="28"/>
                      <w:lang w:val="de-DE"/>
                    </w:rPr>
                  </w:pPr>
                  <w:r>
                    <w:rPr>
                      <w:sz w:val="28"/>
                      <w:szCs w:val="28"/>
                      <w:lang w:val="de-DE"/>
                    </w:rPr>
                    <w:t>K63</w:t>
                  </w:r>
                </w:p>
              </w:tc>
              <w:tc>
                <w:tcPr>
                  <w:tcW w:w="5399" w:type="dxa"/>
                </w:tcPr>
                <w:p w14:paraId="10436E4F" w14:textId="0214317D" w:rsidR="00966BA0" w:rsidRDefault="00312CA6" w:rsidP="007C6F35">
                  <w:pPr>
                    <w:framePr w:hSpace="180" w:wrap="around" w:vAnchor="text" w:hAnchor="text" w:y="1"/>
                    <w:ind w:firstLine="0"/>
                    <w:suppressOverlap/>
                    <w:jc w:val="left"/>
                    <w:rPr>
                      <w:sz w:val="28"/>
                      <w:szCs w:val="28"/>
                      <w:lang w:val="de-DE"/>
                    </w:rPr>
                  </w:pPr>
                  <w:r>
                    <w:rPr>
                      <w:sz w:val="28"/>
                      <w:szCs w:val="28"/>
                      <w:lang w:val="de-DE"/>
                    </w:rPr>
                    <w:t>Hanoi University of Science and Technology</w:t>
                  </w:r>
                </w:p>
              </w:tc>
            </w:tr>
            <w:tr w:rsidR="00966BA0" w14:paraId="089684AD" w14:textId="05EB91F0" w:rsidTr="00CB5690">
              <w:trPr>
                <w:trHeight w:val="539"/>
              </w:trPr>
              <w:tc>
                <w:tcPr>
                  <w:tcW w:w="2987" w:type="dxa"/>
                </w:tcPr>
                <w:p w14:paraId="31D6065D" w14:textId="52B2B698" w:rsidR="00966BA0" w:rsidRPr="004B1747" w:rsidRDefault="00966BA0" w:rsidP="007C6F35">
                  <w:pPr>
                    <w:framePr w:hSpace="180" w:wrap="around" w:vAnchor="text" w:hAnchor="text" w:y="1"/>
                    <w:suppressOverlap/>
                    <w:jc w:val="left"/>
                    <w:rPr>
                      <w:sz w:val="28"/>
                      <w:szCs w:val="28"/>
                      <w:lang w:val="vi-VN"/>
                    </w:rPr>
                  </w:pPr>
                  <w:r>
                    <w:rPr>
                      <w:sz w:val="28"/>
                      <w:szCs w:val="28"/>
                      <w:lang w:val="de-DE"/>
                    </w:rPr>
                    <w:t>Nguy</w:t>
                  </w:r>
                  <w:r w:rsidR="00775436">
                    <w:rPr>
                      <w:sz w:val="28"/>
                      <w:szCs w:val="28"/>
                      <w:lang w:val="de-DE"/>
                    </w:rPr>
                    <w:t>e</w:t>
                  </w:r>
                  <w:r>
                    <w:rPr>
                      <w:sz w:val="28"/>
                      <w:szCs w:val="28"/>
                      <w:lang w:val="de-DE"/>
                    </w:rPr>
                    <w:t>n Vi</w:t>
                  </w:r>
                  <w:r w:rsidR="00775436">
                    <w:rPr>
                      <w:sz w:val="28"/>
                      <w:szCs w:val="28"/>
                      <w:lang w:val="de-DE"/>
                    </w:rPr>
                    <w:t>e</w:t>
                  </w:r>
                  <w:r>
                    <w:rPr>
                      <w:sz w:val="28"/>
                      <w:szCs w:val="28"/>
                      <w:lang w:val="de-DE"/>
                    </w:rPr>
                    <w:t>t Thi</w:t>
                  </w:r>
                </w:p>
              </w:tc>
              <w:tc>
                <w:tcPr>
                  <w:tcW w:w="724" w:type="dxa"/>
                </w:tcPr>
                <w:p w14:paraId="7ABEE650" w14:textId="76C4DAA7" w:rsidR="00966BA0" w:rsidRDefault="00966BA0" w:rsidP="007C6F35">
                  <w:pPr>
                    <w:framePr w:hSpace="180" w:wrap="around" w:vAnchor="text" w:hAnchor="text" w:y="1"/>
                    <w:ind w:firstLine="0"/>
                    <w:suppressOverlap/>
                    <w:jc w:val="left"/>
                    <w:rPr>
                      <w:sz w:val="28"/>
                      <w:szCs w:val="28"/>
                      <w:lang w:val="de-DE"/>
                    </w:rPr>
                  </w:pPr>
                  <w:r>
                    <w:rPr>
                      <w:sz w:val="28"/>
                      <w:szCs w:val="28"/>
                      <w:lang w:val="de-DE"/>
                    </w:rPr>
                    <w:t>K63</w:t>
                  </w:r>
                </w:p>
              </w:tc>
              <w:tc>
                <w:tcPr>
                  <w:tcW w:w="5399" w:type="dxa"/>
                </w:tcPr>
                <w:p w14:paraId="394A515F" w14:textId="44EFA09B" w:rsidR="00966BA0" w:rsidRDefault="00312CA6" w:rsidP="007C6F35">
                  <w:pPr>
                    <w:framePr w:hSpace="180" w:wrap="around" w:vAnchor="text" w:hAnchor="text" w:y="1"/>
                    <w:ind w:firstLine="0"/>
                    <w:suppressOverlap/>
                    <w:jc w:val="left"/>
                    <w:rPr>
                      <w:sz w:val="28"/>
                      <w:szCs w:val="28"/>
                      <w:lang w:val="de-DE"/>
                    </w:rPr>
                  </w:pPr>
                  <w:r>
                    <w:rPr>
                      <w:sz w:val="28"/>
                      <w:szCs w:val="28"/>
                      <w:lang w:val="de-DE"/>
                    </w:rPr>
                    <w:t>Hanoi University of Science and Technology</w:t>
                  </w:r>
                </w:p>
              </w:tc>
            </w:tr>
            <w:tr w:rsidR="00966BA0" w14:paraId="6301EBF9" w14:textId="7320714A" w:rsidTr="00CB5690">
              <w:trPr>
                <w:trHeight w:val="526"/>
              </w:trPr>
              <w:tc>
                <w:tcPr>
                  <w:tcW w:w="2987" w:type="dxa"/>
                </w:tcPr>
                <w:p w14:paraId="116C8CD5" w14:textId="09FD19A3" w:rsidR="00966BA0" w:rsidRPr="001C30F8" w:rsidRDefault="00966BA0" w:rsidP="007C6F35">
                  <w:pPr>
                    <w:framePr w:hSpace="180" w:wrap="around" w:vAnchor="text" w:hAnchor="text" w:y="1"/>
                    <w:suppressOverlap/>
                    <w:jc w:val="left"/>
                    <w:rPr>
                      <w:sz w:val="28"/>
                      <w:szCs w:val="28"/>
                      <w:lang w:val="vi-VN"/>
                    </w:rPr>
                  </w:pPr>
                  <w:r>
                    <w:rPr>
                      <w:sz w:val="28"/>
                      <w:szCs w:val="28"/>
                      <w:lang w:val="de-DE"/>
                    </w:rPr>
                    <w:t>Nguy</w:t>
                  </w:r>
                  <w:r w:rsidR="00775436">
                    <w:rPr>
                      <w:sz w:val="28"/>
                      <w:szCs w:val="28"/>
                      <w:lang w:val="de-DE"/>
                    </w:rPr>
                    <w:t>e</w:t>
                  </w:r>
                  <w:r>
                    <w:rPr>
                      <w:sz w:val="28"/>
                      <w:szCs w:val="28"/>
                      <w:lang w:val="de-DE"/>
                    </w:rPr>
                    <w:t>n</w:t>
                  </w:r>
                  <w:r>
                    <w:rPr>
                      <w:sz w:val="28"/>
                      <w:szCs w:val="28"/>
                      <w:lang w:val="vi-VN"/>
                    </w:rPr>
                    <w:t xml:space="preserve"> </w:t>
                  </w:r>
                  <w:r w:rsidR="00775436">
                    <w:rPr>
                      <w:sz w:val="28"/>
                      <w:szCs w:val="28"/>
                    </w:rPr>
                    <w:t>Du</w:t>
                  </w:r>
                  <w:r>
                    <w:rPr>
                      <w:sz w:val="28"/>
                      <w:szCs w:val="28"/>
                      <w:lang w:val="vi-VN"/>
                    </w:rPr>
                    <w:t>c Quang</w:t>
                  </w:r>
                </w:p>
              </w:tc>
              <w:tc>
                <w:tcPr>
                  <w:tcW w:w="724" w:type="dxa"/>
                </w:tcPr>
                <w:p w14:paraId="0C6392C3" w14:textId="7F77745A" w:rsidR="00966BA0" w:rsidRDefault="00966BA0" w:rsidP="007C6F35">
                  <w:pPr>
                    <w:framePr w:hSpace="180" w:wrap="around" w:vAnchor="text" w:hAnchor="text" w:y="1"/>
                    <w:ind w:firstLine="0"/>
                    <w:suppressOverlap/>
                    <w:jc w:val="left"/>
                    <w:rPr>
                      <w:sz w:val="28"/>
                      <w:szCs w:val="28"/>
                      <w:lang w:val="de-DE"/>
                    </w:rPr>
                  </w:pPr>
                  <w:r>
                    <w:rPr>
                      <w:sz w:val="28"/>
                      <w:szCs w:val="28"/>
                      <w:lang w:val="de-DE"/>
                    </w:rPr>
                    <w:t>K63</w:t>
                  </w:r>
                </w:p>
              </w:tc>
              <w:tc>
                <w:tcPr>
                  <w:tcW w:w="5399" w:type="dxa"/>
                </w:tcPr>
                <w:p w14:paraId="3EA72489" w14:textId="4D6B12B0" w:rsidR="00966BA0" w:rsidRDefault="00312CA6" w:rsidP="007C6F35">
                  <w:pPr>
                    <w:framePr w:hSpace="180" w:wrap="around" w:vAnchor="text" w:hAnchor="text" w:y="1"/>
                    <w:ind w:firstLine="0"/>
                    <w:suppressOverlap/>
                    <w:jc w:val="left"/>
                    <w:rPr>
                      <w:sz w:val="28"/>
                      <w:szCs w:val="28"/>
                      <w:lang w:val="de-DE"/>
                    </w:rPr>
                  </w:pPr>
                  <w:r>
                    <w:rPr>
                      <w:sz w:val="28"/>
                      <w:szCs w:val="28"/>
                      <w:lang w:val="de-DE"/>
                    </w:rPr>
                    <w:t>Hanoi University of Science and Technology</w:t>
                  </w:r>
                </w:p>
              </w:tc>
            </w:tr>
          </w:tbl>
          <w:p w14:paraId="68A31755" w14:textId="5F264EDA" w:rsidR="00F81BD2" w:rsidRDefault="00F81BD2" w:rsidP="007F5A57">
            <w:pPr>
              <w:ind w:firstLine="0"/>
              <w:rPr>
                <w:b/>
                <w:bCs/>
                <w:sz w:val="28"/>
                <w:szCs w:val="28"/>
                <w:lang w:val="de-DE"/>
              </w:rPr>
            </w:pPr>
          </w:p>
          <w:p w14:paraId="5BABDE38" w14:textId="77777777" w:rsidR="00583E34" w:rsidRDefault="00583E34" w:rsidP="007F5A57">
            <w:pPr>
              <w:ind w:firstLine="0"/>
              <w:rPr>
                <w:b/>
                <w:bCs/>
                <w:sz w:val="28"/>
                <w:szCs w:val="28"/>
                <w:lang w:val="de-DE"/>
              </w:rPr>
            </w:pPr>
          </w:p>
          <w:p w14:paraId="5459B286" w14:textId="77777777" w:rsidR="00F81BD2" w:rsidRPr="007C7600" w:rsidRDefault="00F81BD2" w:rsidP="007F5A57">
            <w:pPr>
              <w:ind w:firstLine="0"/>
              <w:rPr>
                <w:b/>
                <w:bCs/>
                <w:sz w:val="28"/>
                <w:szCs w:val="28"/>
                <w:lang w:val="de-DE"/>
              </w:rPr>
            </w:pPr>
          </w:p>
          <w:p w14:paraId="4B776632" w14:textId="2122C423" w:rsidR="00CB1DA9" w:rsidRPr="007F5A57" w:rsidRDefault="003A708B" w:rsidP="003A708B">
            <w:pPr>
              <w:ind w:firstLine="0"/>
              <w:jc w:val="center"/>
              <w:rPr>
                <w:b/>
                <w:bCs/>
                <w:szCs w:val="26"/>
                <w:lang w:val="de-DE"/>
              </w:rPr>
            </w:pPr>
            <w:r>
              <w:rPr>
                <w:b/>
                <w:bCs/>
                <w:sz w:val="28"/>
                <w:szCs w:val="28"/>
              </w:rPr>
              <w:t>Hanoi</w:t>
            </w:r>
            <w:r w:rsidR="006F04CF">
              <w:rPr>
                <w:b/>
                <w:bCs/>
                <w:sz w:val="28"/>
                <w:szCs w:val="28"/>
                <w:lang w:val="vi-VN"/>
              </w:rPr>
              <w:t xml:space="preserve">, </w:t>
            </w:r>
            <w:r w:rsidR="006F04CF">
              <w:rPr>
                <w:b/>
                <w:bCs/>
                <w:sz w:val="28"/>
                <w:szCs w:val="28"/>
                <w:lang w:val="de-DE"/>
              </w:rPr>
              <w:t>0</w:t>
            </w:r>
            <w:r w:rsidR="0064518E">
              <w:rPr>
                <w:b/>
                <w:bCs/>
                <w:sz w:val="28"/>
                <w:szCs w:val="28"/>
                <w:lang w:val="de-DE"/>
              </w:rPr>
              <w:t>1</w:t>
            </w:r>
            <w:r w:rsidR="006F04CF">
              <w:rPr>
                <w:b/>
                <w:bCs/>
                <w:sz w:val="28"/>
                <w:szCs w:val="28"/>
                <w:lang w:val="vi-VN"/>
              </w:rPr>
              <w:t>-</w:t>
            </w:r>
            <w:r w:rsidR="00CE5556" w:rsidRPr="007F5A57">
              <w:rPr>
                <w:b/>
                <w:bCs/>
                <w:sz w:val="28"/>
                <w:szCs w:val="28"/>
                <w:lang w:val="de-DE"/>
              </w:rPr>
              <w:t>202</w:t>
            </w:r>
            <w:r w:rsidR="0064518E">
              <w:rPr>
                <w:b/>
                <w:bCs/>
                <w:sz w:val="28"/>
                <w:szCs w:val="28"/>
                <w:lang w:val="de-DE"/>
              </w:rPr>
              <w:t>3</w:t>
            </w:r>
          </w:p>
        </w:tc>
      </w:tr>
    </w:tbl>
    <w:p w14:paraId="30750E74" w14:textId="77777777" w:rsidR="00CB1DA9" w:rsidRDefault="00CB1DA9" w:rsidP="00CE5556">
      <w:pPr>
        <w:ind w:firstLine="0"/>
        <w:jc w:val="center"/>
        <w:sectPr w:rsidR="00CB1DA9" w:rsidSect="00556E52">
          <w:headerReference w:type="default" r:id="rId12"/>
          <w:pgSz w:w="11906" w:h="16838" w:code="9"/>
          <w:pgMar w:top="1134" w:right="1134" w:bottom="1418" w:left="1701" w:header="850" w:footer="432" w:gutter="0"/>
          <w:cols w:space="454"/>
          <w:docGrid w:type="linesAndChars" w:linePitch="360"/>
        </w:sectPr>
      </w:pPr>
    </w:p>
    <w:p w14:paraId="461CC28A" w14:textId="0308E29E" w:rsidR="00B14D28" w:rsidRPr="001F5A2B" w:rsidRDefault="009B7940" w:rsidP="001F5A2B">
      <w:pPr>
        <w:spacing w:before="0" w:after="600"/>
        <w:jc w:val="center"/>
        <w:rPr>
          <w:b/>
          <w:bCs/>
          <w:sz w:val="32"/>
          <w:szCs w:val="32"/>
        </w:rPr>
      </w:pPr>
      <w:r>
        <w:rPr>
          <w:b/>
          <w:bCs/>
          <w:sz w:val="32"/>
          <w:szCs w:val="32"/>
        </w:rPr>
        <w:lastRenderedPageBreak/>
        <w:t>INFORMATION PAGE</w:t>
      </w:r>
    </w:p>
    <w:p w14:paraId="5EAAA499" w14:textId="3641BF04" w:rsidR="0077517A" w:rsidRDefault="0077517A" w:rsidP="00392EF3">
      <w:pPr>
        <w:pStyle w:val="ListParagraph"/>
        <w:numPr>
          <w:ilvl w:val="0"/>
          <w:numId w:val="21"/>
        </w:numPr>
        <w:ind w:left="0"/>
      </w:pPr>
      <w:r>
        <w:t>Team name: EDABK</w:t>
      </w:r>
      <w:r w:rsidR="00775436">
        <w:t xml:space="preserve"> </w:t>
      </w:r>
      <w:r w:rsidR="00392EF3">
        <w:t>–</w:t>
      </w:r>
      <w:r w:rsidR="00775436">
        <w:t xml:space="preserve"> HUST</w:t>
      </w:r>
    </w:p>
    <w:p w14:paraId="645303E2" w14:textId="288DDBFF" w:rsidR="00392EF3" w:rsidRDefault="00392EF3" w:rsidP="00392EF3">
      <w:pPr>
        <w:pStyle w:val="ListParagraph"/>
        <w:numPr>
          <w:ilvl w:val="0"/>
          <w:numId w:val="21"/>
        </w:numPr>
        <w:ind w:left="0"/>
      </w:pPr>
      <w:r>
        <w:t xml:space="preserve">Task level of design: </w:t>
      </w:r>
      <w:r w:rsidR="008D2FA0">
        <w:t>Level 3 (Advanced)</w:t>
      </w:r>
      <w:r w:rsidR="00503803">
        <w:t xml:space="preserve"> - I</w:t>
      </w:r>
      <w:r w:rsidR="00503803" w:rsidRPr="00503803">
        <w:t>mproved algorithm, unlimited image size can be processed</w:t>
      </w:r>
    </w:p>
    <w:p w14:paraId="13FE9786" w14:textId="04F9E114" w:rsidR="007A271C" w:rsidRDefault="007A271C" w:rsidP="00392EF3">
      <w:pPr>
        <w:pStyle w:val="ListParagraph"/>
        <w:numPr>
          <w:ilvl w:val="0"/>
          <w:numId w:val="21"/>
        </w:numPr>
        <w:ind w:left="0"/>
      </w:pPr>
      <w:r>
        <w:t>Member</w:t>
      </w:r>
      <w:r w:rsidR="00503803">
        <w:t>s</w:t>
      </w:r>
      <w:r>
        <w:t>’ information:</w:t>
      </w:r>
    </w:p>
    <w:p w14:paraId="5CA4A292" w14:textId="2BB28008" w:rsidR="00474A43" w:rsidRDefault="00775436" w:rsidP="00474A43">
      <w:pPr>
        <w:pStyle w:val="ListParagraph"/>
        <w:numPr>
          <w:ilvl w:val="0"/>
          <w:numId w:val="20"/>
        </w:numPr>
        <w:ind w:left="0"/>
      </w:pPr>
      <w:r>
        <w:t>Pham Quang Anh</w:t>
      </w:r>
      <w:r w:rsidR="00474A43">
        <w:tab/>
      </w:r>
    </w:p>
    <w:p w14:paraId="45B4A52D" w14:textId="599208C8" w:rsidR="00474A43" w:rsidRDefault="00474A43" w:rsidP="00474A43">
      <w:pPr>
        <w:pStyle w:val="ListParagraph"/>
        <w:numPr>
          <w:ilvl w:val="1"/>
          <w:numId w:val="20"/>
        </w:numPr>
        <w:ind w:left="630"/>
      </w:pPr>
      <w:r>
        <w:t>School’s name: Hanoi University of Science and Technology</w:t>
      </w:r>
    </w:p>
    <w:p w14:paraId="5267C549" w14:textId="3E6B4275" w:rsidR="00474A43" w:rsidRDefault="00392EF3" w:rsidP="00474A43">
      <w:pPr>
        <w:pStyle w:val="ListParagraph"/>
        <w:numPr>
          <w:ilvl w:val="1"/>
          <w:numId w:val="20"/>
        </w:numPr>
        <w:ind w:left="630"/>
      </w:pPr>
      <w:r>
        <w:t>Grade: 63</w:t>
      </w:r>
    </w:p>
    <w:p w14:paraId="33E166E9" w14:textId="670C3CD1" w:rsidR="00392EF3" w:rsidRDefault="00392EF3" w:rsidP="00474A43">
      <w:pPr>
        <w:pStyle w:val="ListParagraph"/>
        <w:numPr>
          <w:ilvl w:val="1"/>
          <w:numId w:val="20"/>
        </w:numPr>
        <w:ind w:left="630"/>
      </w:pPr>
      <w:r>
        <w:t>Address: No. 1 Dai Co Viet street, Hai Ba Trung, Hanoi, Vietnam</w:t>
      </w:r>
    </w:p>
    <w:p w14:paraId="174588FF" w14:textId="7221AC51" w:rsidR="00392EF3" w:rsidRDefault="00392EF3" w:rsidP="00474A43">
      <w:pPr>
        <w:pStyle w:val="ListParagraph"/>
        <w:numPr>
          <w:ilvl w:val="1"/>
          <w:numId w:val="20"/>
        </w:numPr>
        <w:ind w:left="630"/>
      </w:pPr>
      <w:r>
        <w:t xml:space="preserve">Mail address: </w:t>
      </w:r>
      <w:hyperlink r:id="rId13" w:history="1">
        <w:r w:rsidRPr="00272AA7">
          <w:rPr>
            <w:rStyle w:val="Hyperlink"/>
          </w:rPr>
          <w:t>anh.pq182359@sis.hust.edu.vn</w:t>
        </w:r>
      </w:hyperlink>
    </w:p>
    <w:p w14:paraId="1D0AC63E" w14:textId="4094A692" w:rsidR="00545669" w:rsidRDefault="00392EF3" w:rsidP="00545669">
      <w:pPr>
        <w:pStyle w:val="ListParagraph"/>
        <w:numPr>
          <w:ilvl w:val="1"/>
          <w:numId w:val="20"/>
        </w:numPr>
        <w:ind w:left="630"/>
      </w:pPr>
      <w:r>
        <w:t>Size of T-shirt: M</w:t>
      </w:r>
    </w:p>
    <w:p w14:paraId="14510EB1" w14:textId="4A997FDF" w:rsidR="00545669" w:rsidRDefault="00545669" w:rsidP="00545669">
      <w:pPr>
        <w:pStyle w:val="ListParagraph"/>
        <w:numPr>
          <w:ilvl w:val="0"/>
          <w:numId w:val="20"/>
        </w:numPr>
        <w:ind w:left="0"/>
      </w:pPr>
      <w:r>
        <w:t>Nguyen Viet Thi</w:t>
      </w:r>
      <w:r>
        <w:tab/>
      </w:r>
    </w:p>
    <w:p w14:paraId="04AD5015" w14:textId="77777777" w:rsidR="00545669" w:rsidRDefault="00545669" w:rsidP="00545669">
      <w:pPr>
        <w:pStyle w:val="ListParagraph"/>
        <w:numPr>
          <w:ilvl w:val="1"/>
          <w:numId w:val="20"/>
        </w:numPr>
        <w:ind w:left="630"/>
      </w:pPr>
      <w:r>
        <w:t>School’s name: Hanoi University of Science and Technology</w:t>
      </w:r>
    </w:p>
    <w:p w14:paraId="07E5D674" w14:textId="77777777" w:rsidR="00545669" w:rsidRDefault="00545669" w:rsidP="00545669">
      <w:pPr>
        <w:pStyle w:val="ListParagraph"/>
        <w:numPr>
          <w:ilvl w:val="1"/>
          <w:numId w:val="20"/>
        </w:numPr>
        <w:ind w:left="630"/>
      </w:pPr>
      <w:r>
        <w:t>Grade: 63</w:t>
      </w:r>
    </w:p>
    <w:p w14:paraId="1760C2AF" w14:textId="77777777" w:rsidR="00545669" w:rsidRDefault="00545669" w:rsidP="00545669">
      <w:pPr>
        <w:pStyle w:val="ListParagraph"/>
        <w:numPr>
          <w:ilvl w:val="1"/>
          <w:numId w:val="20"/>
        </w:numPr>
        <w:ind w:left="630"/>
      </w:pPr>
      <w:r>
        <w:t>Address: No. 1 Dai Co Viet street, Hai Ba Trung, Hanoi, Vietnam</w:t>
      </w:r>
    </w:p>
    <w:p w14:paraId="7619834C" w14:textId="5539D167" w:rsidR="00545669" w:rsidRDefault="00545669" w:rsidP="00545669">
      <w:pPr>
        <w:pStyle w:val="ListParagraph"/>
        <w:numPr>
          <w:ilvl w:val="1"/>
          <w:numId w:val="20"/>
        </w:numPr>
        <w:ind w:left="630"/>
      </w:pPr>
      <w:r>
        <w:t xml:space="preserve">Mail address: </w:t>
      </w:r>
      <w:hyperlink r:id="rId14" w:history="1">
        <w:r w:rsidRPr="00272AA7">
          <w:rPr>
            <w:rStyle w:val="Hyperlink"/>
          </w:rPr>
          <w:t>thi.nv182798@sis.hust.edu.vn</w:t>
        </w:r>
      </w:hyperlink>
    </w:p>
    <w:p w14:paraId="4BCEDEA3" w14:textId="41401486" w:rsidR="00545669" w:rsidRDefault="00545669" w:rsidP="00545669">
      <w:pPr>
        <w:pStyle w:val="ListParagraph"/>
        <w:numPr>
          <w:ilvl w:val="1"/>
          <w:numId w:val="20"/>
        </w:numPr>
        <w:ind w:left="630"/>
      </w:pPr>
      <w:r>
        <w:t xml:space="preserve">Size of T-shirt: </w:t>
      </w:r>
      <w:r w:rsidR="00746823">
        <w:t>X</w:t>
      </w:r>
      <w:r>
        <w:t>L</w:t>
      </w:r>
    </w:p>
    <w:p w14:paraId="319839F4" w14:textId="3324B03A" w:rsidR="00746823" w:rsidRDefault="00746823" w:rsidP="00746823">
      <w:pPr>
        <w:pStyle w:val="ListParagraph"/>
        <w:numPr>
          <w:ilvl w:val="0"/>
          <w:numId w:val="20"/>
        </w:numPr>
        <w:ind w:left="0"/>
      </w:pPr>
      <w:r>
        <w:t>Nguyen Duc Quang</w:t>
      </w:r>
      <w:r>
        <w:tab/>
      </w:r>
    </w:p>
    <w:p w14:paraId="37F41CA2" w14:textId="77777777" w:rsidR="00746823" w:rsidRDefault="00746823" w:rsidP="00746823">
      <w:pPr>
        <w:pStyle w:val="ListParagraph"/>
        <w:numPr>
          <w:ilvl w:val="1"/>
          <w:numId w:val="20"/>
        </w:numPr>
        <w:ind w:left="630"/>
      </w:pPr>
      <w:r>
        <w:t>School’s name: Hanoi University of Science and Technology</w:t>
      </w:r>
    </w:p>
    <w:p w14:paraId="2AFB4845" w14:textId="77777777" w:rsidR="00746823" w:rsidRDefault="00746823" w:rsidP="00746823">
      <w:pPr>
        <w:pStyle w:val="ListParagraph"/>
        <w:numPr>
          <w:ilvl w:val="1"/>
          <w:numId w:val="20"/>
        </w:numPr>
        <w:ind w:left="630"/>
      </w:pPr>
      <w:r>
        <w:t>Grade: 63</w:t>
      </w:r>
    </w:p>
    <w:p w14:paraId="05105B9B" w14:textId="77777777" w:rsidR="00746823" w:rsidRDefault="00746823" w:rsidP="00746823">
      <w:pPr>
        <w:pStyle w:val="ListParagraph"/>
        <w:numPr>
          <w:ilvl w:val="1"/>
          <w:numId w:val="20"/>
        </w:numPr>
        <w:ind w:left="630"/>
      </w:pPr>
      <w:r>
        <w:t>Address: No. 1 Dai Co Viet street, Hai Ba Trung, Hanoi, Vietnam</w:t>
      </w:r>
    </w:p>
    <w:p w14:paraId="5F97094C" w14:textId="771E9908" w:rsidR="00746823" w:rsidRDefault="00746823" w:rsidP="00746823">
      <w:pPr>
        <w:pStyle w:val="ListParagraph"/>
        <w:numPr>
          <w:ilvl w:val="1"/>
          <w:numId w:val="20"/>
        </w:numPr>
        <w:ind w:left="630"/>
      </w:pPr>
      <w:r>
        <w:t xml:space="preserve">Mail address: </w:t>
      </w:r>
      <w:hyperlink r:id="rId15" w:history="1">
        <w:r w:rsidRPr="00272AA7">
          <w:rPr>
            <w:rStyle w:val="Hyperlink"/>
          </w:rPr>
          <w:t>quang.nd182736@sis.hust.edu.vn</w:t>
        </w:r>
      </w:hyperlink>
    </w:p>
    <w:p w14:paraId="404C8718" w14:textId="77777777" w:rsidR="00746823" w:rsidRDefault="00746823" w:rsidP="00746823">
      <w:pPr>
        <w:pStyle w:val="ListParagraph"/>
        <w:numPr>
          <w:ilvl w:val="1"/>
          <w:numId w:val="20"/>
        </w:numPr>
        <w:ind w:left="630"/>
      </w:pPr>
      <w:r>
        <w:t>Size of T-shirt: XL</w:t>
      </w:r>
    </w:p>
    <w:p w14:paraId="21C70CA0" w14:textId="77777777" w:rsidR="00545669" w:rsidRDefault="00545669" w:rsidP="00746823">
      <w:pPr>
        <w:ind w:left="270" w:firstLine="0"/>
      </w:pPr>
    </w:p>
    <w:p w14:paraId="74161958" w14:textId="77777777" w:rsidR="00392EF3" w:rsidRDefault="00392EF3" w:rsidP="00392EF3"/>
    <w:p w14:paraId="5E5130C5" w14:textId="6CEFC710" w:rsidR="00B14D28" w:rsidRDefault="00B14D28" w:rsidP="00474A43">
      <w:pPr>
        <w:pStyle w:val="ListParagraph"/>
        <w:numPr>
          <w:ilvl w:val="0"/>
          <w:numId w:val="20"/>
        </w:numPr>
      </w:pPr>
      <w:r>
        <w:br w:type="page"/>
      </w:r>
    </w:p>
    <w:p w14:paraId="3D8B6F34" w14:textId="1CCECA6C" w:rsidR="00512AE0" w:rsidRPr="00D73F05" w:rsidRDefault="000D783F" w:rsidP="001F5A2B">
      <w:pPr>
        <w:spacing w:before="0" w:after="600"/>
        <w:jc w:val="center"/>
        <w:rPr>
          <w:b/>
          <w:bCs/>
          <w:sz w:val="32"/>
          <w:szCs w:val="32"/>
        </w:rPr>
      </w:pPr>
      <w:r>
        <w:rPr>
          <w:b/>
          <w:bCs/>
          <w:sz w:val="32"/>
          <w:szCs w:val="32"/>
        </w:rPr>
        <w:lastRenderedPageBreak/>
        <w:t>TABLE OF CONTENTS</w:t>
      </w:r>
    </w:p>
    <w:p w14:paraId="12492E25" w14:textId="040DC29D" w:rsidR="006A0071" w:rsidRDefault="00CC67DE">
      <w:pPr>
        <w:pStyle w:val="TOC1"/>
        <w:rPr>
          <w:rFonts w:asciiTheme="minorHAnsi" w:eastAsiaTheme="minorEastAsia" w:hAnsiTheme="minorHAnsi" w:cstheme="minorBidi"/>
          <w:b w:val="0"/>
          <w:noProof/>
          <w:kern w:val="0"/>
          <w:sz w:val="22"/>
          <w:szCs w:val="22"/>
        </w:rPr>
      </w:pPr>
      <w:r>
        <w:rPr>
          <w:lang w:val="vi-VN"/>
        </w:rPr>
        <w:fldChar w:fldCharType="begin"/>
      </w:r>
      <w:r>
        <w:rPr>
          <w:lang w:val="vi-VN"/>
        </w:rPr>
        <w:instrText xml:space="preserve"> TOC \o "1-3" \h \z \u </w:instrText>
      </w:r>
      <w:r>
        <w:rPr>
          <w:lang w:val="vi-VN"/>
        </w:rPr>
        <w:fldChar w:fldCharType="separate"/>
      </w:r>
      <w:hyperlink w:anchor="_Toc125905965" w:history="1">
        <w:r w:rsidR="006A0071" w:rsidRPr="00C051C4">
          <w:rPr>
            <w:rStyle w:val="Hyperlink"/>
            <w:noProof/>
          </w:rPr>
          <w:t>TABLE OF FIGURES</w:t>
        </w:r>
        <w:r w:rsidR="006A0071">
          <w:rPr>
            <w:noProof/>
            <w:webHidden/>
          </w:rPr>
          <w:tab/>
        </w:r>
        <w:r w:rsidR="006A0071">
          <w:rPr>
            <w:noProof/>
            <w:webHidden/>
          </w:rPr>
          <w:fldChar w:fldCharType="begin"/>
        </w:r>
        <w:r w:rsidR="006A0071">
          <w:rPr>
            <w:noProof/>
            <w:webHidden/>
          </w:rPr>
          <w:instrText xml:space="preserve"> PAGEREF _Toc125905965 \h </w:instrText>
        </w:r>
        <w:r w:rsidR="006A0071">
          <w:rPr>
            <w:noProof/>
            <w:webHidden/>
          </w:rPr>
        </w:r>
        <w:r w:rsidR="006A0071">
          <w:rPr>
            <w:noProof/>
            <w:webHidden/>
          </w:rPr>
          <w:fldChar w:fldCharType="separate"/>
        </w:r>
        <w:r w:rsidR="006A0071">
          <w:rPr>
            <w:noProof/>
            <w:webHidden/>
          </w:rPr>
          <w:t>i</w:t>
        </w:r>
        <w:r w:rsidR="006A0071">
          <w:rPr>
            <w:noProof/>
            <w:webHidden/>
          </w:rPr>
          <w:fldChar w:fldCharType="end"/>
        </w:r>
      </w:hyperlink>
    </w:p>
    <w:p w14:paraId="1C7C004F" w14:textId="0E67E9A5" w:rsidR="006A0071" w:rsidRDefault="00073BB7">
      <w:pPr>
        <w:pStyle w:val="TOC1"/>
        <w:rPr>
          <w:rFonts w:asciiTheme="minorHAnsi" w:eastAsiaTheme="minorEastAsia" w:hAnsiTheme="minorHAnsi" w:cstheme="minorBidi"/>
          <w:b w:val="0"/>
          <w:noProof/>
          <w:kern w:val="0"/>
          <w:sz w:val="22"/>
          <w:szCs w:val="22"/>
        </w:rPr>
      </w:pPr>
      <w:hyperlink w:anchor="_Toc125905966" w:history="1">
        <w:r w:rsidR="006A0071" w:rsidRPr="00C051C4">
          <w:rPr>
            <w:rStyle w:val="Hyperlink"/>
            <w:noProof/>
          </w:rPr>
          <w:t>TABLE OF TABLES</w:t>
        </w:r>
        <w:r w:rsidR="006A0071">
          <w:rPr>
            <w:noProof/>
            <w:webHidden/>
          </w:rPr>
          <w:tab/>
        </w:r>
        <w:r w:rsidR="006A0071">
          <w:rPr>
            <w:noProof/>
            <w:webHidden/>
          </w:rPr>
          <w:fldChar w:fldCharType="begin"/>
        </w:r>
        <w:r w:rsidR="006A0071">
          <w:rPr>
            <w:noProof/>
            <w:webHidden/>
          </w:rPr>
          <w:instrText xml:space="preserve"> PAGEREF _Toc125905966 \h </w:instrText>
        </w:r>
        <w:r w:rsidR="006A0071">
          <w:rPr>
            <w:noProof/>
            <w:webHidden/>
          </w:rPr>
        </w:r>
        <w:r w:rsidR="006A0071">
          <w:rPr>
            <w:noProof/>
            <w:webHidden/>
          </w:rPr>
          <w:fldChar w:fldCharType="separate"/>
        </w:r>
        <w:r w:rsidR="006A0071">
          <w:rPr>
            <w:noProof/>
            <w:webHidden/>
          </w:rPr>
          <w:t>iii</w:t>
        </w:r>
        <w:r w:rsidR="006A0071">
          <w:rPr>
            <w:noProof/>
            <w:webHidden/>
          </w:rPr>
          <w:fldChar w:fldCharType="end"/>
        </w:r>
      </w:hyperlink>
    </w:p>
    <w:p w14:paraId="5C249962" w14:textId="65B1CB31" w:rsidR="006A0071" w:rsidRDefault="00073BB7">
      <w:pPr>
        <w:pStyle w:val="TOC1"/>
        <w:tabs>
          <w:tab w:val="left" w:pos="1990"/>
        </w:tabs>
        <w:rPr>
          <w:rFonts w:asciiTheme="minorHAnsi" w:eastAsiaTheme="minorEastAsia" w:hAnsiTheme="minorHAnsi" w:cstheme="minorBidi"/>
          <w:b w:val="0"/>
          <w:noProof/>
          <w:kern w:val="0"/>
          <w:sz w:val="22"/>
          <w:szCs w:val="22"/>
        </w:rPr>
      </w:pPr>
      <w:hyperlink w:anchor="_Toc125905967" w:history="1">
        <w:r w:rsidR="006A0071" w:rsidRPr="00C051C4">
          <w:rPr>
            <w:rStyle w:val="Hyperlink"/>
            <w:noProof/>
          </w:rPr>
          <w:t>CHAPTER 1.</w:t>
        </w:r>
        <w:r w:rsidR="006A0071">
          <w:rPr>
            <w:rFonts w:asciiTheme="minorHAnsi" w:eastAsiaTheme="minorEastAsia" w:hAnsiTheme="minorHAnsi" w:cstheme="minorBidi"/>
            <w:b w:val="0"/>
            <w:noProof/>
            <w:kern w:val="0"/>
            <w:sz w:val="22"/>
            <w:szCs w:val="22"/>
          </w:rPr>
          <w:tab/>
        </w:r>
        <w:r w:rsidR="006A0071" w:rsidRPr="00C051C4">
          <w:rPr>
            <w:rStyle w:val="Hyperlink"/>
            <w:noProof/>
          </w:rPr>
          <w:t>NEW PROPOSED ALGORITHM</w:t>
        </w:r>
        <w:r w:rsidR="006A0071">
          <w:rPr>
            <w:noProof/>
            <w:webHidden/>
          </w:rPr>
          <w:tab/>
        </w:r>
        <w:r w:rsidR="006A0071">
          <w:rPr>
            <w:noProof/>
            <w:webHidden/>
          </w:rPr>
          <w:fldChar w:fldCharType="begin"/>
        </w:r>
        <w:r w:rsidR="006A0071">
          <w:rPr>
            <w:noProof/>
            <w:webHidden/>
          </w:rPr>
          <w:instrText xml:space="preserve"> PAGEREF _Toc125905967 \h </w:instrText>
        </w:r>
        <w:r w:rsidR="006A0071">
          <w:rPr>
            <w:noProof/>
            <w:webHidden/>
          </w:rPr>
        </w:r>
        <w:r w:rsidR="006A0071">
          <w:rPr>
            <w:noProof/>
            <w:webHidden/>
          </w:rPr>
          <w:fldChar w:fldCharType="separate"/>
        </w:r>
        <w:r w:rsidR="006A0071">
          <w:rPr>
            <w:noProof/>
            <w:webHidden/>
          </w:rPr>
          <w:t>5</w:t>
        </w:r>
        <w:r w:rsidR="006A0071">
          <w:rPr>
            <w:noProof/>
            <w:webHidden/>
          </w:rPr>
          <w:fldChar w:fldCharType="end"/>
        </w:r>
      </w:hyperlink>
    </w:p>
    <w:p w14:paraId="031D37C5" w14:textId="06969770"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68" w:history="1">
        <w:r w:rsidR="006A0071" w:rsidRPr="00C051C4">
          <w:rPr>
            <w:rStyle w:val="Hyperlink"/>
            <w:noProof/>
          </w:rPr>
          <w:t>1.1 Restrictions of original algorithm</w:t>
        </w:r>
        <w:r w:rsidR="006A0071">
          <w:rPr>
            <w:noProof/>
            <w:webHidden/>
          </w:rPr>
          <w:tab/>
        </w:r>
        <w:r w:rsidR="006A0071">
          <w:rPr>
            <w:noProof/>
            <w:webHidden/>
          </w:rPr>
          <w:fldChar w:fldCharType="begin"/>
        </w:r>
        <w:r w:rsidR="006A0071">
          <w:rPr>
            <w:noProof/>
            <w:webHidden/>
          </w:rPr>
          <w:instrText xml:space="preserve"> PAGEREF _Toc125905968 \h </w:instrText>
        </w:r>
        <w:r w:rsidR="006A0071">
          <w:rPr>
            <w:noProof/>
            <w:webHidden/>
          </w:rPr>
        </w:r>
        <w:r w:rsidR="006A0071">
          <w:rPr>
            <w:noProof/>
            <w:webHidden/>
          </w:rPr>
          <w:fldChar w:fldCharType="separate"/>
        </w:r>
        <w:r w:rsidR="006A0071">
          <w:rPr>
            <w:noProof/>
            <w:webHidden/>
          </w:rPr>
          <w:t>5</w:t>
        </w:r>
        <w:r w:rsidR="006A0071">
          <w:rPr>
            <w:noProof/>
            <w:webHidden/>
          </w:rPr>
          <w:fldChar w:fldCharType="end"/>
        </w:r>
      </w:hyperlink>
    </w:p>
    <w:p w14:paraId="12F13B03" w14:textId="55D7CFB9"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69" w:history="1">
        <w:r w:rsidR="006A0071" w:rsidRPr="00C051C4">
          <w:rPr>
            <w:rStyle w:val="Hyperlink"/>
            <w:noProof/>
          </w:rPr>
          <w:t>1.2 New proposed algorithm</w:t>
        </w:r>
        <w:r w:rsidR="006A0071">
          <w:rPr>
            <w:noProof/>
            <w:webHidden/>
          </w:rPr>
          <w:tab/>
        </w:r>
        <w:r w:rsidR="006A0071">
          <w:rPr>
            <w:noProof/>
            <w:webHidden/>
          </w:rPr>
          <w:fldChar w:fldCharType="begin"/>
        </w:r>
        <w:r w:rsidR="006A0071">
          <w:rPr>
            <w:noProof/>
            <w:webHidden/>
          </w:rPr>
          <w:instrText xml:space="preserve"> PAGEREF _Toc125905969 \h </w:instrText>
        </w:r>
        <w:r w:rsidR="006A0071">
          <w:rPr>
            <w:noProof/>
            <w:webHidden/>
          </w:rPr>
        </w:r>
        <w:r w:rsidR="006A0071">
          <w:rPr>
            <w:noProof/>
            <w:webHidden/>
          </w:rPr>
          <w:fldChar w:fldCharType="separate"/>
        </w:r>
        <w:r w:rsidR="006A0071">
          <w:rPr>
            <w:noProof/>
            <w:webHidden/>
          </w:rPr>
          <w:t>6</w:t>
        </w:r>
        <w:r w:rsidR="006A0071">
          <w:rPr>
            <w:noProof/>
            <w:webHidden/>
          </w:rPr>
          <w:fldChar w:fldCharType="end"/>
        </w:r>
      </w:hyperlink>
    </w:p>
    <w:p w14:paraId="4B71AFA5" w14:textId="2E381A1D" w:rsidR="006A0071" w:rsidRDefault="00073BB7">
      <w:pPr>
        <w:pStyle w:val="TOC3"/>
        <w:rPr>
          <w:rFonts w:asciiTheme="minorHAnsi" w:eastAsiaTheme="minorEastAsia" w:hAnsiTheme="minorHAnsi" w:cstheme="minorBidi"/>
          <w:noProof/>
          <w:kern w:val="0"/>
          <w:sz w:val="22"/>
          <w:szCs w:val="22"/>
        </w:rPr>
      </w:pPr>
      <w:hyperlink w:anchor="_Toc125905970" w:history="1">
        <w:r w:rsidR="006A0071" w:rsidRPr="00C051C4">
          <w:rPr>
            <w:rStyle w:val="Hyperlink"/>
            <w:noProof/>
          </w:rPr>
          <w:t>1.2.1 Main idea</w:t>
        </w:r>
        <w:r w:rsidR="006A0071">
          <w:rPr>
            <w:noProof/>
            <w:webHidden/>
          </w:rPr>
          <w:tab/>
        </w:r>
        <w:r w:rsidR="006A0071">
          <w:rPr>
            <w:noProof/>
            <w:webHidden/>
          </w:rPr>
          <w:fldChar w:fldCharType="begin"/>
        </w:r>
        <w:r w:rsidR="006A0071">
          <w:rPr>
            <w:noProof/>
            <w:webHidden/>
          </w:rPr>
          <w:instrText xml:space="preserve"> PAGEREF _Toc125905970 \h </w:instrText>
        </w:r>
        <w:r w:rsidR="006A0071">
          <w:rPr>
            <w:noProof/>
            <w:webHidden/>
          </w:rPr>
        </w:r>
        <w:r w:rsidR="006A0071">
          <w:rPr>
            <w:noProof/>
            <w:webHidden/>
          </w:rPr>
          <w:fldChar w:fldCharType="separate"/>
        </w:r>
        <w:r w:rsidR="006A0071">
          <w:rPr>
            <w:noProof/>
            <w:webHidden/>
          </w:rPr>
          <w:t>6</w:t>
        </w:r>
        <w:r w:rsidR="006A0071">
          <w:rPr>
            <w:noProof/>
            <w:webHidden/>
          </w:rPr>
          <w:fldChar w:fldCharType="end"/>
        </w:r>
      </w:hyperlink>
    </w:p>
    <w:p w14:paraId="636C1758" w14:textId="1647681B" w:rsidR="006A0071" w:rsidRDefault="00073BB7">
      <w:pPr>
        <w:pStyle w:val="TOC3"/>
        <w:rPr>
          <w:rFonts w:asciiTheme="minorHAnsi" w:eastAsiaTheme="minorEastAsia" w:hAnsiTheme="minorHAnsi" w:cstheme="minorBidi"/>
          <w:noProof/>
          <w:kern w:val="0"/>
          <w:sz w:val="22"/>
          <w:szCs w:val="22"/>
        </w:rPr>
      </w:pPr>
      <w:hyperlink w:anchor="_Toc125905971" w:history="1">
        <w:r w:rsidR="006A0071" w:rsidRPr="00C051C4">
          <w:rPr>
            <w:rStyle w:val="Hyperlink"/>
            <w:noProof/>
          </w:rPr>
          <w:t>1.2.2 Flow chart</w:t>
        </w:r>
        <w:r w:rsidR="006A0071">
          <w:rPr>
            <w:noProof/>
            <w:webHidden/>
          </w:rPr>
          <w:tab/>
        </w:r>
        <w:r w:rsidR="006A0071">
          <w:rPr>
            <w:noProof/>
            <w:webHidden/>
          </w:rPr>
          <w:fldChar w:fldCharType="begin"/>
        </w:r>
        <w:r w:rsidR="006A0071">
          <w:rPr>
            <w:noProof/>
            <w:webHidden/>
          </w:rPr>
          <w:instrText xml:space="preserve"> PAGEREF _Toc125905971 \h </w:instrText>
        </w:r>
        <w:r w:rsidR="006A0071">
          <w:rPr>
            <w:noProof/>
            <w:webHidden/>
          </w:rPr>
        </w:r>
        <w:r w:rsidR="006A0071">
          <w:rPr>
            <w:noProof/>
            <w:webHidden/>
          </w:rPr>
          <w:fldChar w:fldCharType="separate"/>
        </w:r>
        <w:r w:rsidR="006A0071">
          <w:rPr>
            <w:noProof/>
            <w:webHidden/>
          </w:rPr>
          <w:t>8</w:t>
        </w:r>
        <w:r w:rsidR="006A0071">
          <w:rPr>
            <w:noProof/>
            <w:webHidden/>
          </w:rPr>
          <w:fldChar w:fldCharType="end"/>
        </w:r>
      </w:hyperlink>
    </w:p>
    <w:p w14:paraId="44C872F8" w14:textId="3B850000" w:rsidR="006A0071" w:rsidRDefault="00073BB7">
      <w:pPr>
        <w:pStyle w:val="TOC3"/>
        <w:rPr>
          <w:rFonts w:asciiTheme="minorHAnsi" w:eastAsiaTheme="minorEastAsia" w:hAnsiTheme="minorHAnsi" w:cstheme="minorBidi"/>
          <w:noProof/>
          <w:kern w:val="0"/>
          <w:sz w:val="22"/>
          <w:szCs w:val="22"/>
        </w:rPr>
      </w:pPr>
      <w:hyperlink w:anchor="_Toc125905972" w:history="1">
        <w:r w:rsidR="006A0071" w:rsidRPr="00C051C4">
          <w:rPr>
            <w:rStyle w:val="Hyperlink"/>
            <w:noProof/>
          </w:rPr>
          <w:t>1.2.3 Example</w:t>
        </w:r>
        <w:r w:rsidR="006A0071">
          <w:rPr>
            <w:noProof/>
            <w:webHidden/>
          </w:rPr>
          <w:tab/>
        </w:r>
        <w:r w:rsidR="006A0071">
          <w:rPr>
            <w:noProof/>
            <w:webHidden/>
          </w:rPr>
          <w:fldChar w:fldCharType="begin"/>
        </w:r>
        <w:r w:rsidR="006A0071">
          <w:rPr>
            <w:noProof/>
            <w:webHidden/>
          </w:rPr>
          <w:instrText xml:space="preserve"> PAGEREF _Toc125905972 \h </w:instrText>
        </w:r>
        <w:r w:rsidR="006A0071">
          <w:rPr>
            <w:noProof/>
            <w:webHidden/>
          </w:rPr>
        </w:r>
        <w:r w:rsidR="006A0071">
          <w:rPr>
            <w:noProof/>
            <w:webHidden/>
          </w:rPr>
          <w:fldChar w:fldCharType="separate"/>
        </w:r>
        <w:r w:rsidR="006A0071">
          <w:rPr>
            <w:noProof/>
            <w:webHidden/>
          </w:rPr>
          <w:t>9</w:t>
        </w:r>
        <w:r w:rsidR="006A0071">
          <w:rPr>
            <w:noProof/>
            <w:webHidden/>
          </w:rPr>
          <w:fldChar w:fldCharType="end"/>
        </w:r>
      </w:hyperlink>
    </w:p>
    <w:p w14:paraId="58EF726D" w14:textId="43A8DCB5" w:rsidR="006A0071" w:rsidRDefault="00073BB7">
      <w:pPr>
        <w:pStyle w:val="TOC3"/>
        <w:rPr>
          <w:rFonts w:asciiTheme="minorHAnsi" w:eastAsiaTheme="minorEastAsia" w:hAnsiTheme="minorHAnsi" w:cstheme="minorBidi"/>
          <w:noProof/>
          <w:kern w:val="0"/>
          <w:sz w:val="22"/>
          <w:szCs w:val="22"/>
        </w:rPr>
      </w:pPr>
      <w:hyperlink w:anchor="_Toc125905973" w:history="1">
        <w:r w:rsidR="006A0071" w:rsidRPr="00C051C4">
          <w:rPr>
            <w:rStyle w:val="Hyperlink"/>
            <w:noProof/>
          </w:rPr>
          <w:t>1.2.4 Operation selecting the next element to be considered</w:t>
        </w:r>
        <w:r w:rsidR="006A0071">
          <w:rPr>
            <w:noProof/>
            <w:webHidden/>
          </w:rPr>
          <w:tab/>
        </w:r>
        <w:r w:rsidR="006A0071">
          <w:rPr>
            <w:noProof/>
            <w:webHidden/>
          </w:rPr>
          <w:fldChar w:fldCharType="begin"/>
        </w:r>
        <w:r w:rsidR="006A0071">
          <w:rPr>
            <w:noProof/>
            <w:webHidden/>
          </w:rPr>
          <w:instrText xml:space="preserve"> PAGEREF _Toc125905973 \h </w:instrText>
        </w:r>
        <w:r w:rsidR="006A0071">
          <w:rPr>
            <w:noProof/>
            <w:webHidden/>
          </w:rPr>
        </w:r>
        <w:r w:rsidR="006A0071">
          <w:rPr>
            <w:noProof/>
            <w:webHidden/>
          </w:rPr>
          <w:fldChar w:fldCharType="separate"/>
        </w:r>
        <w:r w:rsidR="006A0071">
          <w:rPr>
            <w:noProof/>
            <w:webHidden/>
          </w:rPr>
          <w:t>13</w:t>
        </w:r>
        <w:r w:rsidR="006A0071">
          <w:rPr>
            <w:noProof/>
            <w:webHidden/>
          </w:rPr>
          <w:fldChar w:fldCharType="end"/>
        </w:r>
      </w:hyperlink>
    </w:p>
    <w:p w14:paraId="7505B3BC" w14:textId="573237C9" w:rsidR="006A0071" w:rsidRDefault="00073BB7">
      <w:pPr>
        <w:pStyle w:val="TOC3"/>
        <w:rPr>
          <w:rFonts w:asciiTheme="minorHAnsi" w:eastAsiaTheme="minorEastAsia" w:hAnsiTheme="minorHAnsi" w:cstheme="minorBidi"/>
          <w:noProof/>
          <w:kern w:val="0"/>
          <w:sz w:val="22"/>
          <w:szCs w:val="22"/>
        </w:rPr>
      </w:pPr>
      <w:hyperlink w:anchor="_Toc125905974" w:history="1">
        <w:r w:rsidR="006A0071" w:rsidRPr="00C051C4">
          <w:rPr>
            <w:rStyle w:val="Hyperlink"/>
            <w:noProof/>
          </w:rPr>
          <w:t>1.2.5 Impovements and trade-offs of new algorithm</w:t>
        </w:r>
        <w:r w:rsidR="006A0071">
          <w:rPr>
            <w:noProof/>
            <w:webHidden/>
          </w:rPr>
          <w:tab/>
        </w:r>
        <w:r w:rsidR="006A0071">
          <w:rPr>
            <w:noProof/>
            <w:webHidden/>
          </w:rPr>
          <w:fldChar w:fldCharType="begin"/>
        </w:r>
        <w:r w:rsidR="006A0071">
          <w:rPr>
            <w:noProof/>
            <w:webHidden/>
          </w:rPr>
          <w:instrText xml:space="preserve"> PAGEREF _Toc125905974 \h </w:instrText>
        </w:r>
        <w:r w:rsidR="006A0071">
          <w:rPr>
            <w:noProof/>
            <w:webHidden/>
          </w:rPr>
        </w:r>
        <w:r w:rsidR="006A0071">
          <w:rPr>
            <w:noProof/>
            <w:webHidden/>
          </w:rPr>
          <w:fldChar w:fldCharType="separate"/>
        </w:r>
        <w:r w:rsidR="006A0071">
          <w:rPr>
            <w:noProof/>
            <w:webHidden/>
          </w:rPr>
          <w:t>14</w:t>
        </w:r>
        <w:r w:rsidR="006A0071">
          <w:rPr>
            <w:noProof/>
            <w:webHidden/>
          </w:rPr>
          <w:fldChar w:fldCharType="end"/>
        </w:r>
      </w:hyperlink>
    </w:p>
    <w:p w14:paraId="76CD21F7" w14:textId="6C5753F4" w:rsidR="006A0071" w:rsidRDefault="00073BB7">
      <w:pPr>
        <w:pStyle w:val="TOC1"/>
        <w:tabs>
          <w:tab w:val="left" w:pos="1990"/>
        </w:tabs>
        <w:rPr>
          <w:rFonts w:asciiTheme="minorHAnsi" w:eastAsiaTheme="minorEastAsia" w:hAnsiTheme="minorHAnsi" w:cstheme="minorBidi"/>
          <w:b w:val="0"/>
          <w:noProof/>
          <w:kern w:val="0"/>
          <w:sz w:val="22"/>
          <w:szCs w:val="22"/>
        </w:rPr>
      </w:pPr>
      <w:hyperlink w:anchor="_Toc125905975" w:history="1">
        <w:r w:rsidR="006A0071" w:rsidRPr="00C051C4">
          <w:rPr>
            <w:rStyle w:val="Hyperlink"/>
            <w:noProof/>
          </w:rPr>
          <w:t>CHAPTER 2.</w:t>
        </w:r>
        <w:r w:rsidR="006A0071">
          <w:rPr>
            <w:rFonts w:asciiTheme="minorHAnsi" w:eastAsiaTheme="minorEastAsia" w:hAnsiTheme="minorHAnsi" w:cstheme="minorBidi"/>
            <w:b w:val="0"/>
            <w:noProof/>
            <w:kern w:val="0"/>
            <w:sz w:val="22"/>
            <w:szCs w:val="22"/>
          </w:rPr>
          <w:tab/>
        </w:r>
        <w:r w:rsidR="006A0071" w:rsidRPr="00C051C4">
          <w:rPr>
            <w:rStyle w:val="Hyperlink"/>
            <w:noProof/>
          </w:rPr>
          <w:t>BLOCK DESIGN</w:t>
        </w:r>
        <w:r w:rsidR="006A0071">
          <w:rPr>
            <w:noProof/>
            <w:webHidden/>
          </w:rPr>
          <w:tab/>
        </w:r>
        <w:r w:rsidR="006A0071">
          <w:rPr>
            <w:noProof/>
            <w:webHidden/>
          </w:rPr>
          <w:fldChar w:fldCharType="begin"/>
        </w:r>
        <w:r w:rsidR="006A0071">
          <w:rPr>
            <w:noProof/>
            <w:webHidden/>
          </w:rPr>
          <w:instrText xml:space="preserve"> PAGEREF _Toc125905975 \h </w:instrText>
        </w:r>
        <w:r w:rsidR="006A0071">
          <w:rPr>
            <w:noProof/>
            <w:webHidden/>
          </w:rPr>
        </w:r>
        <w:r w:rsidR="006A0071">
          <w:rPr>
            <w:noProof/>
            <w:webHidden/>
          </w:rPr>
          <w:fldChar w:fldCharType="separate"/>
        </w:r>
        <w:r w:rsidR="006A0071">
          <w:rPr>
            <w:noProof/>
            <w:webHidden/>
          </w:rPr>
          <w:t>15</w:t>
        </w:r>
        <w:r w:rsidR="006A0071">
          <w:rPr>
            <w:noProof/>
            <w:webHidden/>
          </w:rPr>
          <w:fldChar w:fldCharType="end"/>
        </w:r>
      </w:hyperlink>
    </w:p>
    <w:p w14:paraId="369CE583" w14:textId="4C23B9B3"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76" w:history="1">
        <w:r w:rsidR="006A0071" w:rsidRPr="00C051C4">
          <w:rPr>
            <w:rStyle w:val="Hyperlink"/>
            <w:noProof/>
          </w:rPr>
          <w:t>2.1 Top module</w:t>
        </w:r>
        <w:r w:rsidR="006A0071">
          <w:rPr>
            <w:noProof/>
            <w:webHidden/>
          </w:rPr>
          <w:tab/>
        </w:r>
        <w:r w:rsidR="006A0071">
          <w:rPr>
            <w:noProof/>
            <w:webHidden/>
          </w:rPr>
          <w:fldChar w:fldCharType="begin"/>
        </w:r>
        <w:r w:rsidR="006A0071">
          <w:rPr>
            <w:noProof/>
            <w:webHidden/>
          </w:rPr>
          <w:instrText xml:space="preserve"> PAGEREF _Toc125905976 \h </w:instrText>
        </w:r>
        <w:r w:rsidR="006A0071">
          <w:rPr>
            <w:noProof/>
            <w:webHidden/>
          </w:rPr>
        </w:r>
        <w:r w:rsidR="006A0071">
          <w:rPr>
            <w:noProof/>
            <w:webHidden/>
          </w:rPr>
          <w:fldChar w:fldCharType="separate"/>
        </w:r>
        <w:r w:rsidR="006A0071">
          <w:rPr>
            <w:noProof/>
            <w:webHidden/>
          </w:rPr>
          <w:t>15</w:t>
        </w:r>
        <w:r w:rsidR="006A0071">
          <w:rPr>
            <w:noProof/>
            <w:webHidden/>
          </w:rPr>
          <w:fldChar w:fldCharType="end"/>
        </w:r>
      </w:hyperlink>
    </w:p>
    <w:p w14:paraId="3C1D91E8" w14:textId="0BEBC5E0" w:rsidR="006A0071" w:rsidRDefault="00073BB7">
      <w:pPr>
        <w:pStyle w:val="TOC3"/>
        <w:rPr>
          <w:rFonts w:asciiTheme="minorHAnsi" w:eastAsiaTheme="minorEastAsia" w:hAnsiTheme="minorHAnsi" w:cstheme="minorBidi"/>
          <w:noProof/>
          <w:kern w:val="0"/>
          <w:sz w:val="22"/>
          <w:szCs w:val="22"/>
        </w:rPr>
      </w:pPr>
      <w:hyperlink w:anchor="_Toc125905977" w:history="1">
        <w:r w:rsidR="006A0071" w:rsidRPr="00C051C4">
          <w:rPr>
            <w:rStyle w:val="Hyperlink"/>
            <w:noProof/>
          </w:rPr>
          <w:t>2.1.1 Port description</w:t>
        </w:r>
        <w:r w:rsidR="006A0071">
          <w:rPr>
            <w:noProof/>
            <w:webHidden/>
          </w:rPr>
          <w:tab/>
        </w:r>
        <w:r w:rsidR="006A0071">
          <w:rPr>
            <w:noProof/>
            <w:webHidden/>
          </w:rPr>
          <w:fldChar w:fldCharType="begin"/>
        </w:r>
        <w:r w:rsidR="006A0071">
          <w:rPr>
            <w:noProof/>
            <w:webHidden/>
          </w:rPr>
          <w:instrText xml:space="preserve"> PAGEREF _Toc125905977 \h </w:instrText>
        </w:r>
        <w:r w:rsidR="006A0071">
          <w:rPr>
            <w:noProof/>
            <w:webHidden/>
          </w:rPr>
        </w:r>
        <w:r w:rsidR="006A0071">
          <w:rPr>
            <w:noProof/>
            <w:webHidden/>
          </w:rPr>
          <w:fldChar w:fldCharType="separate"/>
        </w:r>
        <w:r w:rsidR="006A0071">
          <w:rPr>
            <w:noProof/>
            <w:webHidden/>
          </w:rPr>
          <w:t>15</w:t>
        </w:r>
        <w:r w:rsidR="006A0071">
          <w:rPr>
            <w:noProof/>
            <w:webHidden/>
          </w:rPr>
          <w:fldChar w:fldCharType="end"/>
        </w:r>
      </w:hyperlink>
    </w:p>
    <w:p w14:paraId="5573376A" w14:textId="3F94AA06" w:rsidR="006A0071" w:rsidRDefault="00073BB7">
      <w:pPr>
        <w:pStyle w:val="TOC3"/>
        <w:rPr>
          <w:rFonts w:asciiTheme="minorHAnsi" w:eastAsiaTheme="minorEastAsia" w:hAnsiTheme="minorHAnsi" w:cstheme="minorBidi"/>
          <w:noProof/>
          <w:kern w:val="0"/>
          <w:sz w:val="22"/>
          <w:szCs w:val="22"/>
        </w:rPr>
      </w:pPr>
      <w:hyperlink w:anchor="_Toc125905978" w:history="1">
        <w:r w:rsidR="006A0071" w:rsidRPr="00C051C4">
          <w:rPr>
            <w:rStyle w:val="Hyperlink"/>
            <w:noProof/>
          </w:rPr>
          <w:t>2.1.2 Functional description</w:t>
        </w:r>
        <w:r w:rsidR="006A0071">
          <w:rPr>
            <w:noProof/>
            <w:webHidden/>
          </w:rPr>
          <w:tab/>
        </w:r>
        <w:r w:rsidR="006A0071">
          <w:rPr>
            <w:noProof/>
            <w:webHidden/>
          </w:rPr>
          <w:fldChar w:fldCharType="begin"/>
        </w:r>
        <w:r w:rsidR="006A0071">
          <w:rPr>
            <w:noProof/>
            <w:webHidden/>
          </w:rPr>
          <w:instrText xml:space="preserve"> PAGEREF _Toc125905978 \h </w:instrText>
        </w:r>
        <w:r w:rsidR="006A0071">
          <w:rPr>
            <w:noProof/>
            <w:webHidden/>
          </w:rPr>
        </w:r>
        <w:r w:rsidR="006A0071">
          <w:rPr>
            <w:noProof/>
            <w:webHidden/>
          </w:rPr>
          <w:fldChar w:fldCharType="separate"/>
        </w:r>
        <w:r w:rsidR="006A0071">
          <w:rPr>
            <w:noProof/>
            <w:webHidden/>
          </w:rPr>
          <w:t>16</w:t>
        </w:r>
        <w:r w:rsidR="006A0071">
          <w:rPr>
            <w:noProof/>
            <w:webHidden/>
          </w:rPr>
          <w:fldChar w:fldCharType="end"/>
        </w:r>
      </w:hyperlink>
    </w:p>
    <w:p w14:paraId="4021B7F2" w14:textId="7D4645CB" w:rsidR="006A0071" w:rsidRDefault="00073BB7">
      <w:pPr>
        <w:pStyle w:val="TOC3"/>
        <w:rPr>
          <w:rFonts w:asciiTheme="minorHAnsi" w:eastAsiaTheme="minorEastAsia" w:hAnsiTheme="minorHAnsi" w:cstheme="minorBidi"/>
          <w:noProof/>
          <w:kern w:val="0"/>
          <w:sz w:val="22"/>
          <w:szCs w:val="22"/>
        </w:rPr>
      </w:pPr>
      <w:hyperlink w:anchor="_Toc125905979" w:history="1">
        <w:r w:rsidR="006A0071" w:rsidRPr="00C051C4">
          <w:rPr>
            <w:rStyle w:val="Hyperlink"/>
            <w:noProof/>
          </w:rPr>
          <w:t>2.1.3 Architecture</w:t>
        </w:r>
        <w:r w:rsidR="006A0071">
          <w:rPr>
            <w:noProof/>
            <w:webHidden/>
          </w:rPr>
          <w:tab/>
        </w:r>
        <w:r w:rsidR="006A0071">
          <w:rPr>
            <w:noProof/>
            <w:webHidden/>
          </w:rPr>
          <w:fldChar w:fldCharType="begin"/>
        </w:r>
        <w:r w:rsidR="006A0071">
          <w:rPr>
            <w:noProof/>
            <w:webHidden/>
          </w:rPr>
          <w:instrText xml:space="preserve"> PAGEREF _Toc125905979 \h </w:instrText>
        </w:r>
        <w:r w:rsidR="006A0071">
          <w:rPr>
            <w:noProof/>
            <w:webHidden/>
          </w:rPr>
        </w:r>
        <w:r w:rsidR="006A0071">
          <w:rPr>
            <w:noProof/>
            <w:webHidden/>
          </w:rPr>
          <w:fldChar w:fldCharType="separate"/>
        </w:r>
        <w:r w:rsidR="006A0071">
          <w:rPr>
            <w:noProof/>
            <w:webHidden/>
          </w:rPr>
          <w:t>17</w:t>
        </w:r>
        <w:r w:rsidR="006A0071">
          <w:rPr>
            <w:noProof/>
            <w:webHidden/>
          </w:rPr>
          <w:fldChar w:fldCharType="end"/>
        </w:r>
      </w:hyperlink>
    </w:p>
    <w:p w14:paraId="689AA1F8" w14:textId="257776B2" w:rsidR="006A0071" w:rsidRDefault="00073BB7">
      <w:pPr>
        <w:pStyle w:val="TOC3"/>
        <w:rPr>
          <w:rFonts w:asciiTheme="minorHAnsi" w:eastAsiaTheme="minorEastAsia" w:hAnsiTheme="minorHAnsi" w:cstheme="minorBidi"/>
          <w:noProof/>
          <w:kern w:val="0"/>
          <w:sz w:val="22"/>
          <w:szCs w:val="22"/>
        </w:rPr>
      </w:pPr>
      <w:hyperlink w:anchor="_Toc125905980" w:history="1">
        <w:r w:rsidR="006A0071" w:rsidRPr="00C051C4">
          <w:rPr>
            <w:rStyle w:val="Hyperlink"/>
            <w:noProof/>
          </w:rPr>
          <w:t>2.1.4 Timing waveforms</w:t>
        </w:r>
        <w:r w:rsidR="006A0071">
          <w:rPr>
            <w:noProof/>
            <w:webHidden/>
          </w:rPr>
          <w:tab/>
        </w:r>
        <w:r w:rsidR="006A0071">
          <w:rPr>
            <w:noProof/>
            <w:webHidden/>
          </w:rPr>
          <w:fldChar w:fldCharType="begin"/>
        </w:r>
        <w:r w:rsidR="006A0071">
          <w:rPr>
            <w:noProof/>
            <w:webHidden/>
          </w:rPr>
          <w:instrText xml:space="preserve"> PAGEREF _Toc125905980 \h </w:instrText>
        </w:r>
        <w:r w:rsidR="006A0071">
          <w:rPr>
            <w:noProof/>
            <w:webHidden/>
          </w:rPr>
        </w:r>
        <w:r w:rsidR="006A0071">
          <w:rPr>
            <w:noProof/>
            <w:webHidden/>
          </w:rPr>
          <w:fldChar w:fldCharType="separate"/>
        </w:r>
        <w:r w:rsidR="006A0071">
          <w:rPr>
            <w:noProof/>
            <w:webHidden/>
          </w:rPr>
          <w:t>18</w:t>
        </w:r>
        <w:r w:rsidR="006A0071">
          <w:rPr>
            <w:noProof/>
            <w:webHidden/>
          </w:rPr>
          <w:fldChar w:fldCharType="end"/>
        </w:r>
      </w:hyperlink>
    </w:p>
    <w:p w14:paraId="0F4485E2" w14:textId="7BFEE967"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81" w:history="1">
        <w:r w:rsidR="006A0071" w:rsidRPr="00C051C4">
          <w:rPr>
            <w:rStyle w:val="Hyperlink"/>
            <w:noProof/>
          </w:rPr>
          <w:t>2.2 Sub module</w:t>
        </w:r>
        <w:r w:rsidR="006A0071">
          <w:rPr>
            <w:noProof/>
            <w:webHidden/>
          </w:rPr>
          <w:tab/>
        </w:r>
        <w:r w:rsidR="006A0071">
          <w:rPr>
            <w:noProof/>
            <w:webHidden/>
          </w:rPr>
          <w:fldChar w:fldCharType="begin"/>
        </w:r>
        <w:r w:rsidR="006A0071">
          <w:rPr>
            <w:noProof/>
            <w:webHidden/>
          </w:rPr>
          <w:instrText xml:space="preserve"> PAGEREF _Toc125905981 \h </w:instrText>
        </w:r>
        <w:r w:rsidR="006A0071">
          <w:rPr>
            <w:noProof/>
            <w:webHidden/>
          </w:rPr>
        </w:r>
        <w:r w:rsidR="006A0071">
          <w:rPr>
            <w:noProof/>
            <w:webHidden/>
          </w:rPr>
          <w:fldChar w:fldCharType="separate"/>
        </w:r>
        <w:r w:rsidR="006A0071">
          <w:rPr>
            <w:noProof/>
            <w:webHidden/>
          </w:rPr>
          <w:t>18</w:t>
        </w:r>
        <w:r w:rsidR="006A0071">
          <w:rPr>
            <w:noProof/>
            <w:webHidden/>
          </w:rPr>
          <w:fldChar w:fldCharType="end"/>
        </w:r>
      </w:hyperlink>
    </w:p>
    <w:p w14:paraId="52D0D9F6" w14:textId="1316D2C0" w:rsidR="006A0071" w:rsidRDefault="00073BB7">
      <w:pPr>
        <w:pStyle w:val="TOC3"/>
        <w:rPr>
          <w:rFonts w:asciiTheme="minorHAnsi" w:eastAsiaTheme="minorEastAsia" w:hAnsiTheme="minorHAnsi" w:cstheme="minorBidi"/>
          <w:noProof/>
          <w:kern w:val="0"/>
          <w:sz w:val="22"/>
          <w:szCs w:val="22"/>
        </w:rPr>
      </w:pPr>
      <w:hyperlink w:anchor="_Toc125905982" w:history="1">
        <w:r w:rsidR="006A0071" w:rsidRPr="00C051C4">
          <w:rPr>
            <w:rStyle w:val="Hyperlink"/>
            <w:noProof/>
          </w:rPr>
          <w:t>2.2.1 eda_controller</w:t>
        </w:r>
        <w:r w:rsidR="006A0071">
          <w:rPr>
            <w:noProof/>
            <w:webHidden/>
          </w:rPr>
          <w:tab/>
        </w:r>
        <w:r w:rsidR="006A0071">
          <w:rPr>
            <w:noProof/>
            <w:webHidden/>
          </w:rPr>
          <w:fldChar w:fldCharType="begin"/>
        </w:r>
        <w:r w:rsidR="006A0071">
          <w:rPr>
            <w:noProof/>
            <w:webHidden/>
          </w:rPr>
          <w:instrText xml:space="preserve"> PAGEREF _Toc125905982 \h </w:instrText>
        </w:r>
        <w:r w:rsidR="006A0071">
          <w:rPr>
            <w:noProof/>
            <w:webHidden/>
          </w:rPr>
        </w:r>
        <w:r w:rsidR="006A0071">
          <w:rPr>
            <w:noProof/>
            <w:webHidden/>
          </w:rPr>
          <w:fldChar w:fldCharType="separate"/>
        </w:r>
        <w:r w:rsidR="006A0071">
          <w:rPr>
            <w:noProof/>
            <w:webHidden/>
          </w:rPr>
          <w:t>18</w:t>
        </w:r>
        <w:r w:rsidR="006A0071">
          <w:rPr>
            <w:noProof/>
            <w:webHidden/>
          </w:rPr>
          <w:fldChar w:fldCharType="end"/>
        </w:r>
      </w:hyperlink>
    </w:p>
    <w:p w14:paraId="31468850" w14:textId="26984828" w:rsidR="006A0071" w:rsidRDefault="00073BB7">
      <w:pPr>
        <w:pStyle w:val="TOC3"/>
        <w:rPr>
          <w:rFonts w:asciiTheme="minorHAnsi" w:eastAsiaTheme="minorEastAsia" w:hAnsiTheme="minorHAnsi" w:cstheme="minorBidi"/>
          <w:noProof/>
          <w:kern w:val="0"/>
          <w:sz w:val="22"/>
          <w:szCs w:val="22"/>
        </w:rPr>
      </w:pPr>
      <w:hyperlink w:anchor="_Toc125905983" w:history="1">
        <w:r w:rsidR="006A0071" w:rsidRPr="00C051C4">
          <w:rPr>
            <w:rStyle w:val="Hyperlink"/>
            <w:noProof/>
          </w:rPr>
          <w:t>2.2.2 eda_compare</w:t>
        </w:r>
        <w:r w:rsidR="006A0071">
          <w:rPr>
            <w:noProof/>
            <w:webHidden/>
          </w:rPr>
          <w:tab/>
        </w:r>
        <w:r w:rsidR="006A0071">
          <w:rPr>
            <w:noProof/>
            <w:webHidden/>
          </w:rPr>
          <w:fldChar w:fldCharType="begin"/>
        </w:r>
        <w:r w:rsidR="006A0071">
          <w:rPr>
            <w:noProof/>
            <w:webHidden/>
          </w:rPr>
          <w:instrText xml:space="preserve"> PAGEREF _Toc125905983 \h </w:instrText>
        </w:r>
        <w:r w:rsidR="006A0071">
          <w:rPr>
            <w:noProof/>
            <w:webHidden/>
          </w:rPr>
        </w:r>
        <w:r w:rsidR="006A0071">
          <w:rPr>
            <w:noProof/>
            <w:webHidden/>
          </w:rPr>
          <w:fldChar w:fldCharType="separate"/>
        </w:r>
        <w:r w:rsidR="006A0071">
          <w:rPr>
            <w:noProof/>
            <w:webHidden/>
          </w:rPr>
          <w:t>21</w:t>
        </w:r>
        <w:r w:rsidR="006A0071">
          <w:rPr>
            <w:noProof/>
            <w:webHidden/>
          </w:rPr>
          <w:fldChar w:fldCharType="end"/>
        </w:r>
      </w:hyperlink>
    </w:p>
    <w:p w14:paraId="79E825A6" w14:textId="2C2FB70D" w:rsidR="006A0071" w:rsidRDefault="00073BB7">
      <w:pPr>
        <w:pStyle w:val="TOC3"/>
        <w:rPr>
          <w:rFonts w:asciiTheme="minorHAnsi" w:eastAsiaTheme="minorEastAsia" w:hAnsiTheme="minorHAnsi" w:cstheme="minorBidi"/>
          <w:noProof/>
          <w:kern w:val="0"/>
          <w:sz w:val="22"/>
          <w:szCs w:val="22"/>
        </w:rPr>
      </w:pPr>
      <w:hyperlink w:anchor="_Toc125905984" w:history="1">
        <w:r w:rsidR="006A0071" w:rsidRPr="00C051C4">
          <w:rPr>
            <w:rStyle w:val="Hyperlink"/>
            <w:noProof/>
          </w:rPr>
          <w:t>2.2.3 eda_fifos</w:t>
        </w:r>
        <w:r w:rsidR="006A0071">
          <w:rPr>
            <w:noProof/>
            <w:webHidden/>
          </w:rPr>
          <w:tab/>
        </w:r>
        <w:r w:rsidR="006A0071">
          <w:rPr>
            <w:noProof/>
            <w:webHidden/>
          </w:rPr>
          <w:fldChar w:fldCharType="begin"/>
        </w:r>
        <w:r w:rsidR="006A0071">
          <w:rPr>
            <w:noProof/>
            <w:webHidden/>
          </w:rPr>
          <w:instrText xml:space="preserve"> PAGEREF _Toc125905984 \h </w:instrText>
        </w:r>
        <w:r w:rsidR="006A0071">
          <w:rPr>
            <w:noProof/>
            <w:webHidden/>
          </w:rPr>
        </w:r>
        <w:r w:rsidR="006A0071">
          <w:rPr>
            <w:noProof/>
            <w:webHidden/>
          </w:rPr>
          <w:fldChar w:fldCharType="separate"/>
        </w:r>
        <w:r w:rsidR="006A0071">
          <w:rPr>
            <w:noProof/>
            <w:webHidden/>
          </w:rPr>
          <w:t>23</w:t>
        </w:r>
        <w:r w:rsidR="006A0071">
          <w:rPr>
            <w:noProof/>
            <w:webHidden/>
          </w:rPr>
          <w:fldChar w:fldCharType="end"/>
        </w:r>
      </w:hyperlink>
    </w:p>
    <w:p w14:paraId="59F9412C" w14:textId="15FA7562" w:rsidR="006A0071" w:rsidRDefault="00073BB7">
      <w:pPr>
        <w:pStyle w:val="TOC3"/>
        <w:rPr>
          <w:rFonts w:asciiTheme="minorHAnsi" w:eastAsiaTheme="minorEastAsia" w:hAnsiTheme="minorHAnsi" w:cstheme="minorBidi"/>
          <w:noProof/>
          <w:kern w:val="0"/>
          <w:sz w:val="22"/>
          <w:szCs w:val="22"/>
        </w:rPr>
      </w:pPr>
      <w:hyperlink w:anchor="_Toc125905985" w:history="1">
        <w:r w:rsidR="006A0071" w:rsidRPr="00C051C4">
          <w:rPr>
            <w:rStyle w:val="Hyperlink"/>
            <w:noProof/>
          </w:rPr>
          <w:t>2.2.4 eda_img_ram</w:t>
        </w:r>
        <w:r w:rsidR="006A0071">
          <w:rPr>
            <w:noProof/>
            <w:webHidden/>
          </w:rPr>
          <w:tab/>
        </w:r>
        <w:r w:rsidR="006A0071">
          <w:rPr>
            <w:noProof/>
            <w:webHidden/>
          </w:rPr>
          <w:fldChar w:fldCharType="begin"/>
        </w:r>
        <w:r w:rsidR="006A0071">
          <w:rPr>
            <w:noProof/>
            <w:webHidden/>
          </w:rPr>
          <w:instrText xml:space="preserve"> PAGEREF _Toc125905985 \h </w:instrText>
        </w:r>
        <w:r w:rsidR="006A0071">
          <w:rPr>
            <w:noProof/>
            <w:webHidden/>
          </w:rPr>
        </w:r>
        <w:r w:rsidR="006A0071">
          <w:rPr>
            <w:noProof/>
            <w:webHidden/>
          </w:rPr>
          <w:fldChar w:fldCharType="separate"/>
        </w:r>
        <w:r w:rsidR="006A0071">
          <w:rPr>
            <w:noProof/>
            <w:webHidden/>
          </w:rPr>
          <w:t>24</w:t>
        </w:r>
        <w:r w:rsidR="006A0071">
          <w:rPr>
            <w:noProof/>
            <w:webHidden/>
          </w:rPr>
          <w:fldChar w:fldCharType="end"/>
        </w:r>
      </w:hyperlink>
    </w:p>
    <w:p w14:paraId="4A46162B" w14:textId="7D6A7A84" w:rsidR="006A0071" w:rsidRDefault="00073BB7">
      <w:pPr>
        <w:pStyle w:val="TOC3"/>
        <w:rPr>
          <w:rFonts w:asciiTheme="minorHAnsi" w:eastAsiaTheme="minorEastAsia" w:hAnsiTheme="minorHAnsi" w:cstheme="minorBidi"/>
          <w:noProof/>
          <w:kern w:val="0"/>
          <w:sz w:val="22"/>
          <w:szCs w:val="22"/>
        </w:rPr>
      </w:pPr>
      <w:hyperlink w:anchor="_Toc125905986" w:history="1">
        <w:r w:rsidR="006A0071" w:rsidRPr="00C051C4">
          <w:rPr>
            <w:rStyle w:val="Hyperlink"/>
            <w:noProof/>
          </w:rPr>
          <w:t>2.2.5 eda_iterated_ram</w:t>
        </w:r>
        <w:r w:rsidR="006A0071">
          <w:rPr>
            <w:noProof/>
            <w:webHidden/>
          </w:rPr>
          <w:tab/>
        </w:r>
        <w:r w:rsidR="006A0071">
          <w:rPr>
            <w:noProof/>
            <w:webHidden/>
          </w:rPr>
          <w:fldChar w:fldCharType="begin"/>
        </w:r>
        <w:r w:rsidR="006A0071">
          <w:rPr>
            <w:noProof/>
            <w:webHidden/>
          </w:rPr>
          <w:instrText xml:space="preserve"> PAGEREF _Toc125905986 \h </w:instrText>
        </w:r>
        <w:r w:rsidR="006A0071">
          <w:rPr>
            <w:noProof/>
            <w:webHidden/>
          </w:rPr>
        </w:r>
        <w:r w:rsidR="006A0071">
          <w:rPr>
            <w:noProof/>
            <w:webHidden/>
          </w:rPr>
          <w:fldChar w:fldCharType="separate"/>
        </w:r>
        <w:r w:rsidR="006A0071">
          <w:rPr>
            <w:noProof/>
            <w:webHidden/>
          </w:rPr>
          <w:t>26</w:t>
        </w:r>
        <w:r w:rsidR="006A0071">
          <w:rPr>
            <w:noProof/>
            <w:webHidden/>
          </w:rPr>
          <w:fldChar w:fldCharType="end"/>
        </w:r>
      </w:hyperlink>
    </w:p>
    <w:p w14:paraId="7DCD39A6" w14:textId="6CED1292" w:rsidR="006A0071" w:rsidRDefault="00073BB7">
      <w:pPr>
        <w:pStyle w:val="TOC3"/>
        <w:rPr>
          <w:rFonts w:asciiTheme="minorHAnsi" w:eastAsiaTheme="minorEastAsia" w:hAnsiTheme="minorHAnsi" w:cstheme="minorBidi"/>
          <w:noProof/>
          <w:kern w:val="0"/>
          <w:sz w:val="22"/>
          <w:szCs w:val="22"/>
        </w:rPr>
      </w:pPr>
      <w:hyperlink w:anchor="_Toc125905987" w:history="1">
        <w:r w:rsidR="006A0071" w:rsidRPr="00C051C4">
          <w:rPr>
            <w:rStyle w:val="Hyperlink"/>
            <w:noProof/>
          </w:rPr>
          <w:t>2.2.6 eda_strobe_ram</w:t>
        </w:r>
        <w:r w:rsidR="006A0071">
          <w:rPr>
            <w:noProof/>
            <w:webHidden/>
          </w:rPr>
          <w:tab/>
        </w:r>
        <w:r w:rsidR="006A0071">
          <w:rPr>
            <w:noProof/>
            <w:webHidden/>
          </w:rPr>
          <w:fldChar w:fldCharType="begin"/>
        </w:r>
        <w:r w:rsidR="006A0071">
          <w:rPr>
            <w:noProof/>
            <w:webHidden/>
          </w:rPr>
          <w:instrText xml:space="preserve"> PAGEREF _Toc125905987 \h </w:instrText>
        </w:r>
        <w:r w:rsidR="006A0071">
          <w:rPr>
            <w:noProof/>
            <w:webHidden/>
          </w:rPr>
        </w:r>
        <w:r w:rsidR="006A0071">
          <w:rPr>
            <w:noProof/>
            <w:webHidden/>
          </w:rPr>
          <w:fldChar w:fldCharType="separate"/>
        </w:r>
        <w:r w:rsidR="006A0071">
          <w:rPr>
            <w:noProof/>
            <w:webHidden/>
          </w:rPr>
          <w:t>29</w:t>
        </w:r>
        <w:r w:rsidR="006A0071">
          <w:rPr>
            <w:noProof/>
            <w:webHidden/>
          </w:rPr>
          <w:fldChar w:fldCharType="end"/>
        </w:r>
      </w:hyperlink>
    </w:p>
    <w:p w14:paraId="452980D4" w14:textId="1CE5CEAC" w:rsidR="006A0071" w:rsidRDefault="00073BB7">
      <w:pPr>
        <w:pStyle w:val="TOC3"/>
        <w:rPr>
          <w:rFonts w:asciiTheme="minorHAnsi" w:eastAsiaTheme="minorEastAsia" w:hAnsiTheme="minorHAnsi" w:cstheme="minorBidi"/>
          <w:noProof/>
          <w:kern w:val="0"/>
          <w:sz w:val="22"/>
          <w:szCs w:val="22"/>
        </w:rPr>
      </w:pPr>
      <w:hyperlink w:anchor="_Toc125905988" w:history="1">
        <w:r w:rsidR="006A0071" w:rsidRPr="00C051C4">
          <w:rPr>
            <w:rStyle w:val="Hyperlink"/>
            <w:noProof/>
          </w:rPr>
          <w:t>2.2.7 eda_output_ram</w:t>
        </w:r>
        <w:r w:rsidR="006A0071">
          <w:rPr>
            <w:noProof/>
            <w:webHidden/>
          </w:rPr>
          <w:tab/>
        </w:r>
        <w:r w:rsidR="006A0071">
          <w:rPr>
            <w:noProof/>
            <w:webHidden/>
          </w:rPr>
          <w:fldChar w:fldCharType="begin"/>
        </w:r>
        <w:r w:rsidR="006A0071">
          <w:rPr>
            <w:noProof/>
            <w:webHidden/>
          </w:rPr>
          <w:instrText xml:space="preserve"> PAGEREF _Toc125905988 \h </w:instrText>
        </w:r>
        <w:r w:rsidR="006A0071">
          <w:rPr>
            <w:noProof/>
            <w:webHidden/>
          </w:rPr>
        </w:r>
        <w:r w:rsidR="006A0071">
          <w:rPr>
            <w:noProof/>
            <w:webHidden/>
          </w:rPr>
          <w:fldChar w:fldCharType="separate"/>
        </w:r>
        <w:r w:rsidR="006A0071">
          <w:rPr>
            <w:noProof/>
            <w:webHidden/>
          </w:rPr>
          <w:t>31</w:t>
        </w:r>
        <w:r w:rsidR="006A0071">
          <w:rPr>
            <w:noProof/>
            <w:webHidden/>
          </w:rPr>
          <w:fldChar w:fldCharType="end"/>
        </w:r>
      </w:hyperlink>
    </w:p>
    <w:p w14:paraId="644011AA" w14:textId="3B472F4A" w:rsidR="006A0071" w:rsidRDefault="00073BB7">
      <w:pPr>
        <w:pStyle w:val="TOC1"/>
        <w:tabs>
          <w:tab w:val="left" w:pos="1990"/>
        </w:tabs>
        <w:rPr>
          <w:rFonts w:asciiTheme="minorHAnsi" w:eastAsiaTheme="minorEastAsia" w:hAnsiTheme="minorHAnsi" w:cstheme="minorBidi"/>
          <w:b w:val="0"/>
          <w:noProof/>
          <w:kern w:val="0"/>
          <w:sz w:val="22"/>
          <w:szCs w:val="22"/>
        </w:rPr>
      </w:pPr>
      <w:hyperlink w:anchor="_Toc125905989" w:history="1">
        <w:r w:rsidR="006A0071" w:rsidRPr="00C051C4">
          <w:rPr>
            <w:rStyle w:val="Hyperlink"/>
            <w:noProof/>
          </w:rPr>
          <w:t>CHAPTER 3.</w:t>
        </w:r>
        <w:r w:rsidR="006A0071">
          <w:rPr>
            <w:rFonts w:asciiTheme="minorHAnsi" w:eastAsiaTheme="minorEastAsia" w:hAnsiTheme="minorHAnsi" w:cstheme="minorBidi"/>
            <w:b w:val="0"/>
            <w:noProof/>
            <w:kern w:val="0"/>
            <w:sz w:val="22"/>
            <w:szCs w:val="22"/>
          </w:rPr>
          <w:tab/>
        </w:r>
        <w:r w:rsidR="006A0071" w:rsidRPr="00C051C4">
          <w:rPr>
            <w:rStyle w:val="Hyperlink"/>
            <w:noProof/>
          </w:rPr>
          <w:t>RESULT</w:t>
        </w:r>
        <w:r w:rsidR="006A0071">
          <w:rPr>
            <w:noProof/>
            <w:webHidden/>
          </w:rPr>
          <w:tab/>
        </w:r>
        <w:r w:rsidR="006A0071">
          <w:rPr>
            <w:noProof/>
            <w:webHidden/>
          </w:rPr>
          <w:fldChar w:fldCharType="begin"/>
        </w:r>
        <w:r w:rsidR="006A0071">
          <w:rPr>
            <w:noProof/>
            <w:webHidden/>
          </w:rPr>
          <w:instrText xml:space="preserve"> PAGEREF _Toc125905989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14:paraId="08F29FFF" w14:textId="26B068CF"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0" w:history="1">
        <w:r w:rsidR="006A0071" w:rsidRPr="00C051C4">
          <w:rPr>
            <w:rStyle w:val="Hyperlink"/>
            <w:noProof/>
          </w:rPr>
          <w:t>3.1 Simulation result</w:t>
        </w:r>
        <w:r w:rsidR="006A0071">
          <w:rPr>
            <w:noProof/>
            <w:webHidden/>
          </w:rPr>
          <w:tab/>
        </w:r>
        <w:r w:rsidR="006A0071">
          <w:rPr>
            <w:noProof/>
            <w:webHidden/>
          </w:rPr>
          <w:fldChar w:fldCharType="begin"/>
        </w:r>
        <w:r w:rsidR="006A0071">
          <w:rPr>
            <w:noProof/>
            <w:webHidden/>
          </w:rPr>
          <w:instrText xml:space="preserve"> PAGEREF _Toc125905990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14:paraId="5EF0A911" w14:textId="2E7C892F" w:rsidR="006A0071" w:rsidRDefault="00073BB7">
      <w:pPr>
        <w:pStyle w:val="TOC3"/>
        <w:rPr>
          <w:rFonts w:asciiTheme="minorHAnsi" w:eastAsiaTheme="minorEastAsia" w:hAnsiTheme="minorHAnsi" w:cstheme="minorBidi"/>
          <w:noProof/>
          <w:kern w:val="0"/>
          <w:sz w:val="22"/>
          <w:szCs w:val="22"/>
        </w:rPr>
      </w:pPr>
      <w:hyperlink w:anchor="_Toc125905991" w:history="1">
        <w:r w:rsidR="006A0071" w:rsidRPr="00C051C4">
          <w:rPr>
            <w:rStyle w:val="Hyperlink"/>
            <w:noProof/>
          </w:rPr>
          <w:t>3.1.1 Software</w:t>
        </w:r>
        <w:r w:rsidR="006A0071">
          <w:rPr>
            <w:noProof/>
            <w:webHidden/>
          </w:rPr>
          <w:tab/>
        </w:r>
        <w:r w:rsidR="006A0071">
          <w:rPr>
            <w:noProof/>
            <w:webHidden/>
          </w:rPr>
          <w:fldChar w:fldCharType="begin"/>
        </w:r>
        <w:r w:rsidR="006A0071">
          <w:rPr>
            <w:noProof/>
            <w:webHidden/>
          </w:rPr>
          <w:instrText xml:space="preserve"> PAGEREF _Toc125905991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14:paraId="5192CA31" w14:textId="08F29870" w:rsidR="006A0071" w:rsidRDefault="00073BB7">
      <w:pPr>
        <w:pStyle w:val="TOC3"/>
        <w:rPr>
          <w:rFonts w:asciiTheme="minorHAnsi" w:eastAsiaTheme="minorEastAsia" w:hAnsiTheme="minorHAnsi" w:cstheme="minorBidi"/>
          <w:noProof/>
          <w:kern w:val="0"/>
          <w:sz w:val="22"/>
          <w:szCs w:val="22"/>
        </w:rPr>
      </w:pPr>
      <w:hyperlink w:anchor="_Toc125905992" w:history="1">
        <w:r w:rsidR="006A0071" w:rsidRPr="00C051C4">
          <w:rPr>
            <w:rStyle w:val="Hyperlink"/>
            <w:noProof/>
          </w:rPr>
          <w:t>3.1.2 Hardware</w:t>
        </w:r>
        <w:r w:rsidR="006A0071">
          <w:rPr>
            <w:noProof/>
            <w:webHidden/>
          </w:rPr>
          <w:tab/>
        </w:r>
        <w:r w:rsidR="006A0071">
          <w:rPr>
            <w:noProof/>
            <w:webHidden/>
          </w:rPr>
          <w:fldChar w:fldCharType="begin"/>
        </w:r>
        <w:r w:rsidR="006A0071">
          <w:rPr>
            <w:noProof/>
            <w:webHidden/>
          </w:rPr>
          <w:instrText xml:space="preserve"> PAGEREF _Toc125905992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14:paraId="07638B8D" w14:textId="60B12099"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3" w:history="1">
        <w:r w:rsidR="006A0071" w:rsidRPr="00C051C4">
          <w:rPr>
            <w:rStyle w:val="Hyperlink"/>
            <w:noProof/>
          </w:rPr>
          <w:t>3.2 Synthesis results</w:t>
        </w:r>
        <w:r w:rsidR="006A0071">
          <w:rPr>
            <w:noProof/>
            <w:webHidden/>
          </w:rPr>
          <w:tab/>
        </w:r>
        <w:r w:rsidR="006A0071">
          <w:rPr>
            <w:noProof/>
            <w:webHidden/>
          </w:rPr>
          <w:fldChar w:fldCharType="begin"/>
        </w:r>
        <w:r w:rsidR="006A0071">
          <w:rPr>
            <w:noProof/>
            <w:webHidden/>
          </w:rPr>
          <w:instrText xml:space="preserve"> PAGEREF _Toc125905993 \h </w:instrText>
        </w:r>
        <w:r w:rsidR="006A0071">
          <w:rPr>
            <w:noProof/>
            <w:webHidden/>
          </w:rPr>
        </w:r>
        <w:r w:rsidR="006A0071">
          <w:rPr>
            <w:noProof/>
            <w:webHidden/>
          </w:rPr>
          <w:fldChar w:fldCharType="separate"/>
        </w:r>
        <w:r w:rsidR="006A0071">
          <w:rPr>
            <w:noProof/>
            <w:webHidden/>
          </w:rPr>
          <w:t>35</w:t>
        </w:r>
        <w:r w:rsidR="006A0071">
          <w:rPr>
            <w:noProof/>
            <w:webHidden/>
          </w:rPr>
          <w:fldChar w:fldCharType="end"/>
        </w:r>
      </w:hyperlink>
    </w:p>
    <w:p w14:paraId="10ED5A38" w14:textId="571BE31C" w:rsidR="006A0071" w:rsidRDefault="00073BB7">
      <w:pPr>
        <w:pStyle w:val="TOC1"/>
        <w:tabs>
          <w:tab w:val="left" w:pos="1990"/>
        </w:tabs>
        <w:rPr>
          <w:rFonts w:asciiTheme="minorHAnsi" w:eastAsiaTheme="minorEastAsia" w:hAnsiTheme="minorHAnsi" w:cstheme="minorBidi"/>
          <w:b w:val="0"/>
          <w:noProof/>
          <w:kern w:val="0"/>
          <w:sz w:val="22"/>
          <w:szCs w:val="22"/>
        </w:rPr>
      </w:pPr>
      <w:hyperlink w:anchor="_Toc125905994" w:history="1">
        <w:r w:rsidR="006A0071" w:rsidRPr="00C051C4">
          <w:rPr>
            <w:rStyle w:val="Hyperlink"/>
            <w:noProof/>
          </w:rPr>
          <w:t>CHAPTER 4.</w:t>
        </w:r>
        <w:r w:rsidR="006A0071">
          <w:rPr>
            <w:rFonts w:asciiTheme="minorHAnsi" w:eastAsiaTheme="minorEastAsia" w:hAnsiTheme="minorHAnsi" w:cstheme="minorBidi"/>
            <w:b w:val="0"/>
            <w:noProof/>
            <w:kern w:val="0"/>
            <w:sz w:val="22"/>
            <w:szCs w:val="22"/>
          </w:rPr>
          <w:tab/>
        </w:r>
        <w:r w:rsidR="006A0071" w:rsidRPr="00C051C4">
          <w:rPr>
            <w:rStyle w:val="Hyperlink"/>
            <w:noProof/>
          </w:rPr>
          <w:t>HDL CODE</w:t>
        </w:r>
        <w:r w:rsidR="006A0071">
          <w:rPr>
            <w:noProof/>
            <w:webHidden/>
          </w:rPr>
          <w:tab/>
        </w:r>
        <w:r w:rsidR="006A0071">
          <w:rPr>
            <w:noProof/>
            <w:webHidden/>
          </w:rPr>
          <w:fldChar w:fldCharType="begin"/>
        </w:r>
        <w:r w:rsidR="006A0071">
          <w:rPr>
            <w:noProof/>
            <w:webHidden/>
          </w:rPr>
          <w:instrText xml:space="preserve"> PAGEREF _Toc125905994 \h </w:instrText>
        </w:r>
        <w:r w:rsidR="006A0071">
          <w:rPr>
            <w:noProof/>
            <w:webHidden/>
          </w:rPr>
        </w:r>
        <w:r w:rsidR="006A0071">
          <w:rPr>
            <w:noProof/>
            <w:webHidden/>
          </w:rPr>
          <w:fldChar w:fldCharType="separate"/>
        </w:r>
        <w:r w:rsidR="006A0071">
          <w:rPr>
            <w:noProof/>
            <w:webHidden/>
          </w:rPr>
          <w:t>37</w:t>
        </w:r>
        <w:r w:rsidR="006A0071">
          <w:rPr>
            <w:noProof/>
            <w:webHidden/>
          </w:rPr>
          <w:fldChar w:fldCharType="end"/>
        </w:r>
      </w:hyperlink>
    </w:p>
    <w:p w14:paraId="7CAAE072" w14:textId="5470EE7F"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5" w:history="1">
        <w:r w:rsidR="006A0071" w:rsidRPr="00C051C4">
          <w:rPr>
            <w:rStyle w:val="Hyperlink"/>
            <w:noProof/>
          </w:rPr>
          <w:t>4.1 eda_regional_max</w:t>
        </w:r>
        <w:r w:rsidR="006A0071">
          <w:rPr>
            <w:noProof/>
            <w:webHidden/>
          </w:rPr>
          <w:tab/>
        </w:r>
        <w:r w:rsidR="006A0071">
          <w:rPr>
            <w:noProof/>
            <w:webHidden/>
          </w:rPr>
          <w:fldChar w:fldCharType="begin"/>
        </w:r>
        <w:r w:rsidR="006A0071">
          <w:rPr>
            <w:noProof/>
            <w:webHidden/>
          </w:rPr>
          <w:instrText xml:space="preserve"> PAGEREF _Toc125905995 \h </w:instrText>
        </w:r>
        <w:r w:rsidR="006A0071">
          <w:rPr>
            <w:noProof/>
            <w:webHidden/>
          </w:rPr>
        </w:r>
        <w:r w:rsidR="006A0071">
          <w:rPr>
            <w:noProof/>
            <w:webHidden/>
          </w:rPr>
          <w:fldChar w:fldCharType="separate"/>
        </w:r>
        <w:r w:rsidR="006A0071">
          <w:rPr>
            <w:noProof/>
            <w:webHidden/>
          </w:rPr>
          <w:t>37</w:t>
        </w:r>
        <w:r w:rsidR="006A0071">
          <w:rPr>
            <w:noProof/>
            <w:webHidden/>
          </w:rPr>
          <w:fldChar w:fldCharType="end"/>
        </w:r>
      </w:hyperlink>
    </w:p>
    <w:p w14:paraId="427167E8" w14:textId="71CCC9A0"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6" w:history="1">
        <w:r w:rsidR="006A0071" w:rsidRPr="00C051C4">
          <w:rPr>
            <w:rStyle w:val="Hyperlink"/>
            <w:noProof/>
          </w:rPr>
          <w:t>4.2 eda_controller</w:t>
        </w:r>
        <w:r w:rsidR="006A0071">
          <w:rPr>
            <w:noProof/>
            <w:webHidden/>
          </w:rPr>
          <w:tab/>
        </w:r>
        <w:r w:rsidR="006A0071">
          <w:rPr>
            <w:noProof/>
            <w:webHidden/>
          </w:rPr>
          <w:fldChar w:fldCharType="begin"/>
        </w:r>
        <w:r w:rsidR="006A0071">
          <w:rPr>
            <w:noProof/>
            <w:webHidden/>
          </w:rPr>
          <w:instrText xml:space="preserve"> PAGEREF _Toc125905996 \h </w:instrText>
        </w:r>
        <w:r w:rsidR="006A0071">
          <w:rPr>
            <w:noProof/>
            <w:webHidden/>
          </w:rPr>
        </w:r>
        <w:r w:rsidR="006A0071">
          <w:rPr>
            <w:noProof/>
            <w:webHidden/>
          </w:rPr>
          <w:fldChar w:fldCharType="separate"/>
        </w:r>
        <w:r w:rsidR="006A0071">
          <w:rPr>
            <w:noProof/>
            <w:webHidden/>
          </w:rPr>
          <w:t>40</w:t>
        </w:r>
        <w:r w:rsidR="006A0071">
          <w:rPr>
            <w:noProof/>
            <w:webHidden/>
          </w:rPr>
          <w:fldChar w:fldCharType="end"/>
        </w:r>
      </w:hyperlink>
    </w:p>
    <w:p w14:paraId="13ABF7BD" w14:textId="72F8EC1C"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7" w:history="1">
        <w:r w:rsidR="006A0071" w:rsidRPr="00C051C4">
          <w:rPr>
            <w:rStyle w:val="Hyperlink"/>
            <w:noProof/>
          </w:rPr>
          <w:t>4.3 eda_compare</w:t>
        </w:r>
        <w:r w:rsidR="006A0071">
          <w:rPr>
            <w:noProof/>
            <w:webHidden/>
          </w:rPr>
          <w:tab/>
        </w:r>
        <w:r w:rsidR="006A0071">
          <w:rPr>
            <w:noProof/>
            <w:webHidden/>
          </w:rPr>
          <w:fldChar w:fldCharType="begin"/>
        </w:r>
        <w:r w:rsidR="006A0071">
          <w:rPr>
            <w:noProof/>
            <w:webHidden/>
          </w:rPr>
          <w:instrText xml:space="preserve"> PAGEREF _Toc125905997 \h </w:instrText>
        </w:r>
        <w:r w:rsidR="006A0071">
          <w:rPr>
            <w:noProof/>
            <w:webHidden/>
          </w:rPr>
        </w:r>
        <w:r w:rsidR="006A0071">
          <w:rPr>
            <w:noProof/>
            <w:webHidden/>
          </w:rPr>
          <w:fldChar w:fldCharType="separate"/>
        </w:r>
        <w:r w:rsidR="006A0071">
          <w:rPr>
            <w:noProof/>
            <w:webHidden/>
          </w:rPr>
          <w:t>44</w:t>
        </w:r>
        <w:r w:rsidR="006A0071">
          <w:rPr>
            <w:noProof/>
            <w:webHidden/>
          </w:rPr>
          <w:fldChar w:fldCharType="end"/>
        </w:r>
      </w:hyperlink>
    </w:p>
    <w:p w14:paraId="474BD9F0" w14:textId="1A51AEA2"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8" w:history="1">
        <w:r w:rsidR="006A0071" w:rsidRPr="00C051C4">
          <w:rPr>
            <w:rStyle w:val="Hyperlink"/>
            <w:noProof/>
          </w:rPr>
          <w:t>4.4 eda_fifos</w:t>
        </w:r>
        <w:r w:rsidR="006A0071">
          <w:rPr>
            <w:noProof/>
            <w:webHidden/>
          </w:rPr>
          <w:tab/>
        </w:r>
        <w:r w:rsidR="006A0071">
          <w:rPr>
            <w:noProof/>
            <w:webHidden/>
          </w:rPr>
          <w:fldChar w:fldCharType="begin"/>
        </w:r>
        <w:r w:rsidR="006A0071">
          <w:rPr>
            <w:noProof/>
            <w:webHidden/>
          </w:rPr>
          <w:instrText xml:space="preserve"> PAGEREF _Toc125905998 \h </w:instrText>
        </w:r>
        <w:r w:rsidR="006A0071">
          <w:rPr>
            <w:noProof/>
            <w:webHidden/>
          </w:rPr>
        </w:r>
        <w:r w:rsidR="006A0071">
          <w:rPr>
            <w:noProof/>
            <w:webHidden/>
          </w:rPr>
          <w:fldChar w:fldCharType="separate"/>
        </w:r>
        <w:r w:rsidR="006A0071">
          <w:rPr>
            <w:noProof/>
            <w:webHidden/>
          </w:rPr>
          <w:t>46</w:t>
        </w:r>
        <w:r w:rsidR="006A0071">
          <w:rPr>
            <w:noProof/>
            <w:webHidden/>
          </w:rPr>
          <w:fldChar w:fldCharType="end"/>
        </w:r>
      </w:hyperlink>
    </w:p>
    <w:p w14:paraId="43F4A294" w14:textId="3DFF7AE7"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5999" w:history="1">
        <w:r w:rsidR="006A0071" w:rsidRPr="00C051C4">
          <w:rPr>
            <w:rStyle w:val="Hyperlink"/>
            <w:noProof/>
          </w:rPr>
          <w:t>4.5 eda_img_ram</w:t>
        </w:r>
        <w:r w:rsidR="006A0071">
          <w:rPr>
            <w:noProof/>
            <w:webHidden/>
          </w:rPr>
          <w:tab/>
        </w:r>
        <w:r w:rsidR="006A0071">
          <w:rPr>
            <w:noProof/>
            <w:webHidden/>
          </w:rPr>
          <w:fldChar w:fldCharType="begin"/>
        </w:r>
        <w:r w:rsidR="006A0071">
          <w:rPr>
            <w:noProof/>
            <w:webHidden/>
          </w:rPr>
          <w:instrText xml:space="preserve"> PAGEREF _Toc125905999 \h </w:instrText>
        </w:r>
        <w:r w:rsidR="006A0071">
          <w:rPr>
            <w:noProof/>
            <w:webHidden/>
          </w:rPr>
        </w:r>
        <w:r w:rsidR="006A0071">
          <w:rPr>
            <w:noProof/>
            <w:webHidden/>
          </w:rPr>
          <w:fldChar w:fldCharType="separate"/>
        </w:r>
        <w:r w:rsidR="006A0071">
          <w:rPr>
            <w:noProof/>
            <w:webHidden/>
          </w:rPr>
          <w:t>53</w:t>
        </w:r>
        <w:r w:rsidR="006A0071">
          <w:rPr>
            <w:noProof/>
            <w:webHidden/>
          </w:rPr>
          <w:fldChar w:fldCharType="end"/>
        </w:r>
      </w:hyperlink>
    </w:p>
    <w:p w14:paraId="1B0DF22B" w14:textId="592238FB"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6000" w:history="1">
        <w:r w:rsidR="006A0071" w:rsidRPr="00C051C4">
          <w:rPr>
            <w:rStyle w:val="Hyperlink"/>
            <w:noProof/>
          </w:rPr>
          <w:t>4.6 eda_iterated_ram</w:t>
        </w:r>
        <w:r w:rsidR="006A0071">
          <w:rPr>
            <w:noProof/>
            <w:webHidden/>
          </w:rPr>
          <w:tab/>
        </w:r>
        <w:r w:rsidR="006A0071">
          <w:rPr>
            <w:noProof/>
            <w:webHidden/>
          </w:rPr>
          <w:fldChar w:fldCharType="begin"/>
        </w:r>
        <w:r w:rsidR="006A0071">
          <w:rPr>
            <w:noProof/>
            <w:webHidden/>
          </w:rPr>
          <w:instrText xml:space="preserve"> PAGEREF _Toc125906000 \h </w:instrText>
        </w:r>
        <w:r w:rsidR="006A0071">
          <w:rPr>
            <w:noProof/>
            <w:webHidden/>
          </w:rPr>
        </w:r>
        <w:r w:rsidR="006A0071">
          <w:rPr>
            <w:noProof/>
            <w:webHidden/>
          </w:rPr>
          <w:fldChar w:fldCharType="separate"/>
        </w:r>
        <w:r w:rsidR="006A0071">
          <w:rPr>
            <w:noProof/>
            <w:webHidden/>
          </w:rPr>
          <w:t>55</w:t>
        </w:r>
        <w:r w:rsidR="006A0071">
          <w:rPr>
            <w:noProof/>
            <w:webHidden/>
          </w:rPr>
          <w:fldChar w:fldCharType="end"/>
        </w:r>
      </w:hyperlink>
    </w:p>
    <w:p w14:paraId="01100C67" w14:textId="047BE5BD"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6001" w:history="1">
        <w:r w:rsidR="006A0071" w:rsidRPr="00C051C4">
          <w:rPr>
            <w:rStyle w:val="Hyperlink"/>
            <w:noProof/>
          </w:rPr>
          <w:t>4.7 eda_strobe_ram</w:t>
        </w:r>
        <w:r w:rsidR="006A0071">
          <w:rPr>
            <w:noProof/>
            <w:webHidden/>
          </w:rPr>
          <w:tab/>
        </w:r>
        <w:r w:rsidR="006A0071">
          <w:rPr>
            <w:noProof/>
            <w:webHidden/>
          </w:rPr>
          <w:fldChar w:fldCharType="begin"/>
        </w:r>
        <w:r w:rsidR="006A0071">
          <w:rPr>
            <w:noProof/>
            <w:webHidden/>
          </w:rPr>
          <w:instrText xml:space="preserve"> PAGEREF _Toc125906001 \h </w:instrText>
        </w:r>
        <w:r w:rsidR="006A0071">
          <w:rPr>
            <w:noProof/>
            <w:webHidden/>
          </w:rPr>
        </w:r>
        <w:r w:rsidR="006A0071">
          <w:rPr>
            <w:noProof/>
            <w:webHidden/>
          </w:rPr>
          <w:fldChar w:fldCharType="separate"/>
        </w:r>
        <w:r w:rsidR="006A0071">
          <w:rPr>
            <w:noProof/>
            <w:webHidden/>
          </w:rPr>
          <w:t>58</w:t>
        </w:r>
        <w:r w:rsidR="006A0071">
          <w:rPr>
            <w:noProof/>
            <w:webHidden/>
          </w:rPr>
          <w:fldChar w:fldCharType="end"/>
        </w:r>
      </w:hyperlink>
    </w:p>
    <w:p w14:paraId="5FB88868" w14:textId="691DE0E9"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6002" w:history="1">
        <w:r w:rsidR="006A0071" w:rsidRPr="00C051C4">
          <w:rPr>
            <w:rStyle w:val="Hyperlink"/>
            <w:noProof/>
          </w:rPr>
          <w:t>4.8 eda_output_ram</w:t>
        </w:r>
        <w:r w:rsidR="006A0071">
          <w:rPr>
            <w:noProof/>
            <w:webHidden/>
          </w:rPr>
          <w:tab/>
        </w:r>
        <w:r w:rsidR="006A0071">
          <w:rPr>
            <w:noProof/>
            <w:webHidden/>
          </w:rPr>
          <w:fldChar w:fldCharType="begin"/>
        </w:r>
        <w:r w:rsidR="006A0071">
          <w:rPr>
            <w:noProof/>
            <w:webHidden/>
          </w:rPr>
          <w:instrText xml:space="preserve"> PAGEREF _Toc125906002 \h </w:instrText>
        </w:r>
        <w:r w:rsidR="006A0071">
          <w:rPr>
            <w:noProof/>
            <w:webHidden/>
          </w:rPr>
        </w:r>
        <w:r w:rsidR="006A0071">
          <w:rPr>
            <w:noProof/>
            <w:webHidden/>
          </w:rPr>
          <w:fldChar w:fldCharType="separate"/>
        </w:r>
        <w:r w:rsidR="006A0071">
          <w:rPr>
            <w:noProof/>
            <w:webHidden/>
          </w:rPr>
          <w:t>60</w:t>
        </w:r>
        <w:r w:rsidR="006A0071">
          <w:rPr>
            <w:noProof/>
            <w:webHidden/>
          </w:rPr>
          <w:fldChar w:fldCharType="end"/>
        </w:r>
      </w:hyperlink>
    </w:p>
    <w:p w14:paraId="4555F871" w14:textId="4B0D07B5"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6003" w:history="1">
        <w:r w:rsidR="006A0071" w:rsidRPr="00C051C4">
          <w:rPr>
            <w:rStyle w:val="Hyperlink"/>
            <w:noProof/>
          </w:rPr>
          <w:t>4.9 eda_max</w:t>
        </w:r>
        <w:r w:rsidR="006A0071">
          <w:rPr>
            <w:noProof/>
            <w:webHidden/>
          </w:rPr>
          <w:tab/>
        </w:r>
        <w:r w:rsidR="006A0071">
          <w:rPr>
            <w:noProof/>
            <w:webHidden/>
          </w:rPr>
          <w:fldChar w:fldCharType="begin"/>
        </w:r>
        <w:r w:rsidR="006A0071">
          <w:rPr>
            <w:noProof/>
            <w:webHidden/>
          </w:rPr>
          <w:instrText xml:space="preserve"> PAGEREF _Toc125906003 \h </w:instrText>
        </w:r>
        <w:r w:rsidR="006A0071">
          <w:rPr>
            <w:noProof/>
            <w:webHidden/>
          </w:rPr>
        </w:r>
        <w:r w:rsidR="006A0071">
          <w:rPr>
            <w:noProof/>
            <w:webHidden/>
          </w:rPr>
          <w:fldChar w:fldCharType="separate"/>
        </w:r>
        <w:r w:rsidR="006A0071">
          <w:rPr>
            <w:noProof/>
            <w:webHidden/>
          </w:rPr>
          <w:t>61</w:t>
        </w:r>
        <w:r w:rsidR="006A0071">
          <w:rPr>
            <w:noProof/>
            <w:webHidden/>
          </w:rPr>
          <w:fldChar w:fldCharType="end"/>
        </w:r>
      </w:hyperlink>
    </w:p>
    <w:p w14:paraId="0E28D342" w14:textId="2D26DFD5"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6004" w:history="1">
        <w:r w:rsidR="006A0071" w:rsidRPr="00C051C4">
          <w:rPr>
            <w:rStyle w:val="Hyperlink"/>
            <w:noProof/>
          </w:rPr>
          <w:t>4.10 eda_one_hot_to_bin</w:t>
        </w:r>
        <w:r w:rsidR="006A0071">
          <w:rPr>
            <w:noProof/>
            <w:webHidden/>
          </w:rPr>
          <w:tab/>
        </w:r>
        <w:r w:rsidR="006A0071">
          <w:rPr>
            <w:noProof/>
            <w:webHidden/>
          </w:rPr>
          <w:fldChar w:fldCharType="begin"/>
        </w:r>
        <w:r w:rsidR="006A0071">
          <w:rPr>
            <w:noProof/>
            <w:webHidden/>
          </w:rPr>
          <w:instrText xml:space="preserve"> PAGEREF _Toc125906004 \h </w:instrText>
        </w:r>
        <w:r w:rsidR="006A0071">
          <w:rPr>
            <w:noProof/>
            <w:webHidden/>
          </w:rPr>
        </w:r>
        <w:r w:rsidR="006A0071">
          <w:rPr>
            <w:noProof/>
            <w:webHidden/>
          </w:rPr>
          <w:fldChar w:fldCharType="separate"/>
        </w:r>
        <w:r w:rsidR="006A0071">
          <w:rPr>
            <w:noProof/>
            <w:webHidden/>
          </w:rPr>
          <w:t>62</w:t>
        </w:r>
        <w:r w:rsidR="006A0071">
          <w:rPr>
            <w:noProof/>
            <w:webHidden/>
          </w:rPr>
          <w:fldChar w:fldCharType="end"/>
        </w:r>
      </w:hyperlink>
    </w:p>
    <w:p w14:paraId="4F3D3409" w14:textId="21CB370D" w:rsidR="006A0071" w:rsidRDefault="00073BB7">
      <w:pPr>
        <w:pStyle w:val="TOC2"/>
        <w:tabs>
          <w:tab w:val="right" w:leader="dot" w:pos="9061"/>
        </w:tabs>
        <w:rPr>
          <w:rFonts w:asciiTheme="minorHAnsi" w:eastAsiaTheme="minorEastAsia" w:hAnsiTheme="minorHAnsi" w:cstheme="minorBidi"/>
          <w:b w:val="0"/>
          <w:i w:val="0"/>
          <w:noProof/>
          <w:kern w:val="0"/>
          <w:sz w:val="22"/>
          <w:szCs w:val="22"/>
        </w:rPr>
      </w:pPr>
      <w:hyperlink w:anchor="_Toc125906005" w:history="1">
        <w:r w:rsidR="006A0071" w:rsidRPr="00C051C4">
          <w:rPr>
            <w:rStyle w:val="Hyperlink"/>
            <w:noProof/>
          </w:rPr>
          <w:t>4.11 sync_fifo</w:t>
        </w:r>
        <w:r w:rsidR="006A0071">
          <w:rPr>
            <w:noProof/>
            <w:webHidden/>
          </w:rPr>
          <w:tab/>
        </w:r>
        <w:r w:rsidR="006A0071">
          <w:rPr>
            <w:noProof/>
            <w:webHidden/>
          </w:rPr>
          <w:fldChar w:fldCharType="begin"/>
        </w:r>
        <w:r w:rsidR="006A0071">
          <w:rPr>
            <w:noProof/>
            <w:webHidden/>
          </w:rPr>
          <w:instrText xml:space="preserve"> PAGEREF _Toc125906005 \h </w:instrText>
        </w:r>
        <w:r w:rsidR="006A0071">
          <w:rPr>
            <w:noProof/>
            <w:webHidden/>
          </w:rPr>
        </w:r>
        <w:r w:rsidR="006A0071">
          <w:rPr>
            <w:noProof/>
            <w:webHidden/>
          </w:rPr>
          <w:fldChar w:fldCharType="separate"/>
        </w:r>
        <w:r w:rsidR="006A0071">
          <w:rPr>
            <w:noProof/>
            <w:webHidden/>
          </w:rPr>
          <w:t>62</w:t>
        </w:r>
        <w:r w:rsidR="006A0071">
          <w:rPr>
            <w:noProof/>
            <w:webHidden/>
          </w:rPr>
          <w:fldChar w:fldCharType="end"/>
        </w:r>
      </w:hyperlink>
    </w:p>
    <w:p w14:paraId="469E597A" w14:textId="76C8D967" w:rsidR="00512AE0" w:rsidRPr="00512AE0" w:rsidRDefault="00CC67DE" w:rsidP="00512AE0">
      <w:pPr>
        <w:rPr>
          <w:lang w:val="vi-VN"/>
        </w:rPr>
        <w:sectPr w:rsidR="00512AE0" w:rsidRPr="00512AE0" w:rsidSect="00556E52">
          <w:headerReference w:type="even" r:id="rId16"/>
          <w:headerReference w:type="default" r:id="rId17"/>
          <w:footerReference w:type="even" r:id="rId18"/>
          <w:footerReference w:type="default" r:id="rId19"/>
          <w:type w:val="continuous"/>
          <w:pgSz w:w="11906" w:h="16838" w:code="9"/>
          <w:pgMar w:top="1134" w:right="1134" w:bottom="1418" w:left="1701" w:header="850" w:footer="432" w:gutter="0"/>
          <w:pgNumType w:fmt="lowerRoman" w:start="1"/>
          <w:cols w:space="454"/>
          <w:docGrid w:type="linesAndChars" w:linePitch="360"/>
        </w:sectPr>
      </w:pPr>
      <w:r>
        <w:rPr>
          <w:lang w:val="vi-VN"/>
        </w:rPr>
        <w:fldChar w:fldCharType="end"/>
      </w:r>
    </w:p>
    <w:p w14:paraId="31C6EC03" w14:textId="5FE244BC" w:rsidR="00512AE0" w:rsidRDefault="000D783F" w:rsidP="002A72DA">
      <w:pPr>
        <w:pStyle w:val="Heading1unnumbered"/>
        <w:numPr>
          <w:ilvl w:val="0"/>
          <w:numId w:val="0"/>
        </w:numPr>
        <w:ind w:left="720"/>
      </w:pPr>
      <w:bookmarkStart w:id="1" w:name="_Toc125905965"/>
      <w:r>
        <w:lastRenderedPageBreak/>
        <w:t>TABLE OF FIGURES</w:t>
      </w:r>
      <w:bookmarkEnd w:id="1"/>
    </w:p>
    <w:p w14:paraId="0536FA2D" w14:textId="216D12E1" w:rsidR="00BD367E" w:rsidRDefault="007A0096">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125903480" w:history="1">
        <w:r w:rsidR="00BD367E" w:rsidRPr="00B31046">
          <w:rPr>
            <w:rStyle w:val="Hyperlink"/>
            <w:noProof/>
          </w:rPr>
          <w:t>Figure 1.1 Matlab result in case of large number of loops</w:t>
        </w:r>
        <w:r w:rsidR="00BD367E">
          <w:rPr>
            <w:noProof/>
            <w:webHidden/>
          </w:rPr>
          <w:tab/>
        </w:r>
        <w:r w:rsidR="00BD367E">
          <w:rPr>
            <w:noProof/>
            <w:webHidden/>
          </w:rPr>
          <w:fldChar w:fldCharType="begin"/>
        </w:r>
        <w:r w:rsidR="00BD367E">
          <w:rPr>
            <w:noProof/>
            <w:webHidden/>
          </w:rPr>
          <w:instrText xml:space="preserve"> PAGEREF _Toc125903480 \h </w:instrText>
        </w:r>
        <w:r w:rsidR="00BD367E">
          <w:rPr>
            <w:noProof/>
            <w:webHidden/>
          </w:rPr>
        </w:r>
        <w:r w:rsidR="00BD367E">
          <w:rPr>
            <w:noProof/>
            <w:webHidden/>
          </w:rPr>
          <w:fldChar w:fldCharType="separate"/>
        </w:r>
        <w:r w:rsidR="006A0071">
          <w:rPr>
            <w:noProof/>
            <w:webHidden/>
          </w:rPr>
          <w:t>5</w:t>
        </w:r>
        <w:r w:rsidR="00BD367E">
          <w:rPr>
            <w:noProof/>
            <w:webHidden/>
          </w:rPr>
          <w:fldChar w:fldCharType="end"/>
        </w:r>
      </w:hyperlink>
    </w:p>
    <w:p w14:paraId="29284A0B" w14:textId="1281A7FE"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1" w:history="1">
        <w:r w:rsidR="00BD367E" w:rsidRPr="00B31046">
          <w:rPr>
            <w:rStyle w:val="Hyperlink"/>
            <w:noProof/>
          </w:rPr>
          <w:t>Figure 1.2 The simplest case of finding regional maxima</w:t>
        </w:r>
        <w:r w:rsidR="00BD367E">
          <w:rPr>
            <w:noProof/>
            <w:webHidden/>
          </w:rPr>
          <w:tab/>
        </w:r>
        <w:r w:rsidR="00BD367E">
          <w:rPr>
            <w:noProof/>
            <w:webHidden/>
          </w:rPr>
          <w:fldChar w:fldCharType="begin"/>
        </w:r>
        <w:r w:rsidR="00BD367E">
          <w:rPr>
            <w:noProof/>
            <w:webHidden/>
          </w:rPr>
          <w:instrText xml:space="preserve"> PAGEREF _Toc125903481 \h </w:instrText>
        </w:r>
        <w:r w:rsidR="00BD367E">
          <w:rPr>
            <w:noProof/>
            <w:webHidden/>
          </w:rPr>
        </w:r>
        <w:r w:rsidR="00BD367E">
          <w:rPr>
            <w:noProof/>
            <w:webHidden/>
          </w:rPr>
          <w:fldChar w:fldCharType="separate"/>
        </w:r>
        <w:r w:rsidR="006A0071">
          <w:rPr>
            <w:noProof/>
            <w:webHidden/>
          </w:rPr>
          <w:t>6</w:t>
        </w:r>
        <w:r w:rsidR="00BD367E">
          <w:rPr>
            <w:noProof/>
            <w:webHidden/>
          </w:rPr>
          <w:fldChar w:fldCharType="end"/>
        </w:r>
      </w:hyperlink>
    </w:p>
    <w:p w14:paraId="09AD5C98" w14:textId="5D72DB21"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2" w:history="1">
        <w:r w:rsidR="00BD367E" w:rsidRPr="00B31046">
          <w:rPr>
            <w:rStyle w:val="Hyperlink"/>
            <w:noProof/>
          </w:rPr>
          <w:t>Figure 1.3 The case when the area to be considered is expanded</w:t>
        </w:r>
        <w:r w:rsidR="00BD367E">
          <w:rPr>
            <w:noProof/>
            <w:webHidden/>
          </w:rPr>
          <w:tab/>
        </w:r>
        <w:r w:rsidR="00BD367E">
          <w:rPr>
            <w:noProof/>
            <w:webHidden/>
          </w:rPr>
          <w:fldChar w:fldCharType="begin"/>
        </w:r>
        <w:r w:rsidR="00BD367E">
          <w:rPr>
            <w:noProof/>
            <w:webHidden/>
          </w:rPr>
          <w:instrText xml:space="preserve"> PAGEREF _Toc125903482 \h </w:instrText>
        </w:r>
        <w:r w:rsidR="00BD367E">
          <w:rPr>
            <w:noProof/>
            <w:webHidden/>
          </w:rPr>
        </w:r>
        <w:r w:rsidR="00BD367E">
          <w:rPr>
            <w:noProof/>
            <w:webHidden/>
          </w:rPr>
          <w:fldChar w:fldCharType="separate"/>
        </w:r>
        <w:r w:rsidR="006A0071">
          <w:rPr>
            <w:noProof/>
            <w:webHidden/>
          </w:rPr>
          <w:t>7</w:t>
        </w:r>
        <w:r w:rsidR="00BD367E">
          <w:rPr>
            <w:noProof/>
            <w:webHidden/>
          </w:rPr>
          <w:fldChar w:fldCharType="end"/>
        </w:r>
      </w:hyperlink>
    </w:p>
    <w:p w14:paraId="5AC5E977" w14:textId="26CA2FDC"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3" w:history="1">
        <w:r w:rsidR="00BD367E" w:rsidRPr="00B31046">
          <w:rPr>
            <w:rStyle w:val="Hyperlink"/>
            <w:noProof/>
          </w:rPr>
          <w:t>Figure 1.4 Proposed algorithm flow  chart</w:t>
        </w:r>
        <w:r w:rsidR="00BD367E">
          <w:rPr>
            <w:noProof/>
            <w:webHidden/>
          </w:rPr>
          <w:tab/>
        </w:r>
        <w:r w:rsidR="00BD367E">
          <w:rPr>
            <w:noProof/>
            <w:webHidden/>
          </w:rPr>
          <w:fldChar w:fldCharType="begin"/>
        </w:r>
        <w:r w:rsidR="00BD367E">
          <w:rPr>
            <w:noProof/>
            <w:webHidden/>
          </w:rPr>
          <w:instrText xml:space="preserve"> PAGEREF _Toc125903483 \h </w:instrText>
        </w:r>
        <w:r w:rsidR="00BD367E">
          <w:rPr>
            <w:noProof/>
            <w:webHidden/>
          </w:rPr>
        </w:r>
        <w:r w:rsidR="00BD367E">
          <w:rPr>
            <w:noProof/>
            <w:webHidden/>
          </w:rPr>
          <w:fldChar w:fldCharType="separate"/>
        </w:r>
        <w:r w:rsidR="006A0071">
          <w:rPr>
            <w:noProof/>
            <w:webHidden/>
          </w:rPr>
          <w:t>8</w:t>
        </w:r>
        <w:r w:rsidR="00BD367E">
          <w:rPr>
            <w:noProof/>
            <w:webHidden/>
          </w:rPr>
          <w:fldChar w:fldCharType="end"/>
        </w:r>
      </w:hyperlink>
    </w:p>
    <w:p w14:paraId="759A678C" w14:textId="0E9DC8AD"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4" w:history="1">
        <w:r w:rsidR="00BD367E" w:rsidRPr="00B31046">
          <w:rPr>
            <w:rStyle w:val="Hyperlink"/>
            <w:noProof/>
          </w:rPr>
          <w:t>Figure 1.5 Process 1 of the new algorithm</w:t>
        </w:r>
        <w:r w:rsidR="00BD367E">
          <w:rPr>
            <w:noProof/>
            <w:webHidden/>
          </w:rPr>
          <w:tab/>
        </w:r>
        <w:r w:rsidR="00BD367E">
          <w:rPr>
            <w:noProof/>
            <w:webHidden/>
          </w:rPr>
          <w:fldChar w:fldCharType="begin"/>
        </w:r>
        <w:r w:rsidR="00BD367E">
          <w:rPr>
            <w:noProof/>
            <w:webHidden/>
          </w:rPr>
          <w:instrText xml:space="preserve"> PAGEREF _Toc125903484 \h </w:instrText>
        </w:r>
        <w:r w:rsidR="00BD367E">
          <w:rPr>
            <w:noProof/>
            <w:webHidden/>
          </w:rPr>
        </w:r>
        <w:r w:rsidR="00BD367E">
          <w:rPr>
            <w:noProof/>
            <w:webHidden/>
          </w:rPr>
          <w:fldChar w:fldCharType="separate"/>
        </w:r>
        <w:r w:rsidR="006A0071">
          <w:rPr>
            <w:noProof/>
            <w:webHidden/>
          </w:rPr>
          <w:t>9</w:t>
        </w:r>
        <w:r w:rsidR="00BD367E">
          <w:rPr>
            <w:noProof/>
            <w:webHidden/>
          </w:rPr>
          <w:fldChar w:fldCharType="end"/>
        </w:r>
      </w:hyperlink>
    </w:p>
    <w:p w14:paraId="3F836696" w14:textId="6276E94E"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5" w:history="1">
        <w:r w:rsidR="00BD367E" w:rsidRPr="00B31046">
          <w:rPr>
            <w:rStyle w:val="Hyperlink"/>
            <w:noProof/>
          </w:rPr>
          <w:t>Figure 1.6 Iterate element in position row 1, column 1</w:t>
        </w:r>
        <w:r w:rsidR="00BD367E">
          <w:rPr>
            <w:noProof/>
            <w:webHidden/>
          </w:rPr>
          <w:tab/>
        </w:r>
        <w:r w:rsidR="00BD367E">
          <w:rPr>
            <w:noProof/>
            <w:webHidden/>
          </w:rPr>
          <w:fldChar w:fldCharType="begin"/>
        </w:r>
        <w:r w:rsidR="00BD367E">
          <w:rPr>
            <w:noProof/>
            <w:webHidden/>
          </w:rPr>
          <w:instrText xml:space="preserve"> PAGEREF _Toc125903485 \h </w:instrText>
        </w:r>
        <w:r w:rsidR="00BD367E">
          <w:rPr>
            <w:noProof/>
            <w:webHidden/>
          </w:rPr>
        </w:r>
        <w:r w:rsidR="00BD367E">
          <w:rPr>
            <w:noProof/>
            <w:webHidden/>
          </w:rPr>
          <w:fldChar w:fldCharType="separate"/>
        </w:r>
        <w:r w:rsidR="006A0071">
          <w:rPr>
            <w:noProof/>
            <w:webHidden/>
          </w:rPr>
          <w:t>10</w:t>
        </w:r>
        <w:r w:rsidR="00BD367E">
          <w:rPr>
            <w:noProof/>
            <w:webHidden/>
          </w:rPr>
          <w:fldChar w:fldCharType="end"/>
        </w:r>
      </w:hyperlink>
    </w:p>
    <w:p w14:paraId="2F0364BB" w14:textId="0B11BE0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6" w:history="1">
        <w:r w:rsidR="00BD367E" w:rsidRPr="00B31046">
          <w:rPr>
            <w:rStyle w:val="Hyperlink"/>
            <w:noProof/>
          </w:rPr>
          <w:t>Figure 1.7 The first step of expanding selected area</w:t>
        </w:r>
        <w:r w:rsidR="00BD367E">
          <w:rPr>
            <w:noProof/>
            <w:webHidden/>
          </w:rPr>
          <w:tab/>
        </w:r>
        <w:r w:rsidR="00BD367E">
          <w:rPr>
            <w:noProof/>
            <w:webHidden/>
          </w:rPr>
          <w:fldChar w:fldCharType="begin"/>
        </w:r>
        <w:r w:rsidR="00BD367E">
          <w:rPr>
            <w:noProof/>
            <w:webHidden/>
          </w:rPr>
          <w:instrText xml:space="preserve"> PAGEREF _Toc125903486 \h </w:instrText>
        </w:r>
        <w:r w:rsidR="00BD367E">
          <w:rPr>
            <w:noProof/>
            <w:webHidden/>
          </w:rPr>
        </w:r>
        <w:r w:rsidR="00BD367E">
          <w:rPr>
            <w:noProof/>
            <w:webHidden/>
          </w:rPr>
          <w:fldChar w:fldCharType="separate"/>
        </w:r>
        <w:r w:rsidR="006A0071">
          <w:rPr>
            <w:noProof/>
            <w:webHidden/>
          </w:rPr>
          <w:t>10</w:t>
        </w:r>
        <w:r w:rsidR="00BD367E">
          <w:rPr>
            <w:noProof/>
            <w:webHidden/>
          </w:rPr>
          <w:fldChar w:fldCharType="end"/>
        </w:r>
      </w:hyperlink>
    </w:p>
    <w:p w14:paraId="303C246A" w14:textId="12C6E97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7" w:history="1">
        <w:r w:rsidR="00BD367E" w:rsidRPr="00B31046">
          <w:rPr>
            <w:rStyle w:val="Hyperlink"/>
            <w:noProof/>
          </w:rPr>
          <w:t>Figure 1.8 The last step of expanding selected area</w:t>
        </w:r>
        <w:r w:rsidR="00BD367E">
          <w:rPr>
            <w:noProof/>
            <w:webHidden/>
          </w:rPr>
          <w:tab/>
        </w:r>
        <w:r w:rsidR="00BD367E">
          <w:rPr>
            <w:noProof/>
            <w:webHidden/>
          </w:rPr>
          <w:fldChar w:fldCharType="begin"/>
        </w:r>
        <w:r w:rsidR="00BD367E">
          <w:rPr>
            <w:noProof/>
            <w:webHidden/>
          </w:rPr>
          <w:instrText xml:space="preserve"> PAGEREF _Toc125903487 \h </w:instrText>
        </w:r>
        <w:r w:rsidR="00BD367E">
          <w:rPr>
            <w:noProof/>
            <w:webHidden/>
          </w:rPr>
        </w:r>
        <w:r w:rsidR="00BD367E">
          <w:rPr>
            <w:noProof/>
            <w:webHidden/>
          </w:rPr>
          <w:fldChar w:fldCharType="separate"/>
        </w:r>
        <w:r w:rsidR="006A0071">
          <w:rPr>
            <w:noProof/>
            <w:webHidden/>
          </w:rPr>
          <w:t>11</w:t>
        </w:r>
        <w:r w:rsidR="00BD367E">
          <w:rPr>
            <w:noProof/>
            <w:webHidden/>
          </w:rPr>
          <w:fldChar w:fldCharType="end"/>
        </w:r>
      </w:hyperlink>
    </w:p>
    <w:p w14:paraId="0E4DBF1E" w14:textId="7A4E6CE7"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8" w:history="1">
        <w:r w:rsidR="00BD367E" w:rsidRPr="00B31046">
          <w:rPr>
            <w:rStyle w:val="Hyperlink"/>
            <w:noProof/>
          </w:rPr>
          <w:t>Figure 1.9 Process update output</w:t>
        </w:r>
        <w:r w:rsidR="00BD367E">
          <w:rPr>
            <w:noProof/>
            <w:webHidden/>
          </w:rPr>
          <w:tab/>
        </w:r>
        <w:r w:rsidR="00BD367E">
          <w:rPr>
            <w:noProof/>
            <w:webHidden/>
          </w:rPr>
          <w:fldChar w:fldCharType="begin"/>
        </w:r>
        <w:r w:rsidR="00BD367E">
          <w:rPr>
            <w:noProof/>
            <w:webHidden/>
          </w:rPr>
          <w:instrText xml:space="preserve"> PAGEREF _Toc125903488 \h </w:instrText>
        </w:r>
        <w:r w:rsidR="00BD367E">
          <w:rPr>
            <w:noProof/>
            <w:webHidden/>
          </w:rPr>
        </w:r>
        <w:r w:rsidR="00BD367E">
          <w:rPr>
            <w:noProof/>
            <w:webHidden/>
          </w:rPr>
          <w:fldChar w:fldCharType="separate"/>
        </w:r>
        <w:r w:rsidR="006A0071">
          <w:rPr>
            <w:noProof/>
            <w:webHidden/>
          </w:rPr>
          <w:t>11</w:t>
        </w:r>
        <w:r w:rsidR="00BD367E">
          <w:rPr>
            <w:noProof/>
            <w:webHidden/>
          </w:rPr>
          <w:fldChar w:fldCharType="end"/>
        </w:r>
      </w:hyperlink>
    </w:p>
    <w:p w14:paraId="57A995BF" w14:textId="0EFB1F2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89" w:history="1">
        <w:r w:rsidR="00BD367E" w:rsidRPr="00B31046">
          <w:rPr>
            <w:rStyle w:val="Hyperlink"/>
            <w:noProof/>
          </w:rPr>
          <w:t>Figure 1.10 Status of four matrices after the first iteration</w:t>
        </w:r>
        <w:r w:rsidR="00BD367E">
          <w:rPr>
            <w:noProof/>
            <w:webHidden/>
          </w:rPr>
          <w:tab/>
        </w:r>
        <w:r w:rsidR="00BD367E">
          <w:rPr>
            <w:noProof/>
            <w:webHidden/>
          </w:rPr>
          <w:fldChar w:fldCharType="begin"/>
        </w:r>
        <w:r w:rsidR="00BD367E">
          <w:rPr>
            <w:noProof/>
            <w:webHidden/>
          </w:rPr>
          <w:instrText xml:space="preserve"> PAGEREF _Toc125903489 \h </w:instrText>
        </w:r>
        <w:r w:rsidR="00BD367E">
          <w:rPr>
            <w:noProof/>
            <w:webHidden/>
          </w:rPr>
        </w:r>
        <w:r w:rsidR="00BD367E">
          <w:rPr>
            <w:noProof/>
            <w:webHidden/>
          </w:rPr>
          <w:fldChar w:fldCharType="separate"/>
        </w:r>
        <w:r w:rsidR="006A0071">
          <w:rPr>
            <w:noProof/>
            <w:webHidden/>
          </w:rPr>
          <w:t>12</w:t>
        </w:r>
        <w:r w:rsidR="00BD367E">
          <w:rPr>
            <w:noProof/>
            <w:webHidden/>
          </w:rPr>
          <w:fldChar w:fldCharType="end"/>
        </w:r>
      </w:hyperlink>
    </w:p>
    <w:p w14:paraId="1FE2B4E7" w14:textId="2998EF82"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0" w:history="1">
        <w:r w:rsidR="00BD367E" w:rsidRPr="00B31046">
          <w:rPr>
            <w:rStyle w:val="Hyperlink"/>
            <w:noProof/>
          </w:rPr>
          <w:t>Figure 1.11 The next iteration</w:t>
        </w:r>
        <w:r w:rsidR="00BD367E">
          <w:rPr>
            <w:noProof/>
            <w:webHidden/>
          </w:rPr>
          <w:tab/>
        </w:r>
        <w:r w:rsidR="00BD367E">
          <w:rPr>
            <w:noProof/>
            <w:webHidden/>
          </w:rPr>
          <w:fldChar w:fldCharType="begin"/>
        </w:r>
        <w:r w:rsidR="00BD367E">
          <w:rPr>
            <w:noProof/>
            <w:webHidden/>
          </w:rPr>
          <w:instrText xml:space="preserve"> PAGEREF _Toc125903490 \h </w:instrText>
        </w:r>
        <w:r w:rsidR="00BD367E">
          <w:rPr>
            <w:noProof/>
            <w:webHidden/>
          </w:rPr>
        </w:r>
        <w:r w:rsidR="00BD367E">
          <w:rPr>
            <w:noProof/>
            <w:webHidden/>
          </w:rPr>
          <w:fldChar w:fldCharType="separate"/>
        </w:r>
        <w:r w:rsidR="006A0071">
          <w:rPr>
            <w:noProof/>
            <w:webHidden/>
          </w:rPr>
          <w:t>12</w:t>
        </w:r>
        <w:r w:rsidR="00BD367E">
          <w:rPr>
            <w:noProof/>
            <w:webHidden/>
          </w:rPr>
          <w:fldChar w:fldCharType="end"/>
        </w:r>
      </w:hyperlink>
    </w:p>
    <w:p w14:paraId="5742C6B3" w14:textId="23075BF7"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1" w:history="1">
        <w:r w:rsidR="00BD367E" w:rsidRPr="00B31046">
          <w:rPr>
            <w:rStyle w:val="Hyperlink"/>
            <w:noProof/>
          </w:rPr>
          <w:t>Figure 1.12 The result of the new algorithm</w:t>
        </w:r>
        <w:r w:rsidR="00BD367E">
          <w:rPr>
            <w:noProof/>
            <w:webHidden/>
          </w:rPr>
          <w:tab/>
        </w:r>
        <w:r w:rsidR="00BD367E">
          <w:rPr>
            <w:noProof/>
            <w:webHidden/>
          </w:rPr>
          <w:fldChar w:fldCharType="begin"/>
        </w:r>
        <w:r w:rsidR="00BD367E">
          <w:rPr>
            <w:noProof/>
            <w:webHidden/>
          </w:rPr>
          <w:instrText xml:space="preserve"> PAGEREF _Toc125903491 \h </w:instrText>
        </w:r>
        <w:r w:rsidR="00BD367E">
          <w:rPr>
            <w:noProof/>
            <w:webHidden/>
          </w:rPr>
        </w:r>
        <w:r w:rsidR="00BD367E">
          <w:rPr>
            <w:noProof/>
            <w:webHidden/>
          </w:rPr>
          <w:fldChar w:fldCharType="separate"/>
        </w:r>
        <w:r w:rsidR="006A0071">
          <w:rPr>
            <w:noProof/>
            <w:webHidden/>
          </w:rPr>
          <w:t>13</w:t>
        </w:r>
        <w:r w:rsidR="00BD367E">
          <w:rPr>
            <w:noProof/>
            <w:webHidden/>
          </w:rPr>
          <w:fldChar w:fldCharType="end"/>
        </w:r>
      </w:hyperlink>
    </w:p>
    <w:p w14:paraId="37CDB77D" w14:textId="33549922"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2" w:history="1">
        <w:r w:rsidR="00BD367E" w:rsidRPr="00B31046">
          <w:rPr>
            <w:rStyle w:val="Hyperlink"/>
            <w:noProof/>
          </w:rPr>
          <w:t>Figure 1.13 Example of operation selecting the next element to be considered</w:t>
        </w:r>
        <w:r w:rsidR="00BD367E">
          <w:rPr>
            <w:noProof/>
            <w:webHidden/>
          </w:rPr>
          <w:tab/>
        </w:r>
        <w:r w:rsidR="00BD367E">
          <w:rPr>
            <w:noProof/>
            <w:webHidden/>
          </w:rPr>
          <w:fldChar w:fldCharType="begin"/>
        </w:r>
        <w:r w:rsidR="00BD367E">
          <w:rPr>
            <w:noProof/>
            <w:webHidden/>
          </w:rPr>
          <w:instrText xml:space="preserve"> PAGEREF _Toc125903492 \h </w:instrText>
        </w:r>
        <w:r w:rsidR="00BD367E">
          <w:rPr>
            <w:noProof/>
            <w:webHidden/>
          </w:rPr>
        </w:r>
        <w:r w:rsidR="00BD367E">
          <w:rPr>
            <w:noProof/>
            <w:webHidden/>
          </w:rPr>
          <w:fldChar w:fldCharType="separate"/>
        </w:r>
        <w:r w:rsidR="006A0071">
          <w:rPr>
            <w:noProof/>
            <w:webHidden/>
          </w:rPr>
          <w:t>14</w:t>
        </w:r>
        <w:r w:rsidR="00BD367E">
          <w:rPr>
            <w:noProof/>
            <w:webHidden/>
          </w:rPr>
          <w:fldChar w:fldCharType="end"/>
        </w:r>
      </w:hyperlink>
    </w:p>
    <w:p w14:paraId="6A0516EA" w14:textId="7F73E7A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3" w:history="1">
        <w:r w:rsidR="00BD367E" w:rsidRPr="00B31046">
          <w:rPr>
            <w:rStyle w:val="Hyperlink"/>
            <w:noProof/>
          </w:rPr>
          <w:t>Figure 2.1 eda_regional_maxima block diagram</w:t>
        </w:r>
        <w:r w:rsidR="00BD367E">
          <w:rPr>
            <w:noProof/>
            <w:webHidden/>
          </w:rPr>
          <w:tab/>
        </w:r>
        <w:r w:rsidR="00BD367E">
          <w:rPr>
            <w:noProof/>
            <w:webHidden/>
          </w:rPr>
          <w:fldChar w:fldCharType="begin"/>
        </w:r>
        <w:r w:rsidR="00BD367E">
          <w:rPr>
            <w:noProof/>
            <w:webHidden/>
          </w:rPr>
          <w:instrText xml:space="preserve"> PAGEREF _Toc125903493 \h </w:instrText>
        </w:r>
        <w:r w:rsidR="00BD367E">
          <w:rPr>
            <w:noProof/>
            <w:webHidden/>
          </w:rPr>
        </w:r>
        <w:r w:rsidR="00BD367E">
          <w:rPr>
            <w:noProof/>
            <w:webHidden/>
          </w:rPr>
          <w:fldChar w:fldCharType="separate"/>
        </w:r>
        <w:r w:rsidR="006A0071">
          <w:rPr>
            <w:noProof/>
            <w:webHidden/>
          </w:rPr>
          <w:t>15</w:t>
        </w:r>
        <w:r w:rsidR="00BD367E">
          <w:rPr>
            <w:noProof/>
            <w:webHidden/>
          </w:rPr>
          <w:fldChar w:fldCharType="end"/>
        </w:r>
      </w:hyperlink>
    </w:p>
    <w:p w14:paraId="604D0D69" w14:textId="44B41756"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4" w:history="1">
        <w:r w:rsidR="00BD367E" w:rsidRPr="00B31046">
          <w:rPr>
            <w:rStyle w:val="Hyperlink"/>
            <w:noProof/>
          </w:rPr>
          <w:t>Figure 2.2 eda_regional_maxima architecture</w:t>
        </w:r>
        <w:r w:rsidR="00BD367E">
          <w:rPr>
            <w:noProof/>
            <w:webHidden/>
          </w:rPr>
          <w:tab/>
        </w:r>
        <w:r w:rsidR="00BD367E">
          <w:rPr>
            <w:noProof/>
            <w:webHidden/>
          </w:rPr>
          <w:fldChar w:fldCharType="begin"/>
        </w:r>
        <w:r w:rsidR="00BD367E">
          <w:rPr>
            <w:noProof/>
            <w:webHidden/>
          </w:rPr>
          <w:instrText xml:space="preserve"> PAGEREF _Toc125903494 \h </w:instrText>
        </w:r>
        <w:r w:rsidR="00BD367E">
          <w:rPr>
            <w:noProof/>
            <w:webHidden/>
          </w:rPr>
        </w:r>
        <w:r w:rsidR="00BD367E">
          <w:rPr>
            <w:noProof/>
            <w:webHidden/>
          </w:rPr>
          <w:fldChar w:fldCharType="separate"/>
        </w:r>
        <w:r w:rsidR="006A0071">
          <w:rPr>
            <w:noProof/>
            <w:webHidden/>
          </w:rPr>
          <w:t>17</w:t>
        </w:r>
        <w:r w:rsidR="00BD367E">
          <w:rPr>
            <w:noProof/>
            <w:webHidden/>
          </w:rPr>
          <w:fldChar w:fldCharType="end"/>
        </w:r>
      </w:hyperlink>
    </w:p>
    <w:p w14:paraId="07085F66" w14:textId="55CD044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5" w:history="1">
        <w:r w:rsidR="00BD367E" w:rsidRPr="00B31046">
          <w:rPr>
            <w:rStyle w:val="Hyperlink"/>
            <w:noProof/>
          </w:rPr>
          <w:t>Figure 2.3 eda_regional_maxima timing waveform</w:t>
        </w:r>
        <w:r w:rsidR="00BD367E">
          <w:rPr>
            <w:noProof/>
            <w:webHidden/>
          </w:rPr>
          <w:tab/>
        </w:r>
        <w:r w:rsidR="00BD367E">
          <w:rPr>
            <w:noProof/>
            <w:webHidden/>
          </w:rPr>
          <w:fldChar w:fldCharType="begin"/>
        </w:r>
        <w:r w:rsidR="00BD367E">
          <w:rPr>
            <w:noProof/>
            <w:webHidden/>
          </w:rPr>
          <w:instrText xml:space="preserve"> PAGEREF _Toc125903495 \h </w:instrText>
        </w:r>
        <w:r w:rsidR="00BD367E">
          <w:rPr>
            <w:noProof/>
            <w:webHidden/>
          </w:rPr>
        </w:r>
        <w:r w:rsidR="00BD367E">
          <w:rPr>
            <w:noProof/>
            <w:webHidden/>
          </w:rPr>
          <w:fldChar w:fldCharType="separate"/>
        </w:r>
        <w:r w:rsidR="006A0071">
          <w:rPr>
            <w:noProof/>
            <w:webHidden/>
          </w:rPr>
          <w:t>18</w:t>
        </w:r>
        <w:r w:rsidR="00BD367E">
          <w:rPr>
            <w:noProof/>
            <w:webHidden/>
          </w:rPr>
          <w:fldChar w:fldCharType="end"/>
        </w:r>
      </w:hyperlink>
    </w:p>
    <w:p w14:paraId="67406EE5" w14:textId="5253BD3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6" w:history="1">
        <w:r w:rsidR="00BD367E" w:rsidRPr="00B31046">
          <w:rPr>
            <w:rStyle w:val="Hyperlink"/>
            <w:noProof/>
          </w:rPr>
          <w:t>Figure 2.4 eda_controller block diagram</w:t>
        </w:r>
        <w:r w:rsidR="00BD367E">
          <w:rPr>
            <w:noProof/>
            <w:webHidden/>
          </w:rPr>
          <w:tab/>
        </w:r>
        <w:r w:rsidR="00BD367E">
          <w:rPr>
            <w:noProof/>
            <w:webHidden/>
          </w:rPr>
          <w:fldChar w:fldCharType="begin"/>
        </w:r>
        <w:r w:rsidR="00BD367E">
          <w:rPr>
            <w:noProof/>
            <w:webHidden/>
          </w:rPr>
          <w:instrText xml:space="preserve"> PAGEREF _Toc125903496 \h </w:instrText>
        </w:r>
        <w:r w:rsidR="00BD367E">
          <w:rPr>
            <w:noProof/>
            <w:webHidden/>
          </w:rPr>
        </w:r>
        <w:r w:rsidR="00BD367E">
          <w:rPr>
            <w:noProof/>
            <w:webHidden/>
          </w:rPr>
          <w:fldChar w:fldCharType="separate"/>
        </w:r>
        <w:r w:rsidR="006A0071">
          <w:rPr>
            <w:noProof/>
            <w:webHidden/>
          </w:rPr>
          <w:t>18</w:t>
        </w:r>
        <w:r w:rsidR="00BD367E">
          <w:rPr>
            <w:noProof/>
            <w:webHidden/>
          </w:rPr>
          <w:fldChar w:fldCharType="end"/>
        </w:r>
      </w:hyperlink>
    </w:p>
    <w:p w14:paraId="2DEB32CA" w14:textId="398BE37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7" w:history="1">
        <w:r w:rsidR="00BD367E" w:rsidRPr="00B31046">
          <w:rPr>
            <w:rStyle w:val="Hyperlink"/>
            <w:noProof/>
          </w:rPr>
          <w:t>Figure 2.5 eda_controller finite state machine</w:t>
        </w:r>
        <w:r w:rsidR="00BD367E">
          <w:rPr>
            <w:noProof/>
            <w:webHidden/>
          </w:rPr>
          <w:tab/>
        </w:r>
        <w:r w:rsidR="00BD367E">
          <w:rPr>
            <w:noProof/>
            <w:webHidden/>
          </w:rPr>
          <w:fldChar w:fldCharType="begin"/>
        </w:r>
        <w:r w:rsidR="00BD367E">
          <w:rPr>
            <w:noProof/>
            <w:webHidden/>
          </w:rPr>
          <w:instrText xml:space="preserve"> PAGEREF _Toc125903497 \h </w:instrText>
        </w:r>
        <w:r w:rsidR="00BD367E">
          <w:rPr>
            <w:noProof/>
            <w:webHidden/>
          </w:rPr>
        </w:r>
        <w:r w:rsidR="00BD367E">
          <w:rPr>
            <w:noProof/>
            <w:webHidden/>
          </w:rPr>
          <w:fldChar w:fldCharType="separate"/>
        </w:r>
        <w:r w:rsidR="006A0071">
          <w:rPr>
            <w:noProof/>
            <w:webHidden/>
          </w:rPr>
          <w:t>21</w:t>
        </w:r>
        <w:r w:rsidR="00BD367E">
          <w:rPr>
            <w:noProof/>
            <w:webHidden/>
          </w:rPr>
          <w:fldChar w:fldCharType="end"/>
        </w:r>
      </w:hyperlink>
    </w:p>
    <w:p w14:paraId="330842EE" w14:textId="7FC7EC76"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8" w:history="1">
        <w:r w:rsidR="00BD367E" w:rsidRPr="00B31046">
          <w:rPr>
            <w:rStyle w:val="Hyperlink"/>
            <w:noProof/>
          </w:rPr>
          <w:t>Figure 2.6 eda_compare block diagram</w:t>
        </w:r>
        <w:r w:rsidR="00BD367E">
          <w:rPr>
            <w:noProof/>
            <w:webHidden/>
          </w:rPr>
          <w:tab/>
        </w:r>
        <w:r w:rsidR="00BD367E">
          <w:rPr>
            <w:noProof/>
            <w:webHidden/>
          </w:rPr>
          <w:fldChar w:fldCharType="begin"/>
        </w:r>
        <w:r w:rsidR="00BD367E">
          <w:rPr>
            <w:noProof/>
            <w:webHidden/>
          </w:rPr>
          <w:instrText xml:space="preserve"> PAGEREF _Toc125903498 \h </w:instrText>
        </w:r>
        <w:r w:rsidR="00BD367E">
          <w:rPr>
            <w:noProof/>
            <w:webHidden/>
          </w:rPr>
        </w:r>
        <w:r w:rsidR="00BD367E">
          <w:rPr>
            <w:noProof/>
            <w:webHidden/>
          </w:rPr>
          <w:fldChar w:fldCharType="separate"/>
        </w:r>
        <w:r w:rsidR="006A0071">
          <w:rPr>
            <w:noProof/>
            <w:webHidden/>
          </w:rPr>
          <w:t>21</w:t>
        </w:r>
        <w:r w:rsidR="00BD367E">
          <w:rPr>
            <w:noProof/>
            <w:webHidden/>
          </w:rPr>
          <w:fldChar w:fldCharType="end"/>
        </w:r>
      </w:hyperlink>
    </w:p>
    <w:p w14:paraId="5EFC6C3E" w14:textId="0194C39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499" w:history="1">
        <w:r w:rsidR="00BD367E" w:rsidRPr="00B31046">
          <w:rPr>
            <w:rStyle w:val="Hyperlink"/>
            <w:noProof/>
          </w:rPr>
          <w:t>Figure 2.7 eda_fifos block diagram</w:t>
        </w:r>
        <w:r w:rsidR="00BD367E">
          <w:rPr>
            <w:noProof/>
            <w:webHidden/>
          </w:rPr>
          <w:tab/>
        </w:r>
        <w:r w:rsidR="00BD367E">
          <w:rPr>
            <w:noProof/>
            <w:webHidden/>
          </w:rPr>
          <w:fldChar w:fldCharType="begin"/>
        </w:r>
        <w:r w:rsidR="00BD367E">
          <w:rPr>
            <w:noProof/>
            <w:webHidden/>
          </w:rPr>
          <w:instrText xml:space="preserve"> PAGEREF _Toc125903499 \h </w:instrText>
        </w:r>
        <w:r w:rsidR="00BD367E">
          <w:rPr>
            <w:noProof/>
            <w:webHidden/>
          </w:rPr>
        </w:r>
        <w:r w:rsidR="00BD367E">
          <w:rPr>
            <w:noProof/>
            <w:webHidden/>
          </w:rPr>
          <w:fldChar w:fldCharType="separate"/>
        </w:r>
        <w:r w:rsidR="006A0071">
          <w:rPr>
            <w:noProof/>
            <w:webHidden/>
          </w:rPr>
          <w:t>23</w:t>
        </w:r>
        <w:r w:rsidR="00BD367E">
          <w:rPr>
            <w:noProof/>
            <w:webHidden/>
          </w:rPr>
          <w:fldChar w:fldCharType="end"/>
        </w:r>
      </w:hyperlink>
    </w:p>
    <w:p w14:paraId="14D160D1" w14:textId="724E7A26"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0" w:history="1">
        <w:r w:rsidR="00BD367E" w:rsidRPr="00B31046">
          <w:rPr>
            <w:rStyle w:val="Hyperlink"/>
            <w:noProof/>
          </w:rPr>
          <w:t>Figure 2.8 eda_img_ram block diagram</w:t>
        </w:r>
        <w:r w:rsidR="00BD367E">
          <w:rPr>
            <w:noProof/>
            <w:webHidden/>
          </w:rPr>
          <w:tab/>
        </w:r>
        <w:r w:rsidR="00BD367E">
          <w:rPr>
            <w:noProof/>
            <w:webHidden/>
          </w:rPr>
          <w:fldChar w:fldCharType="begin"/>
        </w:r>
        <w:r w:rsidR="00BD367E">
          <w:rPr>
            <w:noProof/>
            <w:webHidden/>
          </w:rPr>
          <w:instrText xml:space="preserve"> PAGEREF _Toc125903500 \h </w:instrText>
        </w:r>
        <w:r w:rsidR="00BD367E">
          <w:rPr>
            <w:noProof/>
            <w:webHidden/>
          </w:rPr>
        </w:r>
        <w:r w:rsidR="00BD367E">
          <w:rPr>
            <w:noProof/>
            <w:webHidden/>
          </w:rPr>
          <w:fldChar w:fldCharType="separate"/>
        </w:r>
        <w:r w:rsidR="006A0071">
          <w:rPr>
            <w:noProof/>
            <w:webHidden/>
          </w:rPr>
          <w:t>24</w:t>
        </w:r>
        <w:r w:rsidR="00BD367E">
          <w:rPr>
            <w:noProof/>
            <w:webHidden/>
          </w:rPr>
          <w:fldChar w:fldCharType="end"/>
        </w:r>
      </w:hyperlink>
    </w:p>
    <w:p w14:paraId="3F7BE0AE" w14:textId="6C5299B7"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1" w:history="1">
        <w:r w:rsidR="00BD367E" w:rsidRPr="00B31046">
          <w:rPr>
            <w:rStyle w:val="Hyperlink"/>
            <w:noProof/>
          </w:rPr>
          <w:t>Figure 2.9 eda_iterated_ram block diagram</w:t>
        </w:r>
        <w:r w:rsidR="00BD367E">
          <w:rPr>
            <w:noProof/>
            <w:webHidden/>
          </w:rPr>
          <w:tab/>
        </w:r>
        <w:r w:rsidR="00BD367E">
          <w:rPr>
            <w:noProof/>
            <w:webHidden/>
          </w:rPr>
          <w:fldChar w:fldCharType="begin"/>
        </w:r>
        <w:r w:rsidR="00BD367E">
          <w:rPr>
            <w:noProof/>
            <w:webHidden/>
          </w:rPr>
          <w:instrText xml:space="preserve"> PAGEREF _Toc125903501 \h </w:instrText>
        </w:r>
        <w:r w:rsidR="00BD367E">
          <w:rPr>
            <w:noProof/>
            <w:webHidden/>
          </w:rPr>
        </w:r>
        <w:r w:rsidR="00BD367E">
          <w:rPr>
            <w:noProof/>
            <w:webHidden/>
          </w:rPr>
          <w:fldChar w:fldCharType="separate"/>
        </w:r>
        <w:r w:rsidR="006A0071">
          <w:rPr>
            <w:noProof/>
            <w:webHidden/>
          </w:rPr>
          <w:t>26</w:t>
        </w:r>
        <w:r w:rsidR="00BD367E">
          <w:rPr>
            <w:noProof/>
            <w:webHidden/>
          </w:rPr>
          <w:fldChar w:fldCharType="end"/>
        </w:r>
      </w:hyperlink>
    </w:p>
    <w:p w14:paraId="0E675A3E" w14:textId="22FEBE54"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2" w:history="1">
        <w:r w:rsidR="00BD367E" w:rsidRPr="00B31046">
          <w:rPr>
            <w:rStyle w:val="Hyperlink"/>
            <w:noProof/>
          </w:rPr>
          <w:t>Figure 2.10</w:t>
        </w:r>
        <w:r w:rsidR="00BD367E" w:rsidRPr="00B31046">
          <w:rPr>
            <w:rStyle w:val="Hyperlink"/>
            <w:noProof/>
            <w:lang w:val="vi-VN"/>
          </w:rPr>
          <w:t xml:space="preserve"> eda_strobe_ram block diagram</w:t>
        </w:r>
        <w:r w:rsidR="00BD367E">
          <w:rPr>
            <w:noProof/>
            <w:webHidden/>
          </w:rPr>
          <w:tab/>
        </w:r>
        <w:r w:rsidR="00BD367E">
          <w:rPr>
            <w:noProof/>
            <w:webHidden/>
          </w:rPr>
          <w:fldChar w:fldCharType="begin"/>
        </w:r>
        <w:r w:rsidR="00BD367E">
          <w:rPr>
            <w:noProof/>
            <w:webHidden/>
          </w:rPr>
          <w:instrText xml:space="preserve"> PAGEREF _Toc125903502 \h </w:instrText>
        </w:r>
        <w:r w:rsidR="00BD367E">
          <w:rPr>
            <w:noProof/>
            <w:webHidden/>
          </w:rPr>
        </w:r>
        <w:r w:rsidR="00BD367E">
          <w:rPr>
            <w:noProof/>
            <w:webHidden/>
          </w:rPr>
          <w:fldChar w:fldCharType="separate"/>
        </w:r>
        <w:r w:rsidR="006A0071">
          <w:rPr>
            <w:noProof/>
            <w:webHidden/>
          </w:rPr>
          <w:t>29</w:t>
        </w:r>
        <w:r w:rsidR="00BD367E">
          <w:rPr>
            <w:noProof/>
            <w:webHidden/>
          </w:rPr>
          <w:fldChar w:fldCharType="end"/>
        </w:r>
      </w:hyperlink>
    </w:p>
    <w:p w14:paraId="2DFDA6A2" w14:textId="03592B40"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3" w:history="1">
        <w:r w:rsidR="00BD367E" w:rsidRPr="00B31046">
          <w:rPr>
            <w:rStyle w:val="Hyperlink"/>
            <w:noProof/>
          </w:rPr>
          <w:t>Figure 2.11 eda_output_ram block diagram</w:t>
        </w:r>
        <w:r w:rsidR="00BD367E">
          <w:rPr>
            <w:noProof/>
            <w:webHidden/>
          </w:rPr>
          <w:tab/>
        </w:r>
        <w:r w:rsidR="00BD367E">
          <w:rPr>
            <w:noProof/>
            <w:webHidden/>
          </w:rPr>
          <w:fldChar w:fldCharType="begin"/>
        </w:r>
        <w:r w:rsidR="00BD367E">
          <w:rPr>
            <w:noProof/>
            <w:webHidden/>
          </w:rPr>
          <w:instrText xml:space="preserve"> PAGEREF _Toc125903503 \h </w:instrText>
        </w:r>
        <w:r w:rsidR="00BD367E">
          <w:rPr>
            <w:noProof/>
            <w:webHidden/>
          </w:rPr>
        </w:r>
        <w:r w:rsidR="00BD367E">
          <w:rPr>
            <w:noProof/>
            <w:webHidden/>
          </w:rPr>
          <w:fldChar w:fldCharType="separate"/>
        </w:r>
        <w:r w:rsidR="006A0071">
          <w:rPr>
            <w:noProof/>
            <w:webHidden/>
          </w:rPr>
          <w:t>31</w:t>
        </w:r>
        <w:r w:rsidR="00BD367E">
          <w:rPr>
            <w:noProof/>
            <w:webHidden/>
          </w:rPr>
          <w:fldChar w:fldCharType="end"/>
        </w:r>
      </w:hyperlink>
    </w:p>
    <w:p w14:paraId="76EE71D6" w14:textId="4B9ABAC5"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4" w:history="1">
        <w:r w:rsidR="00BD367E" w:rsidRPr="00B31046">
          <w:rPr>
            <w:rStyle w:val="Hyperlink"/>
            <w:noProof/>
          </w:rPr>
          <w:t>Figure 3.1 Load image into internal memory</w:t>
        </w:r>
        <w:r w:rsidR="00BD367E">
          <w:rPr>
            <w:noProof/>
            <w:webHidden/>
          </w:rPr>
          <w:tab/>
        </w:r>
        <w:r w:rsidR="00BD367E">
          <w:rPr>
            <w:noProof/>
            <w:webHidden/>
          </w:rPr>
          <w:fldChar w:fldCharType="begin"/>
        </w:r>
        <w:r w:rsidR="00BD367E">
          <w:rPr>
            <w:noProof/>
            <w:webHidden/>
          </w:rPr>
          <w:instrText xml:space="preserve"> PAGEREF _Toc125903504 \h </w:instrText>
        </w:r>
        <w:r w:rsidR="00BD367E">
          <w:rPr>
            <w:noProof/>
            <w:webHidden/>
          </w:rPr>
        </w:r>
        <w:r w:rsidR="00BD367E">
          <w:rPr>
            <w:noProof/>
            <w:webHidden/>
          </w:rPr>
          <w:fldChar w:fldCharType="separate"/>
        </w:r>
        <w:r w:rsidR="006A0071">
          <w:rPr>
            <w:noProof/>
            <w:webHidden/>
          </w:rPr>
          <w:t>33</w:t>
        </w:r>
        <w:r w:rsidR="00BD367E">
          <w:rPr>
            <w:noProof/>
            <w:webHidden/>
          </w:rPr>
          <w:fldChar w:fldCharType="end"/>
        </w:r>
      </w:hyperlink>
    </w:p>
    <w:p w14:paraId="3492088B" w14:textId="1FF62523"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5" w:history="1">
        <w:r w:rsidR="00BD367E" w:rsidRPr="00B31046">
          <w:rPr>
            <w:rStyle w:val="Hyperlink"/>
            <w:noProof/>
          </w:rPr>
          <w:t>Figure 3.2 Waveform of 1 testcase</w:t>
        </w:r>
        <w:r w:rsidR="00BD367E">
          <w:rPr>
            <w:noProof/>
            <w:webHidden/>
          </w:rPr>
          <w:tab/>
        </w:r>
        <w:r w:rsidR="00BD367E">
          <w:rPr>
            <w:noProof/>
            <w:webHidden/>
          </w:rPr>
          <w:fldChar w:fldCharType="begin"/>
        </w:r>
        <w:r w:rsidR="00BD367E">
          <w:rPr>
            <w:noProof/>
            <w:webHidden/>
          </w:rPr>
          <w:instrText xml:space="preserve"> PAGEREF _Toc125903505 \h </w:instrText>
        </w:r>
        <w:r w:rsidR="00BD367E">
          <w:rPr>
            <w:noProof/>
            <w:webHidden/>
          </w:rPr>
        </w:r>
        <w:r w:rsidR="00BD367E">
          <w:rPr>
            <w:noProof/>
            <w:webHidden/>
          </w:rPr>
          <w:fldChar w:fldCharType="separate"/>
        </w:r>
        <w:r w:rsidR="006A0071">
          <w:rPr>
            <w:noProof/>
            <w:webHidden/>
          </w:rPr>
          <w:t>34</w:t>
        </w:r>
        <w:r w:rsidR="00BD367E">
          <w:rPr>
            <w:noProof/>
            <w:webHidden/>
          </w:rPr>
          <w:fldChar w:fldCharType="end"/>
        </w:r>
      </w:hyperlink>
    </w:p>
    <w:p w14:paraId="615E8241" w14:textId="0BF5C87A"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6" w:history="1">
        <w:r w:rsidR="00BD367E" w:rsidRPr="00B31046">
          <w:rPr>
            <w:rStyle w:val="Hyperlink"/>
            <w:noProof/>
          </w:rPr>
          <w:t>Figure 3.3 Waveform of multiple testcases</w:t>
        </w:r>
        <w:r w:rsidR="00BD367E">
          <w:rPr>
            <w:noProof/>
            <w:webHidden/>
          </w:rPr>
          <w:tab/>
        </w:r>
        <w:r w:rsidR="00BD367E">
          <w:rPr>
            <w:noProof/>
            <w:webHidden/>
          </w:rPr>
          <w:fldChar w:fldCharType="begin"/>
        </w:r>
        <w:r w:rsidR="00BD367E">
          <w:rPr>
            <w:noProof/>
            <w:webHidden/>
          </w:rPr>
          <w:instrText xml:space="preserve"> PAGEREF _Toc125903506 \h </w:instrText>
        </w:r>
        <w:r w:rsidR="00BD367E">
          <w:rPr>
            <w:noProof/>
            <w:webHidden/>
          </w:rPr>
        </w:r>
        <w:r w:rsidR="00BD367E">
          <w:rPr>
            <w:noProof/>
            <w:webHidden/>
          </w:rPr>
          <w:fldChar w:fldCharType="separate"/>
        </w:r>
        <w:r w:rsidR="006A0071">
          <w:rPr>
            <w:noProof/>
            <w:webHidden/>
          </w:rPr>
          <w:t>34</w:t>
        </w:r>
        <w:r w:rsidR="00BD367E">
          <w:rPr>
            <w:noProof/>
            <w:webHidden/>
          </w:rPr>
          <w:fldChar w:fldCharType="end"/>
        </w:r>
      </w:hyperlink>
    </w:p>
    <w:p w14:paraId="01B7D594" w14:textId="220B1B5B"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7" w:history="1">
        <w:r w:rsidR="00BD367E" w:rsidRPr="00B31046">
          <w:rPr>
            <w:rStyle w:val="Hyperlink"/>
            <w:noProof/>
          </w:rPr>
          <w:t>Figure 3.4 Result compare with model</w:t>
        </w:r>
        <w:r w:rsidR="00BD367E">
          <w:rPr>
            <w:noProof/>
            <w:webHidden/>
          </w:rPr>
          <w:tab/>
        </w:r>
        <w:r w:rsidR="00BD367E">
          <w:rPr>
            <w:noProof/>
            <w:webHidden/>
          </w:rPr>
          <w:fldChar w:fldCharType="begin"/>
        </w:r>
        <w:r w:rsidR="00BD367E">
          <w:rPr>
            <w:noProof/>
            <w:webHidden/>
          </w:rPr>
          <w:instrText xml:space="preserve"> PAGEREF _Toc125903507 \h </w:instrText>
        </w:r>
        <w:r w:rsidR="00BD367E">
          <w:rPr>
            <w:noProof/>
            <w:webHidden/>
          </w:rPr>
        </w:r>
        <w:r w:rsidR="00BD367E">
          <w:rPr>
            <w:noProof/>
            <w:webHidden/>
          </w:rPr>
          <w:fldChar w:fldCharType="separate"/>
        </w:r>
        <w:r w:rsidR="006A0071">
          <w:rPr>
            <w:noProof/>
            <w:webHidden/>
          </w:rPr>
          <w:t>35</w:t>
        </w:r>
        <w:r w:rsidR="00BD367E">
          <w:rPr>
            <w:noProof/>
            <w:webHidden/>
          </w:rPr>
          <w:fldChar w:fldCharType="end"/>
        </w:r>
      </w:hyperlink>
    </w:p>
    <w:p w14:paraId="5021A731" w14:textId="51640595" w:rsidR="00CC67DE" w:rsidRDefault="007A0096" w:rsidP="00512AE0">
      <w:pPr>
        <w:ind w:firstLine="0"/>
      </w:pPr>
      <w:r>
        <w:fldChar w:fldCharType="end"/>
      </w:r>
    </w:p>
    <w:p w14:paraId="3884DFD0" w14:textId="77777777" w:rsidR="00CC67DE" w:rsidRDefault="00CC67DE">
      <w:pPr>
        <w:spacing w:before="0" w:after="200"/>
        <w:ind w:firstLine="0"/>
        <w:jc w:val="left"/>
      </w:pPr>
      <w:r>
        <w:br w:type="page"/>
      </w:r>
    </w:p>
    <w:p w14:paraId="060E3424" w14:textId="7D9D7ADC" w:rsidR="00CB1DA9" w:rsidRDefault="776D8165" w:rsidP="002A72DA">
      <w:pPr>
        <w:pStyle w:val="Heading1unnumbered"/>
        <w:numPr>
          <w:ilvl w:val="0"/>
          <w:numId w:val="0"/>
        </w:numPr>
        <w:spacing w:after="0"/>
        <w:ind w:left="720"/>
      </w:pPr>
      <w:bookmarkStart w:id="2" w:name="_Toc125905966"/>
      <w:r>
        <w:lastRenderedPageBreak/>
        <w:t>TABLE OF TABLES</w:t>
      </w:r>
      <w:bookmarkEnd w:id="2"/>
    </w:p>
    <w:p w14:paraId="18E3FF94" w14:textId="7436CFB9" w:rsidR="00BD367E" w:rsidRDefault="00181CAF">
      <w:pPr>
        <w:pStyle w:val="TableofFigures"/>
        <w:tabs>
          <w:tab w:val="right" w:leader="dot" w:pos="9061"/>
        </w:tabs>
        <w:rPr>
          <w:rFonts w:asciiTheme="minorHAnsi" w:eastAsiaTheme="minorEastAsia" w:hAnsiTheme="minorHAnsi" w:cstheme="minorBidi"/>
          <w:noProof/>
          <w:kern w:val="0"/>
          <w:sz w:val="22"/>
          <w:szCs w:val="22"/>
        </w:rPr>
      </w:pPr>
      <w:r>
        <w:rPr>
          <w:lang w:val="vi-VN"/>
        </w:rPr>
        <w:fldChar w:fldCharType="begin"/>
      </w:r>
      <w:r>
        <w:rPr>
          <w:lang w:val="vi-VN"/>
        </w:rPr>
        <w:instrText xml:space="preserve"> TOC \h \z \c "Table" </w:instrText>
      </w:r>
      <w:r>
        <w:rPr>
          <w:lang w:val="vi-VN"/>
        </w:rPr>
        <w:fldChar w:fldCharType="separate"/>
      </w:r>
      <w:hyperlink w:anchor="_Toc125903508" w:history="1">
        <w:r w:rsidR="00BD367E" w:rsidRPr="00B002DD">
          <w:rPr>
            <w:rStyle w:val="Hyperlink"/>
            <w:noProof/>
          </w:rPr>
          <w:t>Table 2.1 eda_regional_maxima port description</w:t>
        </w:r>
        <w:r w:rsidR="00BD367E">
          <w:rPr>
            <w:noProof/>
            <w:webHidden/>
          </w:rPr>
          <w:tab/>
        </w:r>
        <w:r w:rsidR="00BD367E">
          <w:rPr>
            <w:noProof/>
            <w:webHidden/>
          </w:rPr>
          <w:fldChar w:fldCharType="begin"/>
        </w:r>
        <w:r w:rsidR="00BD367E">
          <w:rPr>
            <w:noProof/>
            <w:webHidden/>
          </w:rPr>
          <w:instrText xml:space="preserve"> PAGEREF _Toc125903508 \h </w:instrText>
        </w:r>
        <w:r w:rsidR="00BD367E">
          <w:rPr>
            <w:noProof/>
            <w:webHidden/>
          </w:rPr>
        </w:r>
        <w:r w:rsidR="00BD367E">
          <w:rPr>
            <w:noProof/>
            <w:webHidden/>
          </w:rPr>
          <w:fldChar w:fldCharType="separate"/>
        </w:r>
        <w:r w:rsidR="006A0071">
          <w:rPr>
            <w:noProof/>
            <w:webHidden/>
          </w:rPr>
          <w:t>15</w:t>
        </w:r>
        <w:r w:rsidR="00BD367E">
          <w:rPr>
            <w:noProof/>
            <w:webHidden/>
          </w:rPr>
          <w:fldChar w:fldCharType="end"/>
        </w:r>
      </w:hyperlink>
    </w:p>
    <w:p w14:paraId="7DD081B1" w14:textId="2C7B3B6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09" w:history="1">
        <w:r w:rsidR="00BD367E" w:rsidRPr="00B002DD">
          <w:rPr>
            <w:rStyle w:val="Hyperlink"/>
            <w:noProof/>
          </w:rPr>
          <w:t>Table 2.2 eda_regional_maxima parameter description</w:t>
        </w:r>
        <w:r w:rsidR="00BD367E">
          <w:rPr>
            <w:noProof/>
            <w:webHidden/>
          </w:rPr>
          <w:tab/>
        </w:r>
        <w:r w:rsidR="00BD367E">
          <w:rPr>
            <w:noProof/>
            <w:webHidden/>
          </w:rPr>
          <w:fldChar w:fldCharType="begin"/>
        </w:r>
        <w:r w:rsidR="00BD367E">
          <w:rPr>
            <w:noProof/>
            <w:webHidden/>
          </w:rPr>
          <w:instrText xml:space="preserve"> PAGEREF _Toc125903509 \h </w:instrText>
        </w:r>
        <w:r w:rsidR="00BD367E">
          <w:rPr>
            <w:noProof/>
            <w:webHidden/>
          </w:rPr>
        </w:r>
        <w:r w:rsidR="00BD367E">
          <w:rPr>
            <w:noProof/>
            <w:webHidden/>
          </w:rPr>
          <w:fldChar w:fldCharType="separate"/>
        </w:r>
        <w:r w:rsidR="006A0071">
          <w:rPr>
            <w:noProof/>
            <w:webHidden/>
          </w:rPr>
          <w:t>16</w:t>
        </w:r>
        <w:r w:rsidR="00BD367E">
          <w:rPr>
            <w:noProof/>
            <w:webHidden/>
          </w:rPr>
          <w:fldChar w:fldCharType="end"/>
        </w:r>
      </w:hyperlink>
    </w:p>
    <w:p w14:paraId="430C5498" w14:textId="1A124220"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0" w:history="1">
        <w:r w:rsidR="00BD367E" w:rsidRPr="00B002DD">
          <w:rPr>
            <w:rStyle w:val="Hyperlink"/>
            <w:noProof/>
          </w:rPr>
          <w:t>Table 2.3 eda_controller port description</w:t>
        </w:r>
        <w:r w:rsidR="00BD367E">
          <w:rPr>
            <w:noProof/>
            <w:webHidden/>
          </w:rPr>
          <w:tab/>
        </w:r>
        <w:r w:rsidR="00BD367E">
          <w:rPr>
            <w:noProof/>
            <w:webHidden/>
          </w:rPr>
          <w:fldChar w:fldCharType="begin"/>
        </w:r>
        <w:r w:rsidR="00BD367E">
          <w:rPr>
            <w:noProof/>
            <w:webHidden/>
          </w:rPr>
          <w:instrText xml:space="preserve"> PAGEREF _Toc125903510 \h </w:instrText>
        </w:r>
        <w:r w:rsidR="00BD367E">
          <w:rPr>
            <w:noProof/>
            <w:webHidden/>
          </w:rPr>
        </w:r>
        <w:r w:rsidR="00BD367E">
          <w:rPr>
            <w:noProof/>
            <w:webHidden/>
          </w:rPr>
          <w:fldChar w:fldCharType="separate"/>
        </w:r>
        <w:r w:rsidR="006A0071">
          <w:rPr>
            <w:noProof/>
            <w:webHidden/>
          </w:rPr>
          <w:t>19</w:t>
        </w:r>
        <w:r w:rsidR="00BD367E">
          <w:rPr>
            <w:noProof/>
            <w:webHidden/>
          </w:rPr>
          <w:fldChar w:fldCharType="end"/>
        </w:r>
      </w:hyperlink>
    </w:p>
    <w:p w14:paraId="4B161745" w14:textId="3BCB5B4E"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1" w:history="1">
        <w:r w:rsidR="00BD367E" w:rsidRPr="00B002DD">
          <w:rPr>
            <w:rStyle w:val="Hyperlink"/>
            <w:noProof/>
          </w:rPr>
          <w:t>Table 2.4 eda_controller parameter description</w:t>
        </w:r>
        <w:r w:rsidR="00BD367E">
          <w:rPr>
            <w:noProof/>
            <w:webHidden/>
          </w:rPr>
          <w:tab/>
        </w:r>
        <w:r w:rsidR="00BD367E">
          <w:rPr>
            <w:noProof/>
            <w:webHidden/>
          </w:rPr>
          <w:fldChar w:fldCharType="begin"/>
        </w:r>
        <w:r w:rsidR="00BD367E">
          <w:rPr>
            <w:noProof/>
            <w:webHidden/>
          </w:rPr>
          <w:instrText xml:space="preserve"> PAGEREF _Toc125903511 \h </w:instrText>
        </w:r>
        <w:r w:rsidR="00BD367E">
          <w:rPr>
            <w:noProof/>
            <w:webHidden/>
          </w:rPr>
        </w:r>
        <w:r w:rsidR="00BD367E">
          <w:rPr>
            <w:noProof/>
            <w:webHidden/>
          </w:rPr>
          <w:fldChar w:fldCharType="separate"/>
        </w:r>
        <w:r w:rsidR="006A0071">
          <w:rPr>
            <w:noProof/>
            <w:webHidden/>
          </w:rPr>
          <w:t>20</w:t>
        </w:r>
        <w:r w:rsidR="00BD367E">
          <w:rPr>
            <w:noProof/>
            <w:webHidden/>
          </w:rPr>
          <w:fldChar w:fldCharType="end"/>
        </w:r>
      </w:hyperlink>
    </w:p>
    <w:p w14:paraId="298799EB" w14:textId="1175A37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2" w:history="1">
        <w:r w:rsidR="00BD367E" w:rsidRPr="00B002DD">
          <w:rPr>
            <w:rStyle w:val="Hyperlink"/>
            <w:noProof/>
          </w:rPr>
          <w:t>Table 2.5 eda_controller internal signals description</w:t>
        </w:r>
        <w:r w:rsidR="00BD367E">
          <w:rPr>
            <w:noProof/>
            <w:webHidden/>
          </w:rPr>
          <w:tab/>
        </w:r>
        <w:r w:rsidR="00BD367E">
          <w:rPr>
            <w:noProof/>
            <w:webHidden/>
          </w:rPr>
          <w:fldChar w:fldCharType="begin"/>
        </w:r>
        <w:r w:rsidR="00BD367E">
          <w:rPr>
            <w:noProof/>
            <w:webHidden/>
          </w:rPr>
          <w:instrText xml:space="preserve"> PAGEREF _Toc125903512 \h </w:instrText>
        </w:r>
        <w:r w:rsidR="00BD367E">
          <w:rPr>
            <w:noProof/>
            <w:webHidden/>
          </w:rPr>
        </w:r>
        <w:r w:rsidR="00BD367E">
          <w:rPr>
            <w:noProof/>
            <w:webHidden/>
          </w:rPr>
          <w:fldChar w:fldCharType="separate"/>
        </w:r>
        <w:r w:rsidR="006A0071">
          <w:rPr>
            <w:noProof/>
            <w:webHidden/>
          </w:rPr>
          <w:t>20</w:t>
        </w:r>
        <w:r w:rsidR="00BD367E">
          <w:rPr>
            <w:noProof/>
            <w:webHidden/>
          </w:rPr>
          <w:fldChar w:fldCharType="end"/>
        </w:r>
      </w:hyperlink>
    </w:p>
    <w:p w14:paraId="52289CC5" w14:textId="32E823EA"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3" w:history="1">
        <w:r w:rsidR="00BD367E" w:rsidRPr="00B002DD">
          <w:rPr>
            <w:rStyle w:val="Hyperlink"/>
            <w:noProof/>
          </w:rPr>
          <w:t>Table 2.6 eda_compare port description</w:t>
        </w:r>
        <w:r w:rsidR="00BD367E">
          <w:rPr>
            <w:noProof/>
            <w:webHidden/>
          </w:rPr>
          <w:tab/>
        </w:r>
        <w:r w:rsidR="00BD367E">
          <w:rPr>
            <w:noProof/>
            <w:webHidden/>
          </w:rPr>
          <w:fldChar w:fldCharType="begin"/>
        </w:r>
        <w:r w:rsidR="00BD367E">
          <w:rPr>
            <w:noProof/>
            <w:webHidden/>
          </w:rPr>
          <w:instrText xml:space="preserve"> PAGEREF _Toc125903513 \h </w:instrText>
        </w:r>
        <w:r w:rsidR="00BD367E">
          <w:rPr>
            <w:noProof/>
            <w:webHidden/>
          </w:rPr>
        </w:r>
        <w:r w:rsidR="00BD367E">
          <w:rPr>
            <w:noProof/>
            <w:webHidden/>
          </w:rPr>
          <w:fldChar w:fldCharType="separate"/>
        </w:r>
        <w:r w:rsidR="006A0071">
          <w:rPr>
            <w:noProof/>
            <w:webHidden/>
          </w:rPr>
          <w:t>22</w:t>
        </w:r>
        <w:r w:rsidR="00BD367E">
          <w:rPr>
            <w:noProof/>
            <w:webHidden/>
          </w:rPr>
          <w:fldChar w:fldCharType="end"/>
        </w:r>
      </w:hyperlink>
    </w:p>
    <w:p w14:paraId="7B130795" w14:textId="0CB9F28C"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4" w:history="1">
        <w:r w:rsidR="00BD367E" w:rsidRPr="00B002DD">
          <w:rPr>
            <w:rStyle w:val="Hyperlink"/>
            <w:noProof/>
          </w:rPr>
          <w:t>Table 2.7 eda_compare parameter description</w:t>
        </w:r>
        <w:r w:rsidR="00BD367E">
          <w:rPr>
            <w:noProof/>
            <w:webHidden/>
          </w:rPr>
          <w:tab/>
        </w:r>
        <w:r w:rsidR="00BD367E">
          <w:rPr>
            <w:noProof/>
            <w:webHidden/>
          </w:rPr>
          <w:fldChar w:fldCharType="begin"/>
        </w:r>
        <w:r w:rsidR="00BD367E">
          <w:rPr>
            <w:noProof/>
            <w:webHidden/>
          </w:rPr>
          <w:instrText xml:space="preserve"> PAGEREF _Toc125903514 \h </w:instrText>
        </w:r>
        <w:r w:rsidR="00BD367E">
          <w:rPr>
            <w:noProof/>
            <w:webHidden/>
          </w:rPr>
        </w:r>
        <w:r w:rsidR="00BD367E">
          <w:rPr>
            <w:noProof/>
            <w:webHidden/>
          </w:rPr>
          <w:fldChar w:fldCharType="separate"/>
        </w:r>
        <w:r w:rsidR="006A0071">
          <w:rPr>
            <w:noProof/>
            <w:webHidden/>
          </w:rPr>
          <w:t>22</w:t>
        </w:r>
        <w:r w:rsidR="00BD367E">
          <w:rPr>
            <w:noProof/>
            <w:webHidden/>
          </w:rPr>
          <w:fldChar w:fldCharType="end"/>
        </w:r>
      </w:hyperlink>
    </w:p>
    <w:p w14:paraId="2416CD0D" w14:textId="487FBC2D"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5" w:history="1">
        <w:r w:rsidR="00BD367E" w:rsidRPr="00B002DD">
          <w:rPr>
            <w:rStyle w:val="Hyperlink"/>
            <w:noProof/>
          </w:rPr>
          <w:t>Table 2.8 eda_fifos port description</w:t>
        </w:r>
        <w:r w:rsidR="00BD367E">
          <w:rPr>
            <w:noProof/>
            <w:webHidden/>
          </w:rPr>
          <w:tab/>
        </w:r>
        <w:r w:rsidR="00BD367E">
          <w:rPr>
            <w:noProof/>
            <w:webHidden/>
          </w:rPr>
          <w:fldChar w:fldCharType="begin"/>
        </w:r>
        <w:r w:rsidR="00BD367E">
          <w:rPr>
            <w:noProof/>
            <w:webHidden/>
          </w:rPr>
          <w:instrText xml:space="preserve"> PAGEREF _Toc125903515 \h </w:instrText>
        </w:r>
        <w:r w:rsidR="00BD367E">
          <w:rPr>
            <w:noProof/>
            <w:webHidden/>
          </w:rPr>
        </w:r>
        <w:r w:rsidR="00BD367E">
          <w:rPr>
            <w:noProof/>
            <w:webHidden/>
          </w:rPr>
          <w:fldChar w:fldCharType="separate"/>
        </w:r>
        <w:r w:rsidR="006A0071">
          <w:rPr>
            <w:noProof/>
            <w:webHidden/>
          </w:rPr>
          <w:t>23</w:t>
        </w:r>
        <w:r w:rsidR="00BD367E">
          <w:rPr>
            <w:noProof/>
            <w:webHidden/>
          </w:rPr>
          <w:fldChar w:fldCharType="end"/>
        </w:r>
      </w:hyperlink>
    </w:p>
    <w:p w14:paraId="19C5312F" w14:textId="55EA6D5A"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6" w:history="1">
        <w:r w:rsidR="00BD367E" w:rsidRPr="00B002DD">
          <w:rPr>
            <w:rStyle w:val="Hyperlink"/>
            <w:noProof/>
          </w:rPr>
          <w:t>Table 2.9 eda_fifos parameter description</w:t>
        </w:r>
        <w:r w:rsidR="00BD367E">
          <w:rPr>
            <w:noProof/>
            <w:webHidden/>
          </w:rPr>
          <w:tab/>
        </w:r>
        <w:r w:rsidR="00BD367E">
          <w:rPr>
            <w:noProof/>
            <w:webHidden/>
          </w:rPr>
          <w:fldChar w:fldCharType="begin"/>
        </w:r>
        <w:r w:rsidR="00BD367E">
          <w:rPr>
            <w:noProof/>
            <w:webHidden/>
          </w:rPr>
          <w:instrText xml:space="preserve"> PAGEREF _Toc125903516 \h </w:instrText>
        </w:r>
        <w:r w:rsidR="00BD367E">
          <w:rPr>
            <w:noProof/>
            <w:webHidden/>
          </w:rPr>
        </w:r>
        <w:r w:rsidR="00BD367E">
          <w:rPr>
            <w:noProof/>
            <w:webHidden/>
          </w:rPr>
          <w:fldChar w:fldCharType="separate"/>
        </w:r>
        <w:r w:rsidR="006A0071">
          <w:rPr>
            <w:noProof/>
            <w:webHidden/>
          </w:rPr>
          <w:t>24</w:t>
        </w:r>
        <w:r w:rsidR="00BD367E">
          <w:rPr>
            <w:noProof/>
            <w:webHidden/>
          </w:rPr>
          <w:fldChar w:fldCharType="end"/>
        </w:r>
      </w:hyperlink>
    </w:p>
    <w:p w14:paraId="3CFC9A29" w14:textId="39AB4DAA"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7" w:history="1">
        <w:r w:rsidR="00BD367E" w:rsidRPr="00B002DD">
          <w:rPr>
            <w:rStyle w:val="Hyperlink"/>
            <w:noProof/>
          </w:rPr>
          <w:t>Table 2.10 eda_img_ram port description</w:t>
        </w:r>
        <w:r w:rsidR="00BD367E">
          <w:rPr>
            <w:noProof/>
            <w:webHidden/>
          </w:rPr>
          <w:tab/>
        </w:r>
        <w:r w:rsidR="00BD367E">
          <w:rPr>
            <w:noProof/>
            <w:webHidden/>
          </w:rPr>
          <w:fldChar w:fldCharType="begin"/>
        </w:r>
        <w:r w:rsidR="00BD367E">
          <w:rPr>
            <w:noProof/>
            <w:webHidden/>
          </w:rPr>
          <w:instrText xml:space="preserve"> PAGEREF _Toc125903517 \h </w:instrText>
        </w:r>
        <w:r w:rsidR="00BD367E">
          <w:rPr>
            <w:noProof/>
            <w:webHidden/>
          </w:rPr>
        </w:r>
        <w:r w:rsidR="00BD367E">
          <w:rPr>
            <w:noProof/>
            <w:webHidden/>
          </w:rPr>
          <w:fldChar w:fldCharType="separate"/>
        </w:r>
        <w:r w:rsidR="006A0071">
          <w:rPr>
            <w:noProof/>
            <w:webHidden/>
          </w:rPr>
          <w:t>25</w:t>
        </w:r>
        <w:r w:rsidR="00BD367E">
          <w:rPr>
            <w:noProof/>
            <w:webHidden/>
          </w:rPr>
          <w:fldChar w:fldCharType="end"/>
        </w:r>
      </w:hyperlink>
    </w:p>
    <w:p w14:paraId="41B2F8AD" w14:textId="5767818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8" w:history="1">
        <w:r w:rsidR="00BD367E" w:rsidRPr="00B002DD">
          <w:rPr>
            <w:rStyle w:val="Hyperlink"/>
            <w:noProof/>
          </w:rPr>
          <w:t>Table 2.11 eda_img_ram parameter description</w:t>
        </w:r>
        <w:r w:rsidR="00BD367E">
          <w:rPr>
            <w:noProof/>
            <w:webHidden/>
          </w:rPr>
          <w:tab/>
        </w:r>
        <w:r w:rsidR="00BD367E">
          <w:rPr>
            <w:noProof/>
            <w:webHidden/>
          </w:rPr>
          <w:fldChar w:fldCharType="begin"/>
        </w:r>
        <w:r w:rsidR="00BD367E">
          <w:rPr>
            <w:noProof/>
            <w:webHidden/>
          </w:rPr>
          <w:instrText xml:space="preserve"> PAGEREF _Toc125903518 \h </w:instrText>
        </w:r>
        <w:r w:rsidR="00BD367E">
          <w:rPr>
            <w:noProof/>
            <w:webHidden/>
          </w:rPr>
        </w:r>
        <w:r w:rsidR="00BD367E">
          <w:rPr>
            <w:noProof/>
            <w:webHidden/>
          </w:rPr>
          <w:fldChar w:fldCharType="separate"/>
        </w:r>
        <w:r w:rsidR="006A0071">
          <w:rPr>
            <w:noProof/>
            <w:webHidden/>
          </w:rPr>
          <w:t>25</w:t>
        </w:r>
        <w:r w:rsidR="00BD367E">
          <w:rPr>
            <w:noProof/>
            <w:webHidden/>
          </w:rPr>
          <w:fldChar w:fldCharType="end"/>
        </w:r>
      </w:hyperlink>
    </w:p>
    <w:p w14:paraId="09FAE044" w14:textId="32F54650"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19" w:history="1">
        <w:r w:rsidR="00BD367E" w:rsidRPr="00B002DD">
          <w:rPr>
            <w:rStyle w:val="Hyperlink"/>
            <w:noProof/>
          </w:rPr>
          <w:t>Table 2.12 eda_iterated_ram port description</w:t>
        </w:r>
        <w:r w:rsidR="00BD367E">
          <w:rPr>
            <w:noProof/>
            <w:webHidden/>
          </w:rPr>
          <w:tab/>
        </w:r>
        <w:r w:rsidR="00BD367E">
          <w:rPr>
            <w:noProof/>
            <w:webHidden/>
          </w:rPr>
          <w:fldChar w:fldCharType="begin"/>
        </w:r>
        <w:r w:rsidR="00BD367E">
          <w:rPr>
            <w:noProof/>
            <w:webHidden/>
          </w:rPr>
          <w:instrText xml:space="preserve"> PAGEREF _Toc125903519 \h </w:instrText>
        </w:r>
        <w:r w:rsidR="00BD367E">
          <w:rPr>
            <w:noProof/>
            <w:webHidden/>
          </w:rPr>
        </w:r>
        <w:r w:rsidR="00BD367E">
          <w:rPr>
            <w:noProof/>
            <w:webHidden/>
          </w:rPr>
          <w:fldChar w:fldCharType="separate"/>
        </w:r>
        <w:r w:rsidR="006A0071">
          <w:rPr>
            <w:noProof/>
            <w:webHidden/>
          </w:rPr>
          <w:t>26</w:t>
        </w:r>
        <w:r w:rsidR="00BD367E">
          <w:rPr>
            <w:noProof/>
            <w:webHidden/>
          </w:rPr>
          <w:fldChar w:fldCharType="end"/>
        </w:r>
      </w:hyperlink>
    </w:p>
    <w:p w14:paraId="787A34E4" w14:textId="71DF7EB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0" w:history="1">
        <w:r w:rsidR="00BD367E" w:rsidRPr="00B002DD">
          <w:rPr>
            <w:rStyle w:val="Hyperlink"/>
            <w:noProof/>
          </w:rPr>
          <w:t>Table 2.13 eda_iterated_ram parameter description</w:t>
        </w:r>
        <w:r w:rsidR="00BD367E">
          <w:rPr>
            <w:noProof/>
            <w:webHidden/>
          </w:rPr>
          <w:tab/>
        </w:r>
        <w:r w:rsidR="00BD367E">
          <w:rPr>
            <w:noProof/>
            <w:webHidden/>
          </w:rPr>
          <w:fldChar w:fldCharType="begin"/>
        </w:r>
        <w:r w:rsidR="00BD367E">
          <w:rPr>
            <w:noProof/>
            <w:webHidden/>
          </w:rPr>
          <w:instrText xml:space="preserve"> PAGEREF _Toc125903520 \h </w:instrText>
        </w:r>
        <w:r w:rsidR="00BD367E">
          <w:rPr>
            <w:noProof/>
            <w:webHidden/>
          </w:rPr>
        </w:r>
        <w:r w:rsidR="00BD367E">
          <w:rPr>
            <w:noProof/>
            <w:webHidden/>
          </w:rPr>
          <w:fldChar w:fldCharType="separate"/>
        </w:r>
        <w:r w:rsidR="006A0071">
          <w:rPr>
            <w:noProof/>
            <w:webHidden/>
          </w:rPr>
          <w:t>28</w:t>
        </w:r>
        <w:r w:rsidR="00BD367E">
          <w:rPr>
            <w:noProof/>
            <w:webHidden/>
          </w:rPr>
          <w:fldChar w:fldCharType="end"/>
        </w:r>
      </w:hyperlink>
    </w:p>
    <w:p w14:paraId="034C04C5" w14:textId="0EC1419C"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1" w:history="1">
        <w:r w:rsidR="00BD367E" w:rsidRPr="00B002DD">
          <w:rPr>
            <w:rStyle w:val="Hyperlink"/>
            <w:noProof/>
          </w:rPr>
          <w:t xml:space="preserve">Table 2.14 </w:t>
        </w:r>
        <w:r w:rsidR="00BD367E" w:rsidRPr="00B002DD">
          <w:rPr>
            <w:rStyle w:val="Hyperlink"/>
            <w:noProof/>
            <w:lang w:val="vi-VN"/>
          </w:rPr>
          <w:t>eda_strobe_ram</w:t>
        </w:r>
        <w:r w:rsidR="00BD367E" w:rsidRPr="00B002DD">
          <w:rPr>
            <w:rStyle w:val="Hyperlink"/>
            <w:noProof/>
          </w:rPr>
          <w:t xml:space="preserve"> port description</w:t>
        </w:r>
        <w:r w:rsidR="00BD367E">
          <w:rPr>
            <w:noProof/>
            <w:webHidden/>
          </w:rPr>
          <w:tab/>
        </w:r>
        <w:r w:rsidR="00BD367E">
          <w:rPr>
            <w:noProof/>
            <w:webHidden/>
          </w:rPr>
          <w:fldChar w:fldCharType="begin"/>
        </w:r>
        <w:r w:rsidR="00BD367E">
          <w:rPr>
            <w:noProof/>
            <w:webHidden/>
          </w:rPr>
          <w:instrText xml:space="preserve"> PAGEREF _Toc125903521 \h </w:instrText>
        </w:r>
        <w:r w:rsidR="00BD367E">
          <w:rPr>
            <w:noProof/>
            <w:webHidden/>
          </w:rPr>
        </w:r>
        <w:r w:rsidR="00BD367E">
          <w:rPr>
            <w:noProof/>
            <w:webHidden/>
          </w:rPr>
          <w:fldChar w:fldCharType="separate"/>
        </w:r>
        <w:r w:rsidR="006A0071">
          <w:rPr>
            <w:noProof/>
            <w:webHidden/>
          </w:rPr>
          <w:t>29</w:t>
        </w:r>
        <w:r w:rsidR="00BD367E">
          <w:rPr>
            <w:noProof/>
            <w:webHidden/>
          </w:rPr>
          <w:fldChar w:fldCharType="end"/>
        </w:r>
      </w:hyperlink>
    </w:p>
    <w:p w14:paraId="165FA973" w14:textId="1465EA67"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2" w:history="1">
        <w:r w:rsidR="00BD367E" w:rsidRPr="00B002DD">
          <w:rPr>
            <w:rStyle w:val="Hyperlink"/>
            <w:noProof/>
          </w:rPr>
          <w:t xml:space="preserve">Table 2.15 </w:t>
        </w:r>
        <w:r w:rsidR="00BD367E" w:rsidRPr="00B002DD">
          <w:rPr>
            <w:rStyle w:val="Hyperlink"/>
            <w:noProof/>
            <w:lang w:val="vi-VN"/>
          </w:rPr>
          <w:t>eda_strobe_ram</w:t>
        </w:r>
        <w:r w:rsidR="00BD367E" w:rsidRPr="00B002DD">
          <w:rPr>
            <w:rStyle w:val="Hyperlink"/>
            <w:noProof/>
          </w:rPr>
          <w:t xml:space="preserve"> parameter description</w:t>
        </w:r>
        <w:r w:rsidR="00BD367E">
          <w:rPr>
            <w:noProof/>
            <w:webHidden/>
          </w:rPr>
          <w:tab/>
        </w:r>
        <w:r w:rsidR="00BD367E">
          <w:rPr>
            <w:noProof/>
            <w:webHidden/>
          </w:rPr>
          <w:fldChar w:fldCharType="begin"/>
        </w:r>
        <w:r w:rsidR="00BD367E">
          <w:rPr>
            <w:noProof/>
            <w:webHidden/>
          </w:rPr>
          <w:instrText xml:space="preserve"> PAGEREF _Toc125903522 \h </w:instrText>
        </w:r>
        <w:r w:rsidR="00BD367E">
          <w:rPr>
            <w:noProof/>
            <w:webHidden/>
          </w:rPr>
        </w:r>
        <w:r w:rsidR="00BD367E">
          <w:rPr>
            <w:noProof/>
            <w:webHidden/>
          </w:rPr>
          <w:fldChar w:fldCharType="separate"/>
        </w:r>
        <w:r w:rsidR="006A0071">
          <w:rPr>
            <w:noProof/>
            <w:webHidden/>
          </w:rPr>
          <w:t>30</w:t>
        </w:r>
        <w:r w:rsidR="00BD367E">
          <w:rPr>
            <w:noProof/>
            <w:webHidden/>
          </w:rPr>
          <w:fldChar w:fldCharType="end"/>
        </w:r>
      </w:hyperlink>
    </w:p>
    <w:p w14:paraId="6EF456E0" w14:textId="78E11AD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3" w:history="1">
        <w:r w:rsidR="00BD367E" w:rsidRPr="00B002DD">
          <w:rPr>
            <w:rStyle w:val="Hyperlink"/>
            <w:noProof/>
          </w:rPr>
          <w:t>Table 2.16 eda_output_ram port description</w:t>
        </w:r>
        <w:r w:rsidR="00BD367E">
          <w:rPr>
            <w:noProof/>
            <w:webHidden/>
          </w:rPr>
          <w:tab/>
        </w:r>
        <w:r w:rsidR="00BD367E">
          <w:rPr>
            <w:noProof/>
            <w:webHidden/>
          </w:rPr>
          <w:fldChar w:fldCharType="begin"/>
        </w:r>
        <w:r w:rsidR="00BD367E">
          <w:rPr>
            <w:noProof/>
            <w:webHidden/>
          </w:rPr>
          <w:instrText xml:space="preserve"> PAGEREF _Toc125903523 \h </w:instrText>
        </w:r>
        <w:r w:rsidR="00BD367E">
          <w:rPr>
            <w:noProof/>
            <w:webHidden/>
          </w:rPr>
        </w:r>
        <w:r w:rsidR="00BD367E">
          <w:rPr>
            <w:noProof/>
            <w:webHidden/>
          </w:rPr>
          <w:fldChar w:fldCharType="separate"/>
        </w:r>
        <w:r w:rsidR="006A0071">
          <w:rPr>
            <w:noProof/>
            <w:webHidden/>
          </w:rPr>
          <w:t>31</w:t>
        </w:r>
        <w:r w:rsidR="00BD367E">
          <w:rPr>
            <w:noProof/>
            <w:webHidden/>
          </w:rPr>
          <w:fldChar w:fldCharType="end"/>
        </w:r>
      </w:hyperlink>
    </w:p>
    <w:p w14:paraId="2EB5C5C3" w14:textId="59D825F0"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4" w:history="1">
        <w:r w:rsidR="00BD367E" w:rsidRPr="00B002DD">
          <w:rPr>
            <w:rStyle w:val="Hyperlink"/>
            <w:noProof/>
          </w:rPr>
          <w:t>Table 2.17 eda_output_ram parameter description</w:t>
        </w:r>
        <w:r w:rsidR="00BD367E">
          <w:rPr>
            <w:noProof/>
            <w:webHidden/>
          </w:rPr>
          <w:tab/>
        </w:r>
        <w:r w:rsidR="00BD367E">
          <w:rPr>
            <w:noProof/>
            <w:webHidden/>
          </w:rPr>
          <w:fldChar w:fldCharType="begin"/>
        </w:r>
        <w:r w:rsidR="00BD367E">
          <w:rPr>
            <w:noProof/>
            <w:webHidden/>
          </w:rPr>
          <w:instrText xml:space="preserve"> PAGEREF _Toc125903524 \h </w:instrText>
        </w:r>
        <w:r w:rsidR="00BD367E">
          <w:rPr>
            <w:noProof/>
            <w:webHidden/>
          </w:rPr>
        </w:r>
        <w:r w:rsidR="00BD367E">
          <w:rPr>
            <w:noProof/>
            <w:webHidden/>
          </w:rPr>
          <w:fldChar w:fldCharType="separate"/>
        </w:r>
        <w:r w:rsidR="006A0071">
          <w:rPr>
            <w:noProof/>
            <w:webHidden/>
          </w:rPr>
          <w:t>32</w:t>
        </w:r>
        <w:r w:rsidR="00BD367E">
          <w:rPr>
            <w:noProof/>
            <w:webHidden/>
          </w:rPr>
          <w:fldChar w:fldCharType="end"/>
        </w:r>
      </w:hyperlink>
    </w:p>
    <w:p w14:paraId="0E70A362" w14:textId="72EFE28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5" w:history="1">
        <w:r w:rsidR="00BD367E" w:rsidRPr="00B002DD">
          <w:rPr>
            <w:rStyle w:val="Hyperlink"/>
            <w:noProof/>
          </w:rPr>
          <w:t>Table 3.1 Synthesis results</w:t>
        </w:r>
        <w:r w:rsidR="00BD367E">
          <w:rPr>
            <w:noProof/>
            <w:webHidden/>
          </w:rPr>
          <w:tab/>
        </w:r>
        <w:r w:rsidR="00BD367E">
          <w:rPr>
            <w:noProof/>
            <w:webHidden/>
          </w:rPr>
          <w:fldChar w:fldCharType="begin"/>
        </w:r>
        <w:r w:rsidR="00BD367E">
          <w:rPr>
            <w:noProof/>
            <w:webHidden/>
          </w:rPr>
          <w:instrText xml:space="preserve"> PAGEREF _Toc125903525 \h </w:instrText>
        </w:r>
        <w:r w:rsidR="00BD367E">
          <w:rPr>
            <w:noProof/>
            <w:webHidden/>
          </w:rPr>
        </w:r>
        <w:r w:rsidR="00BD367E">
          <w:rPr>
            <w:noProof/>
            <w:webHidden/>
          </w:rPr>
          <w:fldChar w:fldCharType="separate"/>
        </w:r>
        <w:r w:rsidR="006A0071">
          <w:rPr>
            <w:noProof/>
            <w:webHidden/>
          </w:rPr>
          <w:t>35</w:t>
        </w:r>
        <w:r w:rsidR="00BD367E">
          <w:rPr>
            <w:noProof/>
            <w:webHidden/>
          </w:rPr>
          <w:fldChar w:fldCharType="end"/>
        </w:r>
      </w:hyperlink>
    </w:p>
    <w:p w14:paraId="12389C67" w14:textId="06B3ED98"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6" w:history="1">
        <w:r w:rsidR="00BD367E" w:rsidRPr="00B002DD">
          <w:rPr>
            <w:rStyle w:val="Hyperlink"/>
            <w:noProof/>
          </w:rPr>
          <w:t>Table 4.1 eda_regional_max code</w:t>
        </w:r>
        <w:r w:rsidR="00BD367E">
          <w:rPr>
            <w:noProof/>
            <w:webHidden/>
          </w:rPr>
          <w:tab/>
        </w:r>
        <w:r w:rsidR="00BD367E">
          <w:rPr>
            <w:noProof/>
            <w:webHidden/>
          </w:rPr>
          <w:fldChar w:fldCharType="begin"/>
        </w:r>
        <w:r w:rsidR="00BD367E">
          <w:rPr>
            <w:noProof/>
            <w:webHidden/>
          </w:rPr>
          <w:instrText xml:space="preserve"> PAGEREF _Toc125903526 \h </w:instrText>
        </w:r>
        <w:r w:rsidR="00BD367E">
          <w:rPr>
            <w:noProof/>
            <w:webHidden/>
          </w:rPr>
        </w:r>
        <w:r w:rsidR="00BD367E">
          <w:rPr>
            <w:noProof/>
            <w:webHidden/>
          </w:rPr>
          <w:fldChar w:fldCharType="separate"/>
        </w:r>
        <w:r w:rsidR="006A0071">
          <w:rPr>
            <w:noProof/>
            <w:webHidden/>
          </w:rPr>
          <w:t>37</w:t>
        </w:r>
        <w:r w:rsidR="00BD367E">
          <w:rPr>
            <w:noProof/>
            <w:webHidden/>
          </w:rPr>
          <w:fldChar w:fldCharType="end"/>
        </w:r>
      </w:hyperlink>
    </w:p>
    <w:p w14:paraId="20D4DEEE" w14:textId="28509ABC"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7" w:history="1">
        <w:r w:rsidR="00BD367E" w:rsidRPr="00B002DD">
          <w:rPr>
            <w:rStyle w:val="Hyperlink"/>
            <w:noProof/>
          </w:rPr>
          <w:t>Table 4.2 eda_controller code</w:t>
        </w:r>
        <w:r w:rsidR="00BD367E">
          <w:rPr>
            <w:noProof/>
            <w:webHidden/>
          </w:rPr>
          <w:tab/>
        </w:r>
        <w:r w:rsidR="00BD367E">
          <w:rPr>
            <w:noProof/>
            <w:webHidden/>
          </w:rPr>
          <w:fldChar w:fldCharType="begin"/>
        </w:r>
        <w:r w:rsidR="00BD367E">
          <w:rPr>
            <w:noProof/>
            <w:webHidden/>
          </w:rPr>
          <w:instrText xml:space="preserve"> PAGEREF _Toc125903527 \h </w:instrText>
        </w:r>
        <w:r w:rsidR="00BD367E">
          <w:rPr>
            <w:noProof/>
            <w:webHidden/>
          </w:rPr>
        </w:r>
        <w:r w:rsidR="00BD367E">
          <w:rPr>
            <w:noProof/>
            <w:webHidden/>
          </w:rPr>
          <w:fldChar w:fldCharType="separate"/>
        </w:r>
        <w:r w:rsidR="006A0071">
          <w:rPr>
            <w:noProof/>
            <w:webHidden/>
          </w:rPr>
          <w:t>40</w:t>
        </w:r>
        <w:r w:rsidR="00BD367E">
          <w:rPr>
            <w:noProof/>
            <w:webHidden/>
          </w:rPr>
          <w:fldChar w:fldCharType="end"/>
        </w:r>
      </w:hyperlink>
    </w:p>
    <w:p w14:paraId="21791D31" w14:textId="1A20DEB5"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8" w:history="1">
        <w:r w:rsidR="00BD367E" w:rsidRPr="00B002DD">
          <w:rPr>
            <w:rStyle w:val="Hyperlink"/>
            <w:noProof/>
          </w:rPr>
          <w:t>Table 4.3 eda_compare code</w:t>
        </w:r>
        <w:r w:rsidR="00BD367E">
          <w:rPr>
            <w:noProof/>
            <w:webHidden/>
          </w:rPr>
          <w:tab/>
        </w:r>
        <w:r w:rsidR="00BD367E">
          <w:rPr>
            <w:noProof/>
            <w:webHidden/>
          </w:rPr>
          <w:fldChar w:fldCharType="begin"/>
        </w:r>
        <w:r w:rsidR="00BD367E">
          <w:rPr>
            <w:noProof/>
            <w:webHidden/>
          </w:rPr>
          <w:instrText xml:space="preserve"> PAGEREF _Toc125903528 \h </w:instrText>
        </w:r>
        <w:r w:rsidR="00BD367E">
          <w:rPr>
            <w:noProof/>
            <w:webHidden/>
          </w:rPr>
        </w:r>
        <w:r w:rsidR="00BD367E">
          <w:rPr>
            <w:noProof/>
            <w:webHidden/>
          </w:rPr>
          <w:fldChar w:fldCharType="separate"/>
        </w:r>
        <w:r w:rsidR="006A0071">
          <w:rPr>
            <w:noProof/>
            <w:webHidden/>
          </w:rPr>
          <w:t>44</w:t>
        </w:r>
        <w:r w:rsidR="00BD367E">
          <w:rPr>
            <w:noProof/>
            <w:webHidden/>
          </w:rPr>
          <w:fldChar w:fldCharType="end"/>
        </w:r>
      </w:hyperlink>
    </w:p>
    <w:p w14:paraId="3E619447" w14:textId="4C2ED71F"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29" w:history="1">
        <w:r w:rsidR="00BD367E" w:rsidRPr="00B002DD">
          <w:rPr>
            <w:rStyle w:val="Hyperlink"/>
            <w:noProof/>
          </w:rPr>
          <w:t>Table 4.4 eda_fifos code</w:t>
        </w:r>
        <w:r w:rsidR="00BD367E">
          <w:rPr>
            <w:noProof/>
            <w:webHidden/>
          </w:rPr>
          <w:tab/>
        </w:r>
        <w:r w:rsidR="00BD367E">
          <w:rPr>
            <w:noProof/>
            <w:webHidden/>
          </w:rPr>
          <w:fldChar w:fldCharType="begin"/>
        </w:r>
        <w:r w:rsidR="00BD367E">
          <w:rPr>
            <w:noProof/>
            <w:webHidden/>
          </w:rPr>
          <w:instrText xml:space="preserve"> PAGEREF _Toc125903529 \h </w:instrText>
        </w:r>
        <w:r w:rsidR="00BD367E">
          <w:rPr>
            <w:noProof/>
            <w:webHidden/>
          </w:rPr>
        </w:r>
        <w:r w:rsidR="00BD367E">
          <w:rPr>
            <w:noProof/>
            <w:webHidden/>
          </w:rPr>
          <w:fldChar w:fldCharType="separate"/>
        </w:r>
        <w:r w:rsidR="006A0071">
          <w:rPr>
            <w:noProof/>
            <w:webHidden/>
          </w:rPr>
          <w:t>46</w:t>
        </w:r>
        <w:r w:rsidR="00BD367E">
          <w:rPr>
            <w:noProof/>
            <w:webHidden/>
          </w:rPr>
          <w:fldChar w:fldCharType="end"/>
        </w:r>
      </w:hyperlink>
    </w:p>
    <w:p w14:paraId="40823977" w14:textId="58DB9CB3"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0" w:history="1">
        <w:r w:rsidR="00BD367E" w:rsidRPr="00B002DD">
          <w:rPr>
            <w:rStyle w:val="Hyperlink"/>
            <w:noProof/>
          </w:rPr>
          <w:t>Table 4.5 eda_img_ram code</w:t>
        </w:r>
        <w:r w:rsidR="00BD367E">
          <w:rPr>
            <w:noProof/>
            <w:webHidden/>
          </w:rPr>
          <w:tab/>
        </w:r>
        <w:r w:rsidR="00BD367E">
          <w:rPr>
            <w:noProof/>
            <w:webHidden/>
          </w:rPr>
          <w:fldChar w:fldCharType="begin"/>
        </w:r>
        <w:r w:rsidR="00BD367E">
          <w:rPr>
            <w:noProof/>
            <w:webHidden/>
          </w:rPr>
          <w:instrText xml:space="preserve"> PAGEREF _Toc125903530 \h </w:instrText>
        </w:r>
        <w:r w:rsidR="00BD367E">
          <w:rPr>
            <w:noProof/>
            <w:webHidden/>
          </w:rPr>
        </w:r>
        <w:r w:rsidR="00BD367E">
          <w:rPr>
            <w:noProof/>
            <w:webHidden/>
          </w:rPr>
          <w:fldChar w:fldCharType="separate"/>
        </w:r>
        <w:r w:rsidR="006A0071">
          <w:rPr>
            <w:noProof/>
            <w:webHidden/>
          </w:rPr>
          <w:t>53</w:t>
        </w:r>
        <w:r w:rsidR="00BD367E">
          <w:rPr>
            <w:noProof/>
            <w:webHidden/>
          </w:rPr>
          <w:fldChar w:fldCharType="end"/>
        </w:r>
      </w:hyperlink>
    </w:p>
    <w:p w14:paraId="5EE3639E" w14:textId="2A9BA193"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1" w:history="1">
        <w:r w:rsidR="00BD367E" w:rsidRPr="00B002DD">
          <w:rPr>
            <w:rStyle w:val="Hyperlink"/>
            <w:noProof/>
          </w:rPr>
          <w:t>Table 4.6 eda_iterated_ram code</w:t>
        </w:r>
        <w:r w:rsidR="00BD367E">
          <w:rPr>
            <w:noProof/>
            <w:webHidden/>
          </w:rPr>
          <w:tab/>
        </w:r>
        <w:r w:rsidR="00BD367E">
          <w:rPr>
            <w:noProof/>
            <w:webHidden/>
          </w:rPr>
          <w:fldChar w:fldCharType="begin"/>
        </w:r>
        <w:r w:rsidR="00BD367E">
          <w:rPr>
            <w:noProof/>
            <w:webHidden/>
          </w:rPr>
          <w:instrText xml:space="preserve"> PAGEREF _Toc125903531 \h </w:instrText>
        </w:r>
        <w:r w:rsidR="00BD367E">
          <w:rPr>
            <w:noProof/>
            <w:webHidden/>
          </w:rPr>
        </w:r>
        <w:r w:rsidR="00BD367E">
          <w:rPr>
            <w:noProof/>
            <w:webHidden/>
          </w:rPr>
          <w:fldChar w:fldCharType="separate"/>
        </w:r>
        <w:r w:rsidR="006A0071">
          <w:rPr>
            <w:noProof/>
            <w:webHidden/>
          </w:rPr>
          <w:t>55</w:t>
        </w:r>
        <w:r w:rsidR="00BD367E">
          <w:rPr>
            <w:noProof/>
            <w:webHidden/>
          </w:rPr>
          <w:fldChar w:fldCharType="end"/>
        </w:r>
      </w:hyperlink>
    </w:p>
    <w:p w14:paraId="547198FC" w14:textId="1C2DCE1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2" w:history="1">
        <w:r w:rsidR="00BD367E" w:rsidRPr="00B002DD">
          <w:rPr>
            <w:rStyle w:val="Hyperlink"/>
            <w:noProof/>
          </w:rPr>
          <w:t>Table 4.7 eda_strobe_ram code</w:t>
        </w:r>
        <w:r w:rsidR="00BD367E">
          <w:rPr>
            <w:noProof/>
            <w:webHidden/>
          </w:rPr>
          <w:tab/>
        </w:r>
        <w:r w:rsidR="00BD367E">
          <w:rPr>
            <w:noProof/>
            <w:webHidden/>
          </w:rPr>
          <w:fldChar w:fldCharType="begin"/>
        </w:r>
        <w:r w:rsidR="00BD367E">
          <w:rPr>
            <w:noProof/>
            <w:webHidden/>
          </w:rPr>
          <w:instrText xml:space="preserve"> PAGEREF _Toc125903532 \h </w:instrText>
        </w:r>
        <w:r w:rsidR="00BD367E">
          <w:rPr>
            <w:noProof/>
            <w:webHidden/>
          </w:rPr>
        </w:r>
        <w:r w:rsidR="00BD367E">
          <w:rPr>
            <w:noProof/>
            <w:webHidden/>
          </w:rPr>
          <w:fldChar w:fldCharType="separate"/>
        </w:r>
        <w:r w:rsidR="006A0071">
          <w:rPr>
            <w:noProof/>
            <w:webHidden/>
          </w:rPr>
          <w:t>58</w:t>
        </w:r>
        <w:r w:rsidR="00BD367E">
          <w:rPr>
            <w:noProof/>
            <w:webHidden/>
          </w:rPr>
          <w:fldChar w:fldCharType="end"/>
        </w:r>
      </w:hyperlink>
    </w:p>
    <w:p w14:paraId="2506EDAA" w14:textId="0356B02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3" w:history="1">
        <w:r w:rsidR="00BD367E" w:rsidRPr="00B002DD">
          <w:rPr>
            <w:rStyle w:val="Hyperlink"/>
            <w:noProof/>
          </w:rPr>
          <w:t>Table 4.8 eda_output_ram code</w:t>
        </w:r>
        <w:r w:rsidR="00BD367E">
          <w:rPr>
            <w:noProof/>
            <w:webHidden/>
          </w:rPr>
          <w:tab/>
        </w:r>
        <w:r w:rsidR="00BD367E">
          <w:rPr>
            <w:noProof/>
            <w:webHidden/>
          </w:rPr>
          <w:fldChar w:fldCharType="begin"/>
        </w:r>
        <w:r w:rsidR="00BD367E">
          <w:rPr>
            <w:noProof/>
            <w:webHidden/>
          </w:rPr>
          <w:instrText xml:space="preserve"> PAGEREF _Toc125903533 \h </w:instrText>
        </w:r>
        <w:r w:rsidR="00BD367E">
          <w:rPr>
            <w:noProof/>
            <w:webHidden/>
          </w:rPr>
        </w:r>
        <w:r w:rsidR="00BD367E">
          <w:rPr>
            <w:noProof/>
            <w:webHidden/>
          </w:rPr>
          <w:fldChar w:fldCharType="separate"/>
        </w:r>
        <w:r w:rsidR="006A0071">
          <w:rPr>
            <w:noProof/>
            <w:webHidden/>
          </w:rPr>
          <w:t>60</w:t>
        </w:r>
        <w:r w:rsidR="00BD367E">
          <w:rPr>
            <w:noProof/>
            <w:webHidden/>
          </w:rPr>
          <w:fldChar w:fldCharType="end"/>
        </w:r>
      </w:hyperlink>
    </w:p>
    <w:p w14:paraId="15D85EBD" w14:textId="2C76B103"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4" w:history="1">
        <w:r w:rsidR="00BD367E" w:rsidRPr="00B002DD">
          <w:rPr>
            <w:rStyle w:val="Hyperlink"/>
            <w:noProof/>
          </w:rPr>
          <w:t>Table 4.9 eda_max code</w:t>
        </w:r>
        <w:r w:rsidR="00BD367E">
          <w:rPr>
            <w:noProof/>
            <w:webHidden/>
          </w:rPr>
          <w:tab/>
        </w:r>
        <w:r w:rsidR="00BD367E">
          <w:rPr>
            <w:noProof/>
            <w:webHidden/>
          </w:rPr>
          <w:fldChar w:fldCharType="begin"/>
        </w:r>
        <w:r w:rsidR="00BD367E">
          <w:rPr>
            <w:noProof/>
            <w:webHidden/>
          </w:rPr>
          <w:instrText xml:space="preserve"> PAGEREF _Toc125903534 \h </w:instrText>
        </w:r>
        <w:r w:rsidR="00BD367E">
          <w:rPr>
            <w:noProof/>
            <w:webHidden/>
          </w:rPr>
        </w:r>
        <w:r w:rsidR="00BD367E">
          <w:rPr>
            <w:noProof/>
            <w:webHidden/>
          </w:rPr>
          <w:fldChar w:fldCharType="separate"/>
        </w:r>
        <w:r w:rsidR="006A0071">
          <w:rPr>
            <w:noProof/>
            <w:webHidden/>
          </w:rPr>
          <w:t>61</w:t>
        </w:r>
        <w:r w:rsidR="00BD367E">
          <w:rPr>
            <w:noProof/>
            <w:webHidden/>
          </w:rPr>
          <w:fldChar w:fldCharType="end"/>
        </w:r>
      </w:hyperlink>
    </w:p>
    <w:p w14:paraId="28B7332E" w14:textId="7F64E590"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5" w:history="1">
        <w:r w:rsidR="00BD367E" w:rsidRPr="00B002DD">
          <w:rPr>
            <w:rStyle w:val="Hyperlink"/>
            <w:noProof/>
          </w:rPr>
          <w:t>Table 4.10 eda_one_hot_to_bin code</w:t>
        </w:r>
        <w:r w:rsidR="00BD367E">
          <w:rPr>
            <w:noProof/>
            <w:webHidden/>
          </w:rPr>
          <w:tab/>
        </w:r>
        <w:r w:rsidR="00BD367E">
          <w:rPr>
            <w:noProof/>
            <w:webHidden/>
          </w:rPr>
          <w:fldChar w:fldCharType="begin"/>
        </w:r>
        <w:r w:rsidR="00BD367E">
          <w:rPr>
            <w:noProof/>
            <w:webHidden/>
          </w:rPr>
          <w:instrText xml:space="preserve"> PAGEREF _Toc125903535 \h </w:instrText>
        </w:r>
        <w:r w:rsidR="00BD367E">
          <w:rPr>
            <w:noProof/>
            <w:webHidden/>
          </w:rPr>
        </w:r>
        <w:r w:rsidR="00BD367E">
          <w:rPr>
            <w:noProof/>
            <w:webHidden/>
          </w:rPr>
          <w:fldChar w:fldCharType="separate"/>
        </w:r>
        <w:r w:rsidR="006A0071">
          <w:rPr>
            <w:noProof/>
            <w:webHidden/>
          </w:rPr>
          <w:t>62</w:t>
        </w:r>
        <w:r w:rsidR="00BD367E">
          <w:rPr>
            <w:noProof/>
            <w:webHidden/>
          </w:rPr>
          <w:fldChar w:fldCharType="end"/>
        </w:r>
      </w:hyperlink>
    </w:p>
    <w:p w14:paraId="1733403C" w14:textId="76B7AD49" w:rsidR="00BD367E" w:rsidRDefault="00073BB7">
      <w:pPr>
        <w:pStyle w:val="TableofFigures"/>
        <w:tabs>
          <w:tab w:val="right" w:leader="dot" w:pos="9061"/>
        </w:tabs>
        <w:rPr>
          <w:rFonts w:asciiTheme="minorHAnsi" w:eastAsiaTheme="minorEastAsia" w:hAnsiTheme="minorHAnsi" w:cstheme="minorBidi"/>
          <w:noProof/>
          <w:kern w:val="0"/>
          <w:sz w:val="22"/>
          <w:szCs w:val="22"/>
        </w:rPr>
      </w:pPr>
      <w:hyperlink w:anchor="_Toc125903536" w:history="1">
        <w:r w:rsidR="00BD367E" w:rsidRPr="00B002DD">
          <w:rPr>
            <w:rStyle w:val="Hyperlink"/>
            <w:noProof/>
          </w:rPr>
          <w:t>Table 4.11 sync_fifo code</w:t>
        </w:r>
        <w:r w:rsidR="00BD367E">
          <w:rPr>
            <w:noProof/>
            <w:webHidden/>
          </w:rPr>
          <w:tab/>
        </w:r>
        <w:r w:rsidR="00BD367E">
          <w:rPr>
            <w:noProof/>
            <w:webHidden/>
          </w:rPr>
          <w:fldChar w:fldCharType="begin"/>
        </w:r>
        <w:r w:rsidR="00BD367E">
          <w:rPr>
            <w:noProof/>
            <w:webHidden/>
          </w:rPr>
          <w:instrText xml:space="preserve"> PAGEREF _Toc125903536 \h </w:instrText>
        </w:r>
        <w:r w:rsidR="00BD367E">
          <w:rPr>
            <w:noProof/>
            <w:webHidden/>
          </w:rPr>
        </w:r>
        <w:r w:rsidR="00BD367E">
          <w:rPr>
            <w:noProof/>
            <w:webHidden/>
          </w:rPr>
          <w:fldChar w:fldCharType="separate"/>
        </w:r>
        <w:r w:rsidR="006A0071">
          <w:rPr>
            <w:noProof/>
            <w:webHidden/>
          </w:rPr>
          <w:t>62</w:t>
        </w:r>
        <w:r w:rsidR="00BD367E">
          <w:rPr>
            <w:noProof/>
            <w:webHidden/>
          </w:rPr>
          <w:fldChar w:fldCharType="end"/>
        </w:r>
      </w:hyperlink>
    </w:p>
    <w:p w14:paraId="25FE01F1" w14:textId="72D60E00" w:rsidR="00DC1292" w:rsidRPr="00DC1292" w:rsidRDefault="00181CAF" w:rsidP="00DC1292">
      <w:pPr>
        <w:rPr>
          <w:lang w:val="vi-VN"/>
        </w:rPr>
      </w:pPr>
      <w:r>
        <w:rPr>
          <w:lang w:val="vi-VN"/>
        </w:rPr>
        <w:fldChar w:fldCharType="end"/>
      </w:r>
    </w:p>
    <w:p w14:paraId="05E1D470" w14:textId="590C0A4F" w:rsidR="00CB1DA9" w:rsidRPr="00110248" w:rsidRDefault="00852810" w:rsidP="00DC1292">
      <w:pPr>
        <w:ind w:firstLine="0"/>
        <w:sectPr w:rsidR="00CB1DA9" w:rsidRPr="00110248" w:rsidSect="001F5A2B">
          <w:footerReference w:type="default" r:id="rId20"/>
          <w:pgSz w:w="11906" w:h="16838" w:code="9"/>
          <w:pgMar w:top="1134" w:right="1134" w:bottom="1418" w:left="1701" w:header="850" w:footer="432" w:gutter="0"/>
          <w:pgNumType w:fmt="lowerRoman" w:start="1"/>
          <w:cols w:space="454"/>
          <w:docGrid w:type="linesAndChars" w:linePitch="360"/>
        </w:sectPr>
      </w:pPr>
      <w:r w:rsidRPr="00653994">
        <w:rPr>
          <w:i/>
          <w:iCs/>
        </w:rPr>
        <w:fldChar w:fldCharType="begin"/>
      </w:r>
      <w:r w:rsidRPr="00653994">
        <w:rPr>
          <w:i/>
          <w:iCs/>
        </w:rPr>
        <w:instrText xml:space="preserve"> TOC \h \z \c "Bảng" </w:instrText>
      </w:r>
      <w:r w:rsidRPr="00653994">
        <w:rPr>
          <w:i/>
          <w:iCs/>
        </w:rPr>
        <w:fldChar w:fldCharType="end"/>
      </w:r>
    </w:p>
    <w:p w14:paraId="2A3A0403" w14:textId="454F329D" w:rsidR="00CB1DA9" w:rsidRDefault="00E6014A" w:rsidP="005B6C4C">
      <w:pPr>
        <w:pStyle w:val="Heading1"/>
      </w:pPr>
      <w:bookmarkStart w:id="3" w:name="_Ref125630528"/>
      <w:bookmarkStart w:id="4" w:name="_Ref125632464"/>
      <w:bookmarkStart w:id="5" w:name="_Ref125833076"/>
      <w:bookmarkStart w:id="6" w:name="_Ref125833151"/>
      <w:bookmarkStart w:id="7" w:name="_Toc125905967"/>
      <w:r>
        <w:lastRenderedPageBreak/>
        <w:t>NEW PROPOSED ALGORITHM</w:t>
      </w:r>
      <w:bookmarkEnd w:id="3"/>
      <w:bookmarkEnd w:id="4"/>
      <w:bookmarkEnd w:id="5"/>
      <w:bookmarkEnd w:id="6"/>
      <w:bookmarkEnd w:id="7"/>
    </w:p>
    <w:p w14:paraId="08A58405" w14:textId="020934CC" w:rsidR="00C034F9" w:rsidRPr="00C034F9" w:rsidRDefault="1F09B0DB" w:rsidP="00C034F9">
      <w:r>
        <w:t xml:space="preserve">This </w:t>
      </w:r>
      <w:r w:rsidR="6C26F89E">
        <w:t>chapter</w:t>
      </w:r>
      <w:r>
        <w:t xml:space="preserve"> will show the restrictions of Regional Maxima algorithm was mentioned in design specification</w:t>
      </w:r>
      <w:r w:rsidR="006A7EC2">
        <w:t xml:space="preserve"> and </w:t>
      </w:r>
      <w:r>
        <w:t>propose a new algorithm</w:t>
      </w:r>
      <w:r w:rsidR="7871E668">
        <w:t xml:space="preserve"> which can remove those restrictions</w:t>
      </w:r>
      <w:r w:rsidR="006A7EC2">
        <w:t xml:space="preserve"> but</w:t>
      </w:r>
      <w:r>
        <w:t xml:space="preserve"> still give </w:t>
      </w:r>
      <w:r w:rsidR="006A7EC2">
        <w:t>c</w:t>
      </w:r>
      <w:r w:rsidR="006A7EC2" w:rsidRPr="006A7EC2">
        <w:t>or</w:t>
      </w:r>
      <w:r w:rsidR="006A7EC2">
        <w:t>rect</w:t>
      </w:r>
      <w:r>
        <w:t xml:space="preserve"> result</w:t>
      </w:r>
      <w:r w:rsidR="00E6014A">
        <w:t>.</w:t>
      </w:r>
    </w:p>
    <w:p w14:paraId="068F9928" w14:textId="4A1A3D5F" w:rsidR="004F4271" w:rsidRDefault="004F4271" w:rsidP="7E8CA663">
      <w:pPr>
        <w:pStyle w:val="Heading2"/>
      </w:pPr>
      <w:bookmarkStart w:id="8" w:name="_Toc125905968"/>
      <w:r>
        <w:t>Restriction</w:t>
      </w:r>
      <w:r w:rsidR="00941144">
        <w:t>s</w:t>
      </w:r>
      <w:r>
        <w:t xml:space="preserve"> of</w:t>
      </w:r>
      <w:r w:rsidR="006218F5">
        <w:t xml:space="preserve"> </w:t>
      </w:r>
      <w:r w:rsidR="006218F5" w:rsidRPr="006218F5">
        <w:t>or</w:t>
      </w:r>
      <w:r w:rsidR="006218F5">
        <w:t>iginal</w:t>
      </w:r>
      <w:r>
        <w:t xml:space="preserve"> algorithm</w:t>
      </w:r>
      <w:bookmarkEnd w:id="8"/>
    </w:p>
    <w:p w14:paraId="754A9A50" w14:textId="244D4DCD" w:rsidR="004F4271" w:rsidRDefault="001E0EAD" w:rsidP="004F4271">
      <w:r>
        <w:t xml:space="preserve">With the </w:t>
      </w:r>
      <w:r w:rsidR="00ED74CC" w:rsidRPr="00ED74CC">
        <w:t>or</w:t>
      </w:r>
      <w:r w:rsidR="00ED74CC">
        <w:t>iginal</w:t>
      </w:r>
      <w:r>
        <w:t xml:space="preserve"> algorithm,</w:t>
      </w:r>
      <w:r w:rsidR="59AA360F">
        <w:t xml:space="preserve"> </w:t>
      </w:r>
      <w:r w:rsidR="19DD4B23">
        <w:t>the number of</w:t>
      </w:r>
      <w:r w:rsidR="59AA360F">
        <w:t xml:space="preserve"> iterations </w:t>
      </w:r>
      <w:r w:rsidR="00EB01D3">
        <w:t>need</w:t>
      </w:r>
      <w:r w:rsidR="000E2247">
        <w:t>ed</w:t>
      </w:r>
      <w:r w:rsidR="1E5D2643">
        <w:t xml:space="preserve"> to get the final result</w:t>
      </w:r>
      <w:r w:rsidR="1C7BCEEB">
        <w:t xml:space="preserve"> is unknown</w:t>
      </w:r>
      <w:r w:rsidR="6010CC73">
        <w:t xml:space="preserve">, because we don’t know when </w:t>
      </w:r>
      <w:r w:rsidR="4B53AE50" w:rsidRPr="004515A6">
        <w:rPr>
          <w:b/>
          <w:bCs/>
        </w:rPr>
        <w:t>output</w:t>
      </w:r>
      <w:r w:rsidR="4B53AE50">
        <w:t xml:space="preserve"> is equal to </w:t>
      </w:r>
      <w:r w:rsidR="4B53AE50" w:rsidRPr="004515A6">
        <w:rPr>
          <w:b/>
          <w:bCs/>
        </w:rPr>
        <w:t>output_cp</w:t>
      </w:r>
      <w:r>
        <w:t xml:space="preserve">. </w:t>
      </w:r>
      <w:r w:rsidR="24E7239C">
        <w:t>In the case there are many elements in a</w:t>
      </w:r>
      <w:r w:rsidR="36D3B8C8">
        <w:t xml:space="preserve"> region have the same</w:t>
      </w:r>
      <w:r w:rsidR="24E7239C">
        <w:t xml:space="preserve"> value</w:t>
      </w:r>
      <w:r w:rsidR="00BF5DD9">
        <w:t>,</w:t>
      </w:r>
      <w:r w:rsidR="172C986D">
        <w:t xml:space="preserve"> checking when </w:t>
      </w:r>
      <w:r w:rsidR="172C986D" w:rsidRPr="004515A6">
        <w:rPr>
          <w:b/>
          <w:bCs/>
        </w:rPr>
        <w:t>output</w:t>
      </w:r>
      <w:r w:rsidR="172C986D">
        <w:t xml:space="preserve"> is equal to </w:t>
      </w:r>
      <w:r w:rsidR="172C986D" w:rsidRPr="004515A6">
        <w:rPr>
          <w:b/>
          <w:bCs/>
        </w:rPr>
        <w:t>output_cp</w:t>
      </w:r>
      <w:r w:rsidR="172C986D">
        <w:t xml:space="preserve"> will increase the number of iterations</w:t>
      </w:r>
      <w:r w:rsidR="042242AD">
        <w:t xml:space="preserve"> significantly</w:t>
      </w:r>
      <w:r w:rsidR="57B2AA23">
        <w:t xml:space="preserve">. </w:t>
      </w:r>
    </w:p>
    <w:p w14:paraId="692F2DB1" w14:textId="006481D3" w:rsidR="67C9C1FC" w:rsidRDefault="67C9C1FC" w:rsidP="7E8CA663">
      <w:pPr>
        <w:ind w:firstLine="0"/>
        <w:jc w:val="center"/>
      </w:pPr>
      <w:r>
        <w:rPr>
          <w:noProof/>
        </w:rPr>
        <w:drawing>
          <wp:inline distT="0" distB="0" distL="0" distR="0" wp14:anchorId="705766A2" wp14:editId="72A029B7">
            <wp:extent cx="2089011" cy="5305425"/>
            <wp:effectExtent l="0" t="0" r="6985" b="0"/>
            <wp:docPr id="1234324651" name="Picture 123432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91581" cy="5311951"/>
                    </a:xfrm>
                    <a:prstGeom prst="rect">
                      <a:avLst/>
                    </a:prstGeom>
                  </pic:spPr>
                </pic:pic>
              </a:graphicData>
            </a:graphic>
          </wp:inline>
        </w:drawing>
      </w:r>
    </w:p>
    <w:p w14:paraId="3B75A66B" w14:textId="14A61F66" w:rsidR="7E8CA663" w:rsidRDefault="00714E4F" w:rsidP="00714E4F">
      <w:pPr>
        <w:pStyle w:val="Caption"/>
      </w:pPr>
      <w:bookmarkStart w:id="9" w:name="_Ref125540996"/>
      <w:bookmarkStart w:id="10" w:name="_Ref125375013"/>
      <w:bookmarkStart w:id="11" w:name="_Toc125903480"/>
      <w:r>
        <w:t xml:space="preserve">Figure </w:t>
      </w:r>
      <w:fldSimple w:instr=" STYLEREF 1 \s ">
        <w:r w:rsidR="006A0071">
          <w:rPr>
            <w:noProof/>
          </w:rPr>
          <w:t>1</w:t>
        </w:r>
      </w:fldSimple>
      <w:r w:rsidR="0077001B">
        <w:t>.</w:t>
      </w:r>
      <w:fldSimple w:instr=" SEQ Figure \* ARABIC \s 1 ">
        <w:r w:rsidR="006A0071">
          <w:rPr>
            <w:noProof/>
          </w:rPr>
          <w:t>1</w:t>
        </w:r>
      </w:fldSimple>
      <w:bookmarkEnd w:id="9"/>
      <w:r w:rsidR="00366F01">
        <w:t xml:space="preserve"> </w:t>
      </w:r>
      <w:r w:rsidR="00F52410">
        <w:t>Matlab r</w:t>
      </w:r>
      <w:r w:rsidR="00F52410" w:rsidRPr="00F52410">
        <w:t>es</w:t>
      </w:r>
      <w:r w:rsidR="00F52410">
        <w:t>ult in</w:t>
      </w:r>
      <w:r w:rsidR="00EB3F1B" w:rsidRPr="00EB3F1B">
        <w:t xml:space="preserve"> case of large number of loops</w:t>
      </w:r>
      <w:bookmarkEnd w:id="10"/>
      <w:bookmarkEnd w:id="11"/>
    </w:p>
    <w:p w14:paraId="58FF1BF4" w14:textId="580D2900" w:rsidR="00F52410" w:rsidRDefault="007C6F35" w:rsidP="00F77D3E">
      <w:r>
        <w:lastRenderedPageBreak/>
        <w:fldChar w:fldCharType="begin"/>
      </w:r>
      <w:r>
        <w:instrText xml:space="preserve"> REF _Ref125540996 \h </w:instrText>
      </w:r>
      <w:r>
        <w:fldChar w:fldCharType="separate"/>
      </w:r>
      <w:r>
        <w:t xml:space="preserve">Figure </w:t>
      </w:r>
      <w:r>
        <w:rPr>
          <w:noProof/>
        </w:rPr>
        <w:t>1</w:t>
      </w:r>
      <w:r>
        <w:t>.</w:t>
      </w:r>
      <w:r>
        <w:rPr>
          <w:noProof/>
        </w:rPr>
        <w:t>1</w:t>
      </w:r>
      <w:r>
        <w:fldChar w:fldCharType="end"/>
      </w:r>
      <w:r>
        <w:t xml:space="preserve"> </w:t>
      </w:r>
      <w:r w:rsidR="00EB3F1B" w:rsidRPr="00EB3F1B">
        <w:t>is</w:t>
      </w:r>
      <w:r w:rsidR="00EB3F1B">
        <w:t xml:space="preserve"> </w:t>
      </w:r>
      <w:r w:rsidR="00DA2E75">
        <w:t>the r</w:t>
      </w:r>
      <w:r w:rsidR="00DA2E75" w:rsidRPr="00DA2E75">
        <w:t>es</w:t>
      </w:r>
      <w:r w:rsidR="00DA2E75">
        <w:t xml:space="preserve">ult in Matlab </w:t>
      </w:r>
      <w:r w:rsidR="00DA2E75" w:rsidRPr="00DA2E75">
        <w:t>of</w:t>
      </w:r>
      <w:r w:rsidR="00EB3F1B">
        <w:t xml:space="preserve"> </w:t>
      </w:r>
      <w:r w:rsidR="00EB3F1B" w:rsidRPr="00EB3F1B">
        <w:t>ex</w:t>
      </w:r>
      <w:r w:rsidR="00EB3F1B">
        <w:t xml:space="preserve">ample </w:t>
      </w:r>
      <w:r w:rsidR="00EB3F1B" w:rsidRPr="00EB3F1B">
        <w:t>of</w:t>
      </w:r>
      <w:r w:rsidR="00EB3F1B">
        <w:t xml:space="preserve"> the c</w:t>
      </w:r>
      <w:r w:rsidR="00EB3F1B" w:rsidRPr="00EB3F1B">
        <w:t>as</w:t>
      </w:r>
      <w:r w:rsidR="00EB3F1B">
        <w:t>e th</w:t>
      </w:r>
      <w:r w:rsidR="00EB3F1B" w:rsidRPr="00EB3F1B">
        <w:t>er</w:t>
      </w:r>
      <w:r w:rsidR="00EB3F1B">
        <w:t xml:space="preserve">e </w:t>
      </w:r>
      <w:r w:rsidR="00EB3F1B" w:rsidRPr="00EB3F1B">
        <w:t>ar</w:t>
      </w:r>
      <w:r w:rsidR="00EB3F1B">
        <w:t xml:space="preserve">e </w:t>
      </w:r>
      <w:r w:rsidR="00DA2E75">
        <w:t xml:space="preserve">many elements in a region </w:t>
      </w:r>
      <w:r w:rsidR="00DA2E75" w:rsidRPr="00DA2E75">
        <w:t>of</w:t>
      </w:r>
      <w:r w:rsidR="00DA2E75">
        <w:t xml:space="preserve">  matrix have the same value. </w:t>
      </w:r>
      <w:r w:rsidR="00DA2E75" w:rsidRPr="00DA2E75">
        <w:t>As</w:t>
      </w:r>
      <w:r w:rsidR="00DA2E75">
        <w:t xml:space="preserve"> </w:t>
      </w:r>
      <w:r w:rsidR="00DA2E75" w:rsidRPr="00DA2E75">
        <w:t>w</w:t>
      </w:r>
      <w:r w:rsidR="00DA2E75">
        <w:t>e can s</w:t>
      </w:r>
      <w:r w:rsidR="00DA2E75" w:rsidRPr="00DA2E75">
        <w:t>ee</w:t>
      </w:r>
      <w:r w:rsidR="00DA2E75">
        <w:t>, the algorithm n</w:t>
      </w:r>
      <w:r w:rsidR="00DA2E75" w:rsidRPr="00DA2E75">
        <w:t>ee</w:t>
      </w:r>
      <w:r w:rsidR="00DA2E75">
        <w:t>d to run 5 l</w:t>
      </w:r>
      <w:r w:rsidR="00DA2E75" w:rsidRPr="00DA2E75">
        <w:t>oo</w:t>
      </w:r>
      <w:r w:rsidR="00DA2E75">
        <w:t>ps until the end. Each l</w:t>
      </w:r>
      <w:r w:rsidR="00DA2E75" w:rsidRPr="00DA2E75">
        <w:t>oo</w:t>
      </w:r>
      <w:r w:rsidR="00DA2E75">
        <w:t xml:space="preserve">p contains 36 iterations over 36 elements </w:t>
      </w:r>
      <w:r w:rsidR="00DA2E75" w:rsidRPr="00DA2E75">
        <w:t>of</w:t>
      </w:r>
      <w:r w:rsidR="00DA2E75">
        <w:t xml:space="preserve"> the matrix. In total, 180 iterations </w:t>
      </w:r>
      <w:r w:rsidR="00DA2E75" w:rsidRPr="00DA2E75">
        <w:t>ar</w:t>
      </w:r>
      <w:r w:rsidR="00DA2E75">
        <w:t>e required for th</w:t>
      </w:r>
      <w:r w:rsidR="00DA2E75" w:rsidRPr="00DA2E75">
        <w:t>is</w:t>
      </w:r>
      <w:r w:rsidR="00DA2E75">
        <w:t xml:space="preserve"> c</w:t>
      </w:r>
      <w:r w:rsidR="00DA2E75" w:rsidRPr="00DA2E75">
        <w:t>as</w:t>
      </w:r>
      <w:r w:rsidR="00DA2E75">
        <w:t>e. For h</w:t>
      </w:r>
      <w:r w:rsidR="00DA2E75" w:rsidRPr="00DA2E75">
        <w:t>ar</w:t>
      </w:r>
      <w:r w:rsidR="00DA2E75">
        <w:t xml:space="preserve">dware, </w:t>
      </w:r>
      <w:r w:rsidR="00DA2E75" w:rsidRPr="00DA2E75">
        <w:t>if</w:t>
      </w:r>
      <w:r w:rsidR="00DA2E75">
        <w:t xml:space="preserve"> each element </w:t>
      </w:r>
      <w:r w:rsidR="00DA2E75" w:rsidRPr="00DA2E75">
        <w:t>of</w:t>
      </w:r>
      <w:r w:rsidR="00DA2E75">
        <w:t xml:space="preserve"> matrix n</w:t>
      </w:r>
      <w:r w:rsidR="00DA2E75" w:rsidRPr="00DA2E75">
        <w:t>ee</w:t>
      </w:r>
      <w:r w:rsidR="00DA2E75">
        <w:t xml:space="preserve">ds one cycle to traverse, the algorithm </w:t>
      </w:r>
      <w:proofErr w:type="gramStart"/>
      <w:r w:rsidR="00DA2E75">
        <w:t>spend</w:t>
      </w:r>
      <w:proofErr w:type="gramEnd"/>
      <w:r w:rsidR="00DA2E75">
        <w:t xml:space="preserve"> </w:t>
      </w:r>
      <w:r w:rsidR="00F77D3E">
        <w:t>180 cycles running to get the final r</w:t>
      </w:r>
      <w:r w:rsidR="00F77D3E" w:rsidRPr="00F77D3E">
        <w:t>es</w:t>
      </w:r>
      <w:r w:rsidR="00F77D3E">
        <w:t xml:space="preserve">ult. </w:t>
      </w:r>
    </w:p>
    <w:p w14:paraId="173CF195" w14:textId="5C66B9E5" w:rsidR="00F52410" w:rsidRPr="00EB3F1B" w:rsidRDefault="00F77D3E" w:rsidP="00F52410">
      <w:r>
        <w:t>The b</w:t>
      </w:r>
      <w:r w:rsidRPr="00F77D3E">
        <w:t>es</w:t>
      </w:r>
      <w:r>
        <w:t>t c</w:t>
      </w:r>
      <w:r w:rsidRPr="00F77D3E">
        <w:t>as</w:t>
      </w:r>
      <w:r>
        <w:t xml:space="preserve">e </w:t>
      </w:r>
      <w:r w:rsidRPr="00F77D3E">
        <w:t>is</w:t>
      </w:r>
      <w:r>
        <w:t xml:space="preserve"> </w:t>
      </w:r>
      <w:r w:rsidRPr="00F77D3E">
        <w:t>w</w:t>
      </w:r>
      <w:r>
        <w:t xml:space="preserve">hen all elements </w:t>
      </w:r>
      <w:r w:rsidRPr="00F77D3E">
        <w:t>of</w:t>
      </w:r>
      <w:r>
        <w:t xml:space="preserve"> the matrix have the same value, number </w:t>
      </w:r>
      <w:r w:rsidRPr="00F77D3E">
        <w:t>of</w:t>
      </w:r>
      <w:r>
        <w:t xml:space="preserve"> iterations in th</w:t>
      </w:r>
      <w:r w:rsidRPr="00F77D3E">
        <w:t>is</w:t>
      </w:r>
      <w:r>
        <w:t xml:space="preserve"> c</w:t>
      </w:r>
      <w:r w:rsidRPr="00F77D3E">
        <w:t>as</w:t>
      </w:r>
      <w:r>
        <w:t xml:space="preserve">e </w:t>
      </w:r>
      <w:r w:rsidRPr="00F77D3E">
        <w:t>is</w:t>
      </w:r>
      <w:r>
        <w:t xml:space="preserve"> equal to number </w:t>
      </w:r>
      <w:r w:rsidRPr="00F77D3E">
        <w:t>of</w:t>
      </w:r>
      <w:r>
        <w:t xml:space="preserve"> elements. </w:t>
      </w:r>
      <w:r w:rsidR="00F52410" w:rsidRPr="00F52410">
        <w:t>Thus, except for the best case, the number of iterations (or cycles for hardware) is always greater than the number of elements of the matrix.</w:t>
      </w:r>
    </w:p>
    <w:p w14:paraId="20E560EF" w14:textId="651755FE" w:rsidR="000D4BC0" w:rsidRDefault="000D4BC0" w:rsidP="7E8CA663">
      <w:pPr>
        <w:pStyle w:val="Heading2"/>
      </w:pPr>
      <w:bookmarkStart w:id="12" w:name="_Toc125905969"/>
      <w:r>
        <w:t>New proposed algorithm</w:t>
      </w:r>
      <w:bookmarkEnd w:id="12"/>
    </w:p>
    <w:p w14:paraId="250AEC2E" w14:textId="1A72954F" w:rsidR="16DE5E1A" w:rsidRDefault="16DE5E1A">
      <w:r>
        <w:t xml:space="preserve">In this section, we will propose an algorithm which can remove above restrictions. The biggest goal of modifying algorithm is to shorten execution time by reducing number of iterations. Or in hardware’s parlance, this means </w:t>
      </w:r>
      <w:proofErr w:type="gramStart"/>
      <w:r>
        <w:t>reduce</w:t>
      </w:r>
      <w:proofErr w:type="gramEnd"/>
      <w:r>
        <w:t xml:space="preserve"> the number of cycles to get the final result. In the proofs below, we will show that this number of iterations is always fixed and equal to the number of image elements for all cases of different image’s contents. Of course, this algorithm must ensure </w:t>
      </w:r>
      <w:r w:rsidRPr="004515A6">
        <w:rPr>
          <w:b/>
          <w:bCs/>
        </w:rPr>
        <w:t>output</w:t>
      </w:r>
      <w:r>
        <w:t xml:space="preserve"> matrix will be correct by reasoning and simulating at the software level.</w:t>
      </w:r>
    </w:p>
    <w:p w14:paraId="2BCBAFF4" w14:textId="2E78CBD6" w:rsidR="5251F56C" w:rsidRDefault="5251F56C" w:rsidP="7E8CA663">
      <w:pPr>
        <w:pStyle w:val="Heading3"/>
      </w:pPr>
      <w:bookmarkStart w:id="13" w:name="_Toc125905970"/>
      <w:r>
        <w:t>Main idea</w:t>
      </w:r>
      <w:bookmarkEnd w:id="13"/>
    </w:p>
    <w:p w14:paraId="4934C0A2" w14:textId="4391AF70" w:rsidR="171455C9" w:rsidRDefault="171455C9" w:rsidP="7E8CA663">
      <w:r>
        <w:t>Detailed goal</w:t>
      </w:r>
      <w:r w:rsidR="1D73BBCF">
        <w:t xml:space="preserve"> of our new algorithm is </w:t>
      </w:r>
      <w:r w:rsidR="57EB3E75">
        <w:t xml:space="preserve">to replace or remove checking when </w:t>
      </w:r>
      <w:r w:rsidR="57EB3E75" w:rsidRPr="004515A6">
        <w:rPr>
          <w:b/>
          <w:bCs/>
        </w:rPr>
        <w:t>output</w:t>
      </w:r>
      <w:r w:rsidR="57EB3E75">
        <w:t xml:space="preserve"> is equal to </w:t>
      </w:r>
      <w:r w:rsidR="57EB3E75" w:rsidRPr="004515A6">
        <w:rPr>
          <w:b/>
          <w:bCs/>
        </w:rPr>
        <w:t>output_cp</w:t>
      </w:r>
      <w:r w:rsidR="57EB3E75">
        <w:t>, because as</w:t>
      </w:r>
      <w:r w:rsidR="080DF528">
        <w:t xml:space="preserve"> analyzed above, this operation will cause number of iterations to increase. </w:t>
      </w:r>
    </w:p>
    <w:p w14:paraId="7810381B" w14:textId="5F1878AC" w:rsidR="006A7EC2" w:rsidRDefault="00022E4E" w:rsidP="00E15764">
      <w:r>
        <w:t>In the simplest c</w:t>
      </w:r>
      <w:r w:rsidRPr="00022E4E">
        <w:t>as</w:t>
      </w:r>
      <w:r>
        <w:t xml:space="preserve">e </w:t>
      </w:r>
      <w:r w:rsidRPr="00022E4E">
        <w:t>w</w:t>
      </w:r>
      <w:r>
        <w:t xml:space="preserve">hen </w:t>
      </w:r>
      <w:r w:rsidRPr="00022E4E">
        <w:t>w</w:t>
      </w:r>
      <w:r>
        <w:t>e c</w:t>
      </w:r>
      <w:r w:rsidRPr="00022E4E">
        <w:t>ons</w:t>
      </w:r>
      <w:r>
        <w:t xml:space="preserve">ider an element </w:t>
      </w:r>
      <w:r w:rsidRPr="00022E4E">
        <w:t>of</w:t>
      </w:r>
      <w:r>
        <w:t xml:space="preserve"> the matrix, </w:t>
      </w:r>
      <w:r w:rsidR="00464CEB" w:rsidRPr="00464CEB">
        <w:t>basic principle</w:t>
      </w:r>
      <w:r w:rsidR="00E15764">
        <w:t xml:space="preserve"> </w:t>
      </w:r>
      <w:r w:rsidR="00E15764" w:rsidRPr="006A7EC2">
        <w:t>of</w:t>
      </w:r>
      <w:r w:rsidR="00863C3E">
        <w:t xml:space="preserve"> </w:t>
      </w:r>
      <w:r w:rsidR="00863C3E" w:rsidRPr="00863C3E">
        <w:t>or</w:t>
      </w:r>
      <w:r w:rsidR="00863C3E">
        <w:t>iginal</w:t>
      </w:r>
      <w:r w:rsidR="00E15764">
        <w:t xml:space="preserve"> algorithm </w:t>
      </w:r>
      <w:r w:rsidR="00E15764" w:rsidRPr="00E15764">
        <w:t>is</w:t>
      </w:r>
      <w:r w:rsidR="00E15764">
        <w:t xml:space="preserve"> to find regional m</w:t>
      </w:r>
      <w:r w:rsidR="00E15764" w:rsidRPr="00E15764">
        <w:t>ax</w:t>
      </w:r>
      <w:r w:rsidR="00E15764">
        <w:t xml:space="preserve">ima in an area whose size is equal to window’s size (3x3) </w:t>
      </w:r>
      <w:r w:rsidR="00E15764" w:rsidRPr="00E15764">
        <w:t>as</w:t>
      </w:r>
      <w:r w:rsidR="00E15764">
        <w:t xml:space="preserve"> described in</w:t>
      </w:r>
      <w:r w:rsidR="00D17B93">
        <w:t xml:space="preserve"> </w:t>
      </w:r>
      <w:r w:rsidR="00D17B93">
        <w:fldChar w:fldCharType="begin"/>
      </w:r>
      <w:r w:rsidR="00D17B93">
        <w:instrText xml:space="preserve"> REF _Ref125388564 \h </w:instrText>
      </w:r>
      <w:r w:rsidR="00D17B93">
        <w:fldChar w:fldCharType="separate"/>
      </w:r>
      <w:r w:rsidR="006A0071">
        <w:t xml:space="preserve">Figure </w:t>
      </w:r>
      <w:r w:rsidR="006A0071">
        <w:rPr>
          <w:noProof/>
        </w:rPr>
        <w:t>1</w:t>
      </w:r>
      <w:r w:rsidR="006A0071">
        <w:t>.</w:t>
      </w:r>
      <w:r w:rsidR="006A0071">
        <w:rPr>
          <w:noProof/>
        </w:rPr>
        <w:t>2</w:t>
      </w:r>
      <w:r w:rsidR="00D17B93">
        <w:fldChar w:fldCharType="end"/>
      </w:r>
      <w:r w:rsidR="00D17B93">
        <w:t>. In th</w:t>
      </w:r>
      <w:r w:rsidR="00D17B93" w:rsidRPr="00D17B93">
        <w:t>is</w:t>
      </w:r>
      <w:r w:rsidR="00D17B93">
        <w:t xml:space="preserve"> c</w:t>
      </w:r>
      <w:r w:rsidR="00D17B93" w:rsidRPr="00D17B93">
        <w:t>as</w:t>
      </w:r>
      <w:r w:rsidR="00D17B93">
        <w:t>e, t</w:t>
      </w:r>
      <w:r w:rsidR="00D17B93" w:rsidRPr="00D17B93">
        <w:t>he task of the algorithm is to check if the element colored in red in the matrix is greater than all the elements in yellow.</w:t>
      </w:r>
    </w:p>
    <w:p w14:paraId="64F5765A" w14:textId="2B17D44C" w:rsidR="00E15764" w:rsidRDefault="00D17B93" w:rsidP="00E15764">
      <w:pPr>
        <w:ind w:firstLine="0"/>
        <w:jc w:val="center"/>
      </w:pPr>
      <w:r w:rsidRPr="00D17B93">
        <w:rPr>
          <w:noProof/>
        </w:rPr>
        <w:drawing>
          <wp:inline distT="0" distB="0" distL="0" distR="0" wp14:anchorId="4C3826EC" wp14:editId="0C429385">
            <wp:extent cx="3500935" cy="1143000"/>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2"/>
                    <a:stretch>
                      <a:fillRect/>
                    </a:stretch>
                  </pic:blipFill>
                  <pic:spPr>
                    <a:xfrm>
                      <a:off x="0" y="0"/>
                      <a:ext cx="3558572" cy="1161818"/>
                    </a:xfrm>
                    <a:prstGeom prst="rect">
                      <a:avLst/>
                    </a:prstGeom>
                  </pic:spPr>
                </pic:pic>
              </a:graphicData>
            </a:graphic>
          </wp:inline>
        </w:drawing>
      </w:r>
    </w:p>
    <w:p w14:paraId="3A243967" w14:textId="3C5CE868" w:rsidR="00E15764" w:rsidRDefault="00E15764" w:rsidP="00E15764">
      <w:pPr>
        <w:pStyle w:val="Caption"/>
      </w:pPr>
      <w:bookmarkStart w:id="14" w:name="_Ref125388564"/>
      <w:bookmarkStart w:id="15" w:name="_Toc125903481"/>
      <w:r>
        <w:t xml:space="preserve">Figure </w:t>
      </w:r>
      <w:fldSimple w:instr=" STYLEREF 1 \s ">
        <w:r w:rsidR="006A0071">
          <w:rPr>
            <w:noProof/>
          </w:rPr>
          <w:t>1</w:t>
        </w:r>
      </w:fldSimple>
      <w:r w:rsidR="0077001B">
        <w:t>.</w:t>
      </w:r>
      <w:fldSimple w:instr=" SEQ Figure \* ARABIC \s 1 ">
        <w:r w:rsidR="006A0071">
          <w:rPr>
            <w:noProof/>
          </w:rPr>
          <w:t>2</w:t>
        </w:r>
      </w:fldSimple>
      <w:bookmarkEnd w:id="14"/>
      <w:r>
        <w:t xml:space="preserve"> </w:t>
      </w:r>
      <w:r w:rsidR="00D17B93">
        <w:t>T</w:t>
      </w:r>
      <w:r w:rsidR="00D17B93" w:rsidRPr="00D17B93">
        <w:t xml:space="preserve">he </w:t>
      </w:r>
      <w:r w:rsidR="002321EF">
        <w:t>simplest</w:t>
      </w:r>
      <w:r w:rsidR="00D17B93" w:rsidRPr="00D17B93">
        <w:t xml:space="preserve"> case of </w:t>
      </w:r>
      <w:r w:rsidR="00D17B93">
        <w:t>finding regional m</w:t>
      </w:r>
      <w:r w:rsidR="00D17B93" w:rsidRPr="00D17B93">
        <w:t>ax</w:t>
      </w:r>
      <w:r w:rsidR="00D17B93">
        <w:t>ima</w:t>
      </w:r>
      <w:bookmarkEnd w:id="15"/>
    </w:p>
    <w:p w14:paraId="142FD4FA" w14:textId="61DE104F" w:rsidR="002321EF" w:rsidRPr="002321EF" w:rsidRDefault="002321EF" w:rsidP="002321EF">
      <w:r>
        <w:lastRenderedPageBreak/>
        <w:t>B</w:t>
      </w:r>
      <w:r w:rsidRPr="002321EF">
        <w:t xml:space="preserve">ut </w:t>
      </w:r>
      <w:r w:rsidR="004629AA">
        <w:fldChar w:fldCharType="begin"/>
      </w:r>
      <w:r w:rsidR="004629AA">
        <w:instrText xml:space="preserve"> REF _Ref125388564 \h </w:instrText>
      </w:r>
      <w:r w:rsidR="004629AA">
        <w:fldChar w:fldCharType="separate"/>
      </w:r>
      <w:r w:rsidR="006A0071">
        <w:t xml:space="preserve">Figure </w:t>
      </w:r>
      <w:r w:rsidR="006A0071">
        <w:rPr>
          <w:noProof/>
        </w:rPr>
        <w:t>1</w:t>
      </w:r>
      <w:r w:rsidR="006A0071">
        <w:t>.</w:t>
      </w:r>
      <w:r w:rsidR="006A0071">
        <w:rPr>
          <w:noProof/>
        </w:rPr>
        <w:t>2</w:t>
      </w:r>
      <w:r w:rsidR="004629AA">
        <w:fldChar w:fldCharType="end"/>
      </w:r>
      <w:r w:rsidR="004629AA">
        <w:t xml:space="preserve"> is</w:t>
      </w:r>
      <w:r w:rsidRPr="002321EF">
        <w:t xml:space="preserve"> just the simplest possible case</w:t>
      </w:r>
      <w:r>
        <w:t xml:space="preserve">. </w:t>
      </w:r>
      <w:r w:rsidR="00022E4E" w:rsidRPr="00022E4E">
        <w:t xml:space="preserve">If we are looking at the element "2" at the position of </w:t>
      </w:r>
      <w:r w:rsidR="00714E4F">
        <w:t>(</w:t>
      </w:r>
      <w:r w:rsidR="00022E4E" w:rsidRPr="00022E4E">
        <w:t>row 1, column 5</w:t>
      </w:r>
      <w:r w:rsidR="00714E4F">
        <w:t>)</w:t>
      </w:r>
      <w:r w:rsidR="00022E4E" w:rsidRPr="00022E4E">
        <w:t xml:space="preserve">, we will see that in the 3x3 area around this element, there is an element "2" at the position of </w:t>
      </w:r>
      <w:r w:rsidR="00714E4F">
        <w:t>(</w:t>
      </w:r>
      <w:r w:rsidR="00022E4E" w:rsidRPr="00022E4E">
        <w:t>row 2, column 4</w:t>
      </w:r>
      <w:r w:rsidR="00714E4F">
        <w:t>)</w:t>
      </w:r>
      <w:r w:rsidR="00022E4E" w:rsidRPr="00022E4E">
        <w:t>.</w:t>
      </w:r>
      <w:r w:rsidR="006218F5">
        <w:t xml:space="preserve"> C</w:t>
      </w:r>
      <w:r w:rsidR="006218F5" w:rsidRPr="006218F5">
        <w:t>ontinue, we</w:t>
      </w:r>
      <w:r w:rsidR="006218F5">
        <w:t xml:space="preserve"> </w:t>
      </w:r>
      <w:r w:rsidR="006218F5" w:rsidRPr="006218F5">
        <w:t>w</w:t>
      </w:r>
      <w:r w:rsidR="006218F5">
        <w:t xml:space="preserve">ill </w:t>
      </w:r>
      <w:r w:rsidR="006218F5" w:rsidRPr="006218F5">
        <w:t xml:space="preserve">see around the element "2" in </w:t>
      </w:r>
      <w:r w:rsidR="00714E4F">
        <w:t>(</w:t>
      </w:r>
      <w:r w:rsidR="006218F5" w:rsidRPr="006218F5">
        <w:t>row 2, column 4</w:t>
      </w:r>
      <w:r w:rsidR="00714E4F">
        <w:t>)</w:t>
      </w:r>
      <w:r w:rsidR="006218F5">
        <w:t>, th</w:t>
      </w:r>
      <w:r w:rsidR="006218F5" w:rsidRPr="006218F5">
        <w:t>er</w:t>
      </w:r>
      <w:r w:rsidR="006218F5">
        <w:t xml:space="preserve">e </w:t>
      </w:r>
      <w:r w:rsidR="006218F5" w:rsidRPr="006218F5">
        <w:t xml:space="preserve">is an element "2" </w:t>
      </w:r>
      <w:r w:rsidR="00281547">
        <w:t>at</w:t>
      </w:r>
      <w:r w:rsidR="006218F5" w:rsidRPr="006218F5">
        <w:t xml:space="preserve"> the position of </w:t>
      </w:r>
      <w:r w:rsidR="00714E4F">
        <w:t>(</w:t>
      </w:r>
      <w:r w:rsidR="006218F5" w:rsidRPr="006218F5">
        <w:t>row 3, column 4</w:t>
      </w:r>
      <w:r w:rsidR="00714E4F">
        <w:t>)</w:t>
      </w:r>
      <w:r w:rsidR="006218F5" w:rsidRPr="006218F5">
        <w:t xml:space="preserve"> is in its 3x3 area.</w:t>
      </w:r>
      <w:r w:rsidR="006218F5">
        <w:t xml:space="preserve"> </w:t>
      </w:r>
      <w:r w:rsidR="006218F5" w:rsidRPr="006218F5">
        <w:t>At this time, the task of the algorithm is to check if the value of all red elements is greater than the yellow elements surrounding them, not just check for a single red element.</w:t>
      </w:r>
    </w:p>
    <w:p w14:paraId="1E55E5F5" w14:textId="6201E6B8" w:rsidR="00D17B93" w:rsidRDefault="002321EF" w:rsidP="002321EF">
      <w:pPr>
        <w:jc w:val="center"/>
      </w:pPr>
      <w:r w:rsidRPr="002321EF">
        <w:rPr>
          <w:noProof/>
        </w:rPr>
        <w:drawing>
          <wp:inline distT="0" distB="0" distL="0" distR="0" wp14:anchorId="1A1D770F" wp14:editId="2581074D">
            <wp:extent cx="3562350" cy="117118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3"/>
                    <a:stretch>
                      <a:fillRect/>
                    </a:stretch>
                  </pic:blipFill>
                  <pic:spPr>
                    <a:xfrm>
                      <a:off x="0" y="0"/>
                      <a:ext cx="3589712" cy="1180180"/>
                    </a:xfrm>
                    <a:prstGeom prst="rect">
                      <a:avLst/>
                    </a:prstGeom>
                  </pic:spPr>
                </pic:pic>
              </a:graphicData>
            </a:graphic>
          </wp:inline>
        </w:drawing>
      </w:r>
    </w:p>
    <w:p w14:paraId="7DFD0133" w14:textId="16487501" w:rsidR="002321EF" w:rsidRDefault="002321EF" w:rsidP="002321EF">
      <w:pPr>
        <w:pStyle w:val="Caption"/>
      </w:pPr>
      <w:bookmarkStart w:id="16" w:name="_Ref125404997"/>
      <w:bookmarkStart w:id="17" w:name="_Toc125903482"/>
      <w:r>
        <w:t xml:space="preserve">Figure </w:t>
      </w:r>
      <w:fldSimple w:instr=" STYLEREF 1 \s ">
        <w:r w:rsidR="006A0071">
          <w:rPr>
            <w:noProof/>
          </w:rPr>
          <w:t>1</w:t>
        </w:r>
      </w:fldSimple>
      <w:r w:rsidR="0077001B">
        <w:t>.</w:t>
      </w:r>
      <w:fldSimple w:instr=" SEQ Figure \* ARABIC \s 1 ">
        <w:r w:rsidR="006A0071">
          <w:rPr>
            <w:noProof/>
          </w:rPr>
          <w:t>3</w:t>
        </w:r>
      </w:fldSimple>
      <w:bookmarkEnd w:id="16"/>
      <w:r>
        <w:t xml:space="preserve"> The </w:t>
      </w:r>
      <w:r w:rsidRPr="002321EF">
        <w:t>case w</w:t>
      </w:r>
      <w:r>
        <w:t xml:space="preserve">hen </w:t>
      </w:r>
      <w:r w:rsidRPr="002321EF">
        <w:t>the area to be considered is expanded</w:t>
      </w:r>
      <w:bookmarkEnd w:id="17"/>
    </w:p>
    <w:p w14:paraId="4BBAB723" w14:textId="2195F0E1" w:rsidR="006218F5" w:rsidRDefault="00ED74CC" w:rsidP="006218F5">
      <w:r>
        <w:fldChar w:fldCharType="begin"/>
      </w:r>
      <w:r>
        <w:instrText xml:space="preserve"> REF _Ref125404997 \h </w:instrText>
      </w:r>
      <w:r>
        <w:fldChar w:fldCharType="separate"/>
      </w:r>
      <w:r w:rsidR="006A0071">
        <w:t xml:space="preserve">Figure </w:t>
      </w:r>
      <w:r w:rsidR="006A0071">
        <w:rPr>
          <w:noProof/>
        </w:rPr>
        <w:t>1</w:t>
      </w:r>
      <w:r w:rsidR="006A0071">
        <w:t>.</w:t>
      </w:r>
      <w:r w:rsidR="006A0071">
        <w:rPr>
          <w:noProof/>
        </w:rPr>
        <w:t>3</w:t>
      </w:r>
      <w:r>
        <w:fldChar w:fldCharType="end"/>
      </w:r>
      <w:r>
        <w:t xml:space="preserve"> </w:t>
      </w:r>
      <w:r w:rsidRPr="00ED74CC">
        <w:t xml:space="preserve">explains why the original algorithm needs to check the condition </w:t>
      </w:r>
      <w:r w:rsidR="00464CEB">
        <w:t xml:space="preserve">2 </w:t>
      </w:r>
      <w:r w:rsidRPr="00ED74CC">
        <w:t>"(the value of pixel A in any 8-neighborhood) = (the value of the center pixel)"</w:t>
      </w:r>
      <w:r>
        <w:t xml:space="preserve"> </w:t>
      </w:r>
      <w:r w:rsidR="00714E4F" w:rsidRPr="00714E4F">
        <w:t xml:space="preserve">and the stopping condition of the algorithm is </w:t>
      </w:r>
      <w:r w:rsidR="00714E4F">
        <w:t>“</w:t>
      </w:r>
      <w:r w:rsidR="00714E4F" w:rsidRPr="004515A6">
        <w:rPr>
          <w:b/>
          <w:bCs/>
        </w:rPr>
        <w:t>output</w:t>
      </w:r>
      <w:r w:rsidR="00714E4F" w:rsidRPr="00714E4F">
        <w:t xml:space="preserve"> == </w:t>
      </w:r>
      <w:r w:rsidR="00714E4F" w:rsidRPr="004515A6">
        <w:rPr>
          <w:b/>
          <w:bCs/>
        </w:rPr>
        <w:t>output_cp</w:t>
      </w:r>
      <w:r w:rsidR="00714E4F">
        <w:t>”. Th</w:t>
      </w:r>
      <w:r w:rsidR="00714E4F" w:rsidRPr="00714E4F">
        <w:t>is</w:t>
      </w:r>
      <w:r w:rsidR="00714E4F">
        <w:t xml:space="preserve"> means, the p</w:t>
      </w:r>
      <w:r w:rsidR="00714E4F" w:rsidRPr="00714E4F">
        <w:t>ur</w:t>
      </w:r>
      <w:r w:rsidR="00714E4F">
        <w:t xml:space="preserve">pose </w:t>
      </w:r>
      <w:r w:rsidR="00714E4F" w:rsidRPr="00714E4F">
        <w:t>of</w:t>
      </w:r>
      <w:r w:rsidR="00714E4F">
        <w:t xml:space="preserve"> th</w:t>
      </w:r>
      <w:r w:rsidR="00714E4F" w:rsidRPr="00714E4F">
        <w:t>es</w:t>
      </w:r>
      <w:r w:rsidR="00714E4F">
        <w:t>e t</w:t>
      </w:r>
      <w:r w:rsidR="00714E4F" w:rsidRPr="00714E4F">
        <w:t>w</w:t>
      </w:r>
      <w:r w:rsidR="00714E4F">
        <w:t xml:space="preserve">o conditions </w:t>
      </w:r>
      <w:r w:rsidR="00714E4F" w:rsidRPr="00714E4F">
        <w:t>is</w:t>
      </w:r>
      <w:r w:rsidR="00714E4F">
        <w:t xml:space="preserve"> to </w:t>
      </w:r>
      <w:r w:rsidR="00714E4F" w:rsidRPr="00714E4F">
        <w:t>ens</w:t>
      </w:r>
      <w:r w:rsidR="00714E4F">
        <w:t>ure that a</w:t>
      </w:r>
      <w:r w:rsidR="00714E4F" w:rsidRPr="00714E4F">
        <w:t>ll equal neighbor</w:t>
      </w:r>
      <w:r w:rsidR="00714E4F">
        <w:t>ing elements</w:t>
      </w:r>
      <w:r w:rsidR="00714E4F" w:rsidRPr="00714E4F">
        <w:t xml:space="preserve"> in the input image w</w:t>
      </w:r>
      <w:r w:rsidR="00714E4F">
        <w:t>ill g</w:t>
      </w:r>
      <w:r w:rsidR="00714E4F" w:rsidRPr="00714E4F">
        <w:t>ene</w:t>
      </w:r>
      <w:r w:rsidR="00714E4F">
        <w:t>rate</w:t>
      </w:r>
      <w:r w:rsidR="00714E4F" w:rsidRPr="00714E4F">
        <w:t xml:space="preserve"> the same value for the corresponding elements in the </w:t>
      </w:r>
      <w:r w:rsidR="00714E4F" w:rsidRPr="004515A6">
        <w:rPr>
          <w:b/>
          <w:bCs/>
        </w:rPr>
        <w:t>output</w:t>
      </w:r>
      <w:r w:rsidR="00714E4F" w:rsidRPr="00714E4F">
        <w:t xml:space="preserve"> matrix.</w:t>
      </w:r>
      <w:r w:rsidR="00714E4F">
        <w:t xml:space="preserve"> In the c</w:t>
      </w:r>
      <w:r w:rsidR="00714E4F" w:rsidRPr="00714E4F">
        <w:t>as</w:t>
      </w:r>
      <w:r w:rsidR="00714E4F">
        <w:t xml:space="preserve">e </w:t>
      </w:r>
      <w:r w:rsidR="00714E4F" w:rsidRPr="00714E4F">
        <w:t>of</w:t>
      </w:r>
      <w:r w:rsidR="00714E4F">
        <w:t xml:space="preserve"> </w:t>
      </w:r>
      <w:r w:rsidR="00714E4F">
        <w:fldChar w:fldCharType="begin"/>
      </w:r>
      <w:r w:rsidR="00714E4F">
        <w:instrText xml:space="preserve"> REF _Ref125404997 \h </w:instrText>
      </w:r>
      <w:r w:rsidR="00714E4F">
        <w:fldChar w:fldCharType="separate"/>
      </w:r>
      <w:r w:rsidR="006A0071">
        <w:t xml:space="preserve">Figure </w:t>
      </w:r>
      <w:r w:rsidR="006A0071">
        <w:rPr>
          <w:noProof/>
        </w:rPr>
        <w:t>1</w:t>
      </w:r>
      <w:r w:rsidR="006A0071">
        <w:t>.</w:t>
      </w:r>
      <w:r w:rsidR="006A0071">
        <w:rPr>
          <w:noProof/>
        </w:rPr>
        <w:t>3</w:t>
      </w:r>
      <w:r w:rsidR="00714E4F">
        <w:fldChar w:fldCharType="end"/>
      </w:r>
      <w:r w:rsidR="00714E4F">
        <w:t xml:space="preserve">, elements </w:t>
      </w:r>
      <w:r w:rsidR="00CD5541">
        <w:t>at</w:t>
      </w:r>
      <w:r w:rsidR="00714E4F">
        <w:t xml:space="preserve"> p</w:t>
      </w:r>
      <w:r w:rsidR="00714E4F" w:rsidRPr="00714E4F">
        <w:t>os</w:t>
      </w:r>
      <w:r w:rsidR="00714E4F">
        <w:t>itions (r</w:t>
      </w:r>
      <w:r w:rsidR="00714E4F" w:rsidRPr="00714E4F">
        <w:t>ow</w:t>
      </w:r>
      <w:r w:rsidR="00714E4F">
        <w:t>s 1, column 5)</w:t>
      </w:r>
      <w:r w:rsidR="004515A6">
        <w:t>, (r</w:t>
      </w:r>
      <w:r w:rsidR="004515A6" w:rsidRPr="004515A6">
        <w:t>ow</w:t>
      </w:r>
      <w:r w:rsidR="004515A6">
        <w:t xml:space="preserve"> 2, column 4), (r</w:t>
      </w:r>
      <w:r w:rsidR="004515A6" w:rsidRPr="004515A6">
        <w:t>ow</w:t>
      </w:r>
      <w:r w:rsidR="004515A6">
        <w:t xml:space="preserve"> 3, column 4) </w:t>
      </w:r>
      <w:r w:rsidR="004515A6" w:rsidRPr="004515A6">
        <w:t>of</w:t>
      </w:r>
      <w:r w:rsidR="004515A6">
        <w:t xml:space="preserve"> matrix </w:t>
      </w:r>
      <w:r w:rsidR="004515A6" w:rsidRPr="004515A6">
        <w:rPr>
          <w:b/>
          <w:bCs/>
        </w:rPr>
        <w:t>output</w:t>
      </w:r>
      <w:r w:rsidR="004515A6">
        <w:t xml:space="preserve"> </w:t>
      </w:r>
      <w:r w:rsidR="004515A6" w:rsidRPr="004515A6">
        <w:t>w</w:t>
      </w:r>
      <w:r w:rsidR="004515A6">
        <w:t xml:space="preserve">ill have value 0 because the value </w:t>
      </w:r>
      <w:r w:rsidR="004515A6" w:rsidRPr="004515A6">
        <w:t>of</w:t>
      </w:r>
      <w:r w:rsidR="004515A6">
        <w:t xml:space="preserve"> red elements in </w:t>
      </w:r>
      <w:r w:rsidR="004515A6">
        <w:fldChar w:fldCharType="begin"/>
      </w:r>
      <w:r w:rsidR="004515A6">
        <w:instrText xml:space="preserve"> REF _Ref125404997 \h </w:instrText>
      </w:r>
      <w:r w:rsidR="004515A6">
        <w:fldChar w:fldCharType="separate"/>
      </w:r>
      <w:r w:rsidR="006A0071">
        <w:t xml:space="preserve">Figure </w:t>
      </w:r>
      <w:r w:rsidR="006A0071">
        <w:rPr>
          <w:noProof/>
        </w:rPr>
        <w:t>1</w:t>
      </w:r>
      <w:r w:rsidR="006A0071">
        <w:t>.</w:t>
      </w:r>
      <w:r w:rsidR="006A0071">
        <w:rPr>
          <w:noProof/>
        </w:rPr>
        <w:t>3</w:t>
      </w:r>
      <w:r w:rsidR="004515A6">
        <w:fldChar w:fldCharType="end"/>
      </w:r>
      <w:r w:rsidR="004515A6">
        <w:t xml:space="preserve"> </w:t>
      </w:r>
      <w:r w:rsidR="004515A6" w:rsidRPr="004515A6">
        <w:t>is</w:t>
      </w:r>
      <w:r w:rsidR="004515A6">
        <w:t xml:space="preserve"> not geater than their s</w:t>
      </w:r>
      <w:r w:rsidR="004515A6" w:rsidRPr="004515A6">
        <w:t>or</w:t>
      </w:r>
      <w:r w:rsidR="004515A6">
        <w:t>rounding yellow elements.</w:t>
      </w:r>
    </w:p>
    <w:p w14:paraId="179697B2" w14:textId="728B781D" w:rsidR="00464CEB" w:rsidRDefault="004515A6" w:rsidP="006218F5">
      <w:r w:rsidRPr="004515A6">
        <w:t xml:space="preserve">Applying the analysis above, instead of checking when the </w:t>
      </w:r>
      <w:r w:rsidRPr="004515A6">
        <w:rPr>
          <w:b/>
          <w:bCs/>
        </w:rPr>
        <w:t>output</w:t>
      </w:r>
      <w:r w:rsidRPr="004515A6">
        <w:t xml:space="preserve"> is equal to </w:t>
      </w:r>
      <w:r w:rsidRPr="004515A6">
        <w:rPr>
          <w:b/>
          <w:bCs/>
        </w:rPr>
        <w:t>output_cp</w:t>
      </w:r>
      <w:r w:rsidRPr="004515A6">
        <w:t>, we will expand</w:t>
      </w:r>
      <w:r w:rsidR="00A122D8">
        <w:t xml:space="preserve"> c</w:t>
      </w:r>
      <w:r w:rsidR="00A122D8" w:rsidRPr="00A122D8">
        <w:t>ons</w:t>
      </w:r>
      <w:r w:rsidR="00A122D8">
        <w:t>idered</w:t>
      </w:r>
      <w:r>
        <w:t xml:space="preserve"> </w:t>
      </w:r>
      <w:r w:rsidRPr="004515A6">
        <w:t>area as shown</w:t>
      </w:r>
      <w:r>
        <w:t xml:space="preserve"> in </w:t>
      </w:r>
      <w:r>
        <w:fldChar w:fldCharType="begin"/>
      </w:r>
      <w:r>
        <w:instrText xml:space="preserve"> REF _Ref125404997 \h </w:instrText>
      </w:r>
      <w:r>
        <w:fldChar w:fldCharType="separate"/>
      </w:r>
      <w:r w:rsidR="006A0071">
        <w:t xml:space="preserve">Figure </w:t>
      </w:r>
      <w:r w:rsidR="006A0071">
        <w:rPr>
          <w:noProof/>
        </w:rPr>
        <w:t>1</w:t>
      </w:r>
      <w:r w:rsidR="006A0071">
        <w:t>.</w:t>
      </w:r>
      <w:r w:rsidR="006A0071">
        <w:rPr>
          <w:noProof/>
        </w:rPr>
        <w:t>3</w:t>
      </w:r>
      <w:r>
        <w:fldChar w:fldCharType="end"/>
      </w:r>
      <w:r w:rsidRPr="004515A6">
        <w:t>.</w:t>
      </w:r>
      <w:r>
        <w:t xml:space="preserve"> </w:t>
      </w:r>
      <w:r w:rsidR="00A122D8" w:rsidRPr="00A122D8">
        <w:t xml:space="preserve">The corresponding values on the output matrix of the </w:t>
      </w:r>
      <w:r w:rsidR="00A122D8">
        <w:t>c</w:t>
      </w:r>
      <w:r w:rsidR="00A122D8" w:rsidRPr="00A122D8">
        <w:t>ons</w:t>
      </w:r>
      <w:r w:rsidR="00A122D8">
        <w:t xml:space="preserve">idered </w:t>
      </w:r>
      <w:r w:rsidR="00A122D8" w:rsidRPr="00A122D8">
        <w:t>elements (red elements as shown in the</w:t>
      </w:r>
      <w:r w:rsidR="00A122D8">
        <w:t xml:space="preserve"> </w:t>
      </w:r>
      <w:r w:rsidR="00A122D8">
        <w:fldChar w:fldCharType="begin"/>
      </w:r>
      <w:r w:rsidR="00A122D8">
        <w:instrText xml:space="preserve"> REF _Ref125404997 \h </w:instrText>
      </w:r>
      <w:r w:rsidR="00A122D8">
        <w:fldChar w:fldCharType="separate"/>
      </w:r>
      <w:r w:rsidR="006A0071">
        <w:t xml:space="preserve">Figure </w:t>
      </w:r>
      <w:r w:rsidR="006A0071">
        <w:rPr>
          <w:noProof/>
        </w:rPr>
        <w:t>1</w:t>
      </w:r>
      <w:r w:rsidR="006A0071">
        <w:t>.</w:t>
      </w:r>
      <w:r w:rsidR="006A0071">
        <w:rPr>
          <w:noProof/>
        </w:rPr>
        <w:t>3</w:t>
      </w:r>
      <w:r w:rsidR="00A122D8">
        <w:fldChar w:fldCharType="end"/>
      </w:r>
      <w:r w:rsidR="00A122D8" w:rsidRPr="00A122D8">
        <w:t>) will be updated at the same time.</w:t>
      </w:r>
      <w:r w:rsidR="00A122D8">
        <w:t xml:space="preserve"> </w:t>
      </w:r>
      <w:r w:rsidR="00464CEB" w:rsidRPr="00464CEB">
        <w:t>This ensures that all red elements will have the same value without using</w:t>
      </w:r>
      <w:r w:rsidR="00464CEB">
        <w:t xml:space="preserve"> </w:t>
      </w:r>
      <w:r w:rsidR="00464CEB" w:rsidRPr="00464CEB">
        <w:t>condition 2</w:t>
      </w:r>
      <w:r w:rsidR="00464CEB">
        <w:t xml:space="preserve"> </w:t>
      </w:r>
      <w:r w:rsidR="00464CEB" w:rsidRPr="00ED74CC">
        <w:t>"(the value of pixel A in any 8-neighborhood) = (the value of the center pixel)"</w:t>
      </w:r>
      <w:r w:rsidR="00464CEB" w:rsidRPr="00464CEB">
        <w:t xml:space="preserve"> and stopping condition</w:t>
      </w:r>
      <w:r w:rsidR="00464CEB">
        <w:t xml:space="preserve"> “</w:t>
      </w:r>
      <w:r w:rsidR="00464CEB" w:rsidRPr="004515A6">
        <w:rPr>
          <w:b/>
          <w:bCs/>
        </w:rPr>
        <w:t>output</w:t>
      </w:r>
      <w:r w:rsidR="00464CEB" w:rsidRPr="00714E4F">
        <w:t xml:space="preserve"> == </w:t>
      </w:r>
      <w:r w:rsidR="00464CEB" w:rsidRPr="004515A6">
        <w:rPr>
          <w:b/>
          <w:bCs/>
        </w:rPr>
        <w:t>output_cp</w:t>
      </w:r>
      <w:r w:rsidR="00464CEB">
        <w:t>”</w:t>
      </w:r>
      <w:r w:rsidR="00464CEB" w:rsidRPr="00464CEB">
        <w:t>.</w:t>
      </w:r>
      <w:r w:rsidR="00464CEB">
        <w:t xml:space="preserve"> </w:t>
      </w:r>
    </w:p>
    <w:p w14:paraId="1502B443" w14:textId="72F87F2F" w:rsidR="00464CEB" w:rsidRDefault="00464CEB" w:rsidP="00464CEB">
      <w:r>
        <w:t>A</w:t>
      </w:r>
      <w:r w:rsidRPr="00464CEB">
        <w:t xml:space="preserve"> condition for this</w:t>
      </w:r>
      <w:r>
        <w:t xml:space="preserve"> new</w:t>
      </w:r>
      <w:r w:rsidRPr="00464CEB">
        <w:t xml:space="preserve"> algorithm is</w:t>
      </w:r>
      <w:r>
        <w:t xml:space="preserve"> </w:t>
      </w:r>
      <w:r w:rsidRPr="00464CEB">
        <w:t>w</w:t>
      </w:r>
      <w:r>
        <w:t xml:space="preserve">hich </w:t>
      </w:r>
      <w:r w:rsidRPr="00464CEB">
        <w:t xml:space="preserve">elements have already been checked will not be </w:t>
      </w:r>
      <w:r>
        <w:t xml:space="preserve">checked again. </w:t>
      </w:r>
      <w:r w:rsidRPr="00464CEB">
        <w:t xml:space="preserve">For example, if the element in </w:t>
      </w:r>
      <w:r>
        <w:t>(</w:t>
      </w:r>
      <w:r w:rsidRPr="00464CEB">
        <w:t>row 3, column 4</w:t>
      </w:r>
      <w:r>
        <w:t>)</w:t>
      </w:r>
      <w:r w:rsidRPr="00464CEB">
        <w:t xml:space="preserve"> of the output matrix has been updated, then when browsing to </w:t>
      </w:r>
      <w:r>
        <w:t>(</w:t>
      </w:r>
      <w:r w:rsidRPr="00464CEB">
        <w:t>row 3, column 3</w:t>
      </w:r>
      <w:r>
        <w:t>)</w:t>
      </w:r>
      <w:r w:rsidRPr="00464CEB">
        <w:t xml:space="preserve">, we will not go to </w:t>
      </w:r>
      <w:r>
        <w:t>(</w:t>
      </w:r>
      <w:r w:rsidRPr="00464CEB">
        <w:t>row 3, column 4</w:t>
      </w:r>
      <w:r>
        <w:t>)</w:t>
      </w:r>
      <w:r w:rsidRPr="00464CEB">
        <w:t xml:space="preserve">, but switch immediately to browse the position of </w:t>
      </w:r>
      <w:r>
        <w:t>(</w:t>
      </w:r>
      <w:r w:rsidRPr="00464CEB">
        <w:t>row 3, column 5</w:t>
      </w:r>
      <w:r>
        <w:t>).</w:t>
      </w:r>
    </w:p>
    <w:p w14:paraId="4234201E" w14:textId="29D48FD5" w:rsidR="00464CEB" w:rsidRDefault="00D143A3" w:rsidP="00464CEB">
      <w:r w:rsidRPr="00D143A3">
        <w:t>The detailed operations of the algorithm will be presented in</w:t>
      </w:r>
      <w:r>
        <w:t xml:space="preserve"> sections</w:t>
      </w:r>
      <w:r w:rsidRPr="00D143A3">
        <w:t xml:space="preserve"> </w:t>
      </w:r>
      <w:r>
        <w:fldChar w:fldCharType="begin"/>
      </w:r>
      <w:r>
        <w:instrText xml:space="preserve"> REF _Ref125407724 \n \h </w:instrText>
      </w:r>
      <w:r>
        <w:fldChar w:fldCharType="separate"/>
      </w:r>
      <w:r w:rsidR="006A0071">
        <w:t>1.2.2</w:t>
      </w:r>
      <w:r>
        <w:fldChar w:fldCharType="end"/>
      </w:r>
      <w:r w:rsidRPr="00D143A3">
        <w:t xml:space="preserve"> and</w:t>
      </w:r>
      <w:r>
        <w:t xml:space="preserve"> </w:t>
      </w:r>
      <w:r>
        <w:fldChar w:fldCharType="begin"/>
      </w:r>
      <w:r>
        <w:instrText xml:space="preserve"> REF _Ref125407742 \n \h </w:instrText>
      </w:r>
      <w:r>
        <w:fldChar w:fldCharType="separate"/>
      </w:r>
      <w:r w:rsidR="006A0071">
        <w:t>1.2.3</w:t>
      </w:r>
      <w:r>
        <w:fldChar w:fldCharType="end"/>
      </w:r>
      <w:r>
        <w:t>.</w:t>
      </w:r>
    </w:p>
    <w:p w14:paraId="2FAC98EE" w14:textId="77777777" w:rsidR="00464CEB" w:rsidRPr="006218F5" w:rsidRDefault="00464CEB" w:rsidP="006218F5"/>
    <w:p w14:paraId="4B4AE69C" w14:textId="36345CD4" w:rsidR="00F4488D" w:rsidRPr="00F4488D" w:rsidRDefault="00F4488D" w:rsidP="7E8CA663">
      <w:pPr>
        <w:pStyle w:val="Heading3"/>
      </w:pPr>
      <w:bookmarkStart w:id="18" w:name="_Ref125407724"/>
      <w:bookmarkStart w:id="19" w:name="_Ref125540661"/>
      <w:bookmarkStart w:id="20" w:name="_Ref125540756"/>
      <w:bookmarkStart w:id="21" w:name="_Toc125905971"/>
      <w:r>
        <w:t>Flow chart</w:t>
      </w:r>
      <w:bookmarkEnd w:id="18"/>
      <w:bookmarkEnd w:id="19"/>
      <w:bookmarkEnd w:id="20"/>
      <w:bookmarkEnd w:id="21"/>
    </w:p>
    <w:p w14:paraId="6BFD6B39" w14:textId="2A6B045B" w:rsidR="00832616" w:rsidRDefault="00832616" w:rsidP="004B176C">
      <w:pPr>
        <w:jc w:val="center"/>
      </w:pPr>
      <w:r>
        <w:rPr>
          <w:noProof/>
        </w:rPr>
        <w:drawing>
          <wp:inline distT="0" distB="0" distL="0" distR="0" wp14:anchorId="745AECA0" wp14:editId="7861E6B0">
            <wp:extent cx="5980005" cy="75628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3891" cy="7567765"/>
                    </a:xfrm>
                    <a:prstGeom prst="rect">
                      <a:avLst/>
                    </a:prstGeom>
                  </pic:spPr>
                </pic:pic>
              </a:graphicData>
            </a:graphic>
          </wp:inline>
        </w:drawing>
      </w:r>
    </w:p>
    <w:p w14:paraId="72BD6D53" w14:textId="643F305F" w:rsidR="001308BF" w:rsidRDefault="00BE093B" w:rsidP="00BE093B">
      <w:pPr>
        <w:pStyle w:val="Caption"/>
      </w:pPr>
      <w:bookmarkStart w:id="22" w:name="_Toc125903483"/>
      <w:r>
        <w:t xml:space="preserve">Figure </w:t>
      </w:r>
      <w:fldSimple w:instr=" STYLEREF 1 \s ">
        <w:r w:rsidR="006A0071">
          <w:rPr>
            <w:noProof/>
          </w:rPr>
          <w:t>1</w:t>
        </w:r>
      </w:fldSimple>
      <w:r w:rsidR="0077001B">
        <w:t>.</w:t>
      </w:r>
      <w:fldSimple w:instr=" SEQ Figure \* ARABIC \s 1 ">
        <w:r w:rsidR="006A0071">
          <w:rPr>
            <w:noProof/>
          </w:rPr>
          <w:t>4</w:t>
        </w:r>
      </w:fldSimple>
      <w:r>
        <w:t xml:space="preserve"> </w:t>
      </w:r>
      <w:r w:rsidR="001308BF">
        <w:t>Proposed algorithm flow  chart</w:t>
      </w:r>
      <w:bookmarkEnd w:id="22"/>
    </w:p>
    <w:p w14:paraId="77D79CA5" w14:textId="2143013F" w:rsidR="001308BF" w:rsidRPr="008D3FDB" w:rsidRDefault="008D3FDB" w:rsidP="001308BF">
      <w:pPr>
        <w:rPr>
          <w:b/>
        </w:rPr>
      </w:pPr>
      <w:r w:rsidRPr="008D3FDB">
        <w:rPr>
          <w:b/>
        </w:rPr>
        <w:lastRenderedPageBreak/>
        <w:t>Note:</w:t>
      </w:r>
    </w:p>
    <w:p w14:paraId="20E43AE4" w14:textId="2D82F30D" w:rsidR="008344E3" w:rsidRDefault="008D3FDB" w:rsidP="00A17030">
      <w:pPr>
        <w:pStyle w:val="ListParagraph"/>
        <w:numPr>
          <w:ilvl w:val="0"/>
          <w:numId w:val="22"/>
        </w:numPr>
      </w:pPr>
      <w:proofErr w:type="gramStart"/>
      <w:r>
        <w:t>i ,</w:t>
      </w:r>
      <w:proofErr w:type="gramEnd"/>
      <w:r>
        <w:t xml:space="preserve"> j:</w:t>
      </w:r>
      <w:r w:rsidR="00EE5495">
        <w:t xml:space="preserve">  Index of element</w:t>
      </w:r>
    </w:p>
    <w:p w14:paraId="13B31494" w14:textId="7A84D4D5" w:rsidR="00EE5495" w:rsidRDefault="00EE5495" w:rsidP="00A17030">
      <w:pPr>
        <w:pStyle w:val="ListParagraph"/>
        <w:numPr>
          <w:ilvl w:val="0"/>
          <w:numId w:val="22"/>
        </w:numPr>
      </w:pPr>
      <w:r>
        <w:t>ones: assign all element of matrix to 1</w:t>
      </w:r>
    </w:p>
    <w:p w14:paraId="2E3DCEA6" w14:textId="1EFDA485" w:rsidR="00EE5495" w:rsidRDefault="00EE5495" w:rsidP="00A17030">
      <w:pPr>
        <w:pStyle w:val="ListParagraph"/>
        <w:numPr>
          <w:ilvl w:val="0"/>
          <w:numId w:val="22"/>
        </w:numPr>
      </w:pPr>
      <w:r>
        <w:t>zeros: assign all element of matrix to 0</w:t>
      </w:r>
    </w:p>
    <w:p w14:paraId="57CB6AA9" w14:textId="6C098E4A" w:rsidR="005B6F62" w:rsidRDefault="00EE5495" w:rsidP="00A17030">
      <w:pPr>
        <w:pStyle w:val="ListParagraph"/>
        <w:numPr>
          <w:ilvl w:val="0"/>
          <w:numId w:val="22"/>
        </w:numPr>
      </w:pPr>
      <w:r>
        <w:t>iterated_idx: The matrix that m</w:t>
      </w:r>
      <w:r w:rsidR="005B6F62">
        <w:t xml:space="preserve">ark the elements of input image are iterated or not, each element </w:t>
      </w:r>
      <w:proofErr w:type="gramStart"/>
      <w:r w:rsidR="005B6F62">
        <w:t>of  iterated</w:t>
      </w:r>
      <w:proofErr w:type="gramEnd"/>
      <w:r w:rsidR="005B6F62">
        <w:t>_idx matrix corresponds to  an element of input image.</w:t>
      </w:r>
    </w:p>
    <w:p w14:paraId="45A48DD7" w14:textId="0A330F8A" w:rsidR="005B6F62" w:rsidRDefault="005B6F62" w:rsidP="00A17030">
      <w:pPr>
        <w:pStyle w:val="ListParagraph"/>
        <w:numPr>
          <w:ilvl w:val="0"/>
          <w:numId w:val="22"/>
        </w:numPr>
      </w:pPr>
      <w:r>
        <w:t>out_c</w:t>
      </w:r>
      <w:r w:rsidR="006E194F">
        <w:t>ompare: Temperal compare result of current iteration. After the end of current iteration, all selected elements are assigned out_compare.</w:t>
      </w:r>
    </w:p>
    <w:p w14:paraId="3789D1C6" w14:textId="7F532263" w:rsidR="00A04E52" w:rsidRDefault="00A04E52" w:rsidP="00A17030">
      <w:pPr>
        <w:pStyle w:val="ListParagraph"/>
        <w:numPr>
          <w:ilvl w:val="0"/>
          <w:numId w:val="22"/>
        </w:numPr>
      </w:pPr>
      <w:r>
        <w:t xml:space="preserve">strobe: The matrix that mark the elements of input image are selected in current iteration or not, each element </w:t>
      </w:r>
      <w:proofErr w:type="gramStart"/>
      <w:r>
        <w:t>of  strobe</w:t>
      </w:r>
      <w:proofErr w:type="gramEnd"/>
      <w:r>
        <w:t xml:space="preserve"> matrix corresponds to  an element of input image.</w:t>
      </w:r>
    </w:p>
    <w:p w14:paraId="335B2AC6" w14:textId="6C5B51D1" w:rsidR="00916D8D" w:rsidRDefault="00F4488D" w:rsidP="00D143A3">
      <w:pPr>
        <w:pStyle w:val="Heading3"/>
      </w:pPr>
      <w:bookmarkStart w:id="23" w:name="_Ref125407742"/>
      <w:bookmarkStart w:id="24" w:name="_Toc125905972"/>
      <w:r>
        <w:t>Example</w:t>
      </w:r>
      <w:bookmarkEnd w:id="23"/>
      <w:bookmarkEnd w:id="24"/>
    </w:p>
    <w:p w14:paraId="2C81EDC2" w14:textId="086873AD" w:rsidR="00A04E52" w:rsidRDefault="003F3100" w:rsidP="003F3100">
      <w:pPr>
        <w:pStyle w:val="ListParagraph"/>
        <w:numPr>
          <w:ilvl w:val="0"/>
          <w:numId w:val="24"/>
        </w:numPr>
        <w:ind w:left="0" w:firstLine="360"/>
      </w:pPr>
      <w:r w:rsidRPr="00086B8D">
        <w:rPr>
          <w:b/>
          <w:bCs/>
        </w:rPr>
        <w:t>Process 1</w:t>
      </w:r>
      <w:r w:rsidRPr="003F3100">
        <w:t>:</w:t>
      </w:r>
      <w:r>
        <w:t xml:space="preserve"> </w:t>
      </w:r>
      <w:r w:rsidRPr="003F3100">
        <w:t xml:space="preserve">Prepare </w:t>
      </w:r>
      <w:r w:rsidR="003868E8">
        <w:t>matrix</w:t>
      </w:r>
      <w:r w:rsidRPr="003F3100">
        <w:t xml:space="preserve"> </w:t>
      </w:r>
      <w:r w:rsidRPr="00ED2AB3">
        <w:rPr>
          <w:b/>
          <w:bCs/>
        </w:rPr>
        <w:t>input</w:t>
      </w:r>
      <w:r w:rsidRPr="003F3100">
        <w:t xml:space="preserve"> to store the input image, </w:t>
      </w:r>
      <w:r w:rsidR="003868E8">
        <w:t xml:space="preserve">matrix </w:t>
      </w:r>
      <w:r w:rsidRPr="003868E8">
        <w:rPr>
          <w:b/>
          <w:bCs/>
        </w:rPr>
        <w:t>output</w:t>
      </w:r>
      <w:r w:rsidRPr="003F3100">
        <w:t xml:space="preserve"> initialized with true</w:t>
      </w:r>
      <w:r>
        <w:t xml:space="preserve"> </w:t>
      </w:r>
      <w:r w:rsidRPr="003F3100">
        <w:t>(1)</w:t>
      </w:r>
      <w:r w:rsidR="003868E8">
        <w:t xml:space="preserve">, matrix </w:t>
      </w:r>
      <w:r w:rsidR="003868E8" w:rsidRPr="008B74A5">
        <w:rPr>
          <w:b/>
          <w:bCs/>
        </w:rPr>
        <w:t>strobe</w:t>
      </w:r>
      <w:r w:rsidR="003868E8">
        <w:t xml:space="preserve"> to m</w:t>
      </w:r>
      <w:r w:rsidR="003868E8" w:rsidRPr="003868E8">
        <w:t>ar</w:t>
      </w:r>
      <w:r w:rsidR="003868E8">
        <w:t xml:space="preserve">k the selected </w:t>
      </w:r>
      <w:r w:rsidR="008B74A5">
        <w:t>elements in the c</w:t>
      </w:r>
      <w:r w:rsidR="008B74A5" w:rsidRPr="008B74A5">
        <w:t>ur</w:t>
      </w:r>
      <w:r w:rsidR="008B74A5">
        <w:t>rent iteration,</w:t>
      </w:r>
      <w:r w:rsidR="003868E8">
        <w:t xml:space="preserve"> initialized </w:t>
      </w:r>
      <w:r w:rsidR="008B74A5" w:rsidRPr="008B74A5">
        <w:t>w</w:t>
      </w:r>
      <w:r w:rsidR="008B74A5">
        <w:t xml:space="preserve">ith false (0), matrix </w:t>
      </w:r>
      <w:r w:rsidR="008B74A5" w:rsidRPr="008B74A5">
        <w:rPr>
          <w:b/>
          <w:bCs/>
        </w:rPr>
        <w:t>iterated_idx</w:t>
      </w:r>
      <w:r w:rsidR="008B74A5">
        <w:t xml:space="preserve"> to m</w:t>
      </w:r>
      <w:r w:rsidR="008B74A5" w:rsidRPr="008B74A5">
        <w:t>ar</w:t>
      </w:r>
      <w:r w:rsidR="008B74A5">
        <w:t xml:space="preserve">k the iterated elements, initialized </w:t>
      </w:r>
      <w:r w:rsidR="008B74A5" w:rsidRPr="008B74A5">
        <w:t>w</w:t>
      </w:r>
      <w:r w:rsidR="008B74A5">
        <w:t>ith fale (0)</w:t>
      </w:r>
      <w:r>
        <w:t xml:space="preserve"> </w:t>
      </w:r>
      <w:r w:rsidRPr="003F3100">
        <w:t>as</w:t>
      </w:r>
      <w:r>
        <w:t xml:space="preserve"> shown in</w:t>
      </w:r>
      <w:r w:rsidR="00086B8D">
        <w:t xml:space="preserve"> </w:t>
      </w:r>
      <w:r w:rsidR="00086B8D">
        <w:fldChar w:fldCharType="begin"/>
      </w:r>
      <w:r w:rsidR="00086B8D">
        <w:instrText xml:space="preserve"> REF _Ref125408507 \h </w:instrText>
      </w:r>
      <w:r w:rsidR="00086B8D">
        <w:fldChar w:fldCharType="separate"/>
      </w:r>
      <w:r w:rsidR="006A0071">
        <w:t xml:space="preserve">Figure </w:t>
      </w:r>
      <w:r w:rsidR="006A0071">
        <w:rPr>
          <w:noProof/>
        </w:rPr>
        <w:t>1</w:t>
      </w:r>
      <w:r w:rsidR="006A0071">
        <w:t>.</w:t>
      </w:r>
      <w:r w:rsidR="006A0071">
        <w:rPr>
          <w:noProof/>
        </w:rPr>
        <w:t>5</w:t>
      </w:r>
      <w:r w:rsidR="00086B8D">
        <w:fldChar w:fldCharType="end"/>
      </w:r>
      <w:r w:rsidRPr="003F3100">
        <w:t>.</w:t>
      </w:r>
    </w:p>
    <w:p w14:paraId="1C9EBC44" w14:textId="6837B56B" w:rsidR="003F3100" w:rsidRDefault="00893EB9" w:rsidP="003F3100">
      <w:pPr>
        <w:ind w:firstLine="0"/>
      </w:pPr>
      <w:r w:rsidRPr="00893EB9">
        <w:rPr>
          <w:noProof/>
        </w:rPr>
        <w:drawing>
          <wp:inline distT="0" distB="0" distL="0" distR="0" wp14:anchorId="3C37CB33" wp14:editId="5F1437DF">
            <wp:extent cx="6082314" cy="25050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6091236" cy="2508750"/>
                    </a:xfrm>
                    <a:prstGeom prst="rect">
                      <a:avLst/>
                    </a:prstGeom>
                  </pic:spPr>
                </pic:pic>
              </a:graphicData>
            </a:graphic>
          </wp:inline>
        </w:drawing>
      </w:r>
    </w:p>
    <w:p w14:paraId="2BAB1013" w14:textId="2E1E3DAD" w:rsidR="00086B8D" w:rsidRDefault="00086B8D" w:rsidP="00086B8D">
      <w:pPr>
        <w:pStyle w:val="Caption"/>
      </w:pPr>
      <w:bookmarkStart w:id="25" w:name="_Ref125408507"/>
      <w:bookmarkStart w:id="26" w:name="_Ref125408493"/>
      <w:bookmarkStart w:id="27" w:name="_Toc125903484"/>
      <w:r>
        <w:t xml:space="preserve">Figure </w:t>
      </w:r>
      <w:fldSimple w:instr=" STYLEREF 1 \s ">
        <w:r w:rsidR="006A0071">
          <w:rPr>
            <w:noProof/>
          </w:rPr>
          <w:t>1</w:t>
        </w:r>
      </w:fldSimple>
      <w:r w:rsidR="0077001B">
        <w:t>.</w:t>
      </w:r>
      <w:fldSimple w:instr=" SEQ Figure \* ARABIC \s 1 ">
        <w:r w:rsidR="006A0071">
          <w:rPr>
            <w:noProof/>
          </w:rPr>
          <w:t>5</w:t>
        </w:r>
      </w:fldSimple>
      <w:bookmarkEnd w:id="25"/>
      <w:r>
        <w:t xml:space="preserve"> Process 1 </w:t>
      </w:r>
      <w:r w:rsidRPr="00086B8D">
        <w:t>of</w:t>
      </w:r>
      <w:r>
        <w:t xml:space="preserve"> the new algorithm</w:t>
      </w:r>
      <w:bookmarkEnd w:id="26"/>
      <w:bookmarkEnd w:id="27"/>
    </w:p>
    <w:p w14:paraId="57E405E8" w14:textId="62801B24" w:rsidR="00086B8D" w:rsidRDefault="00086B8D" w:rsidP="00D05C50">
      <w:pPr>
        <w:pStyle w:val="ListParagraph"/>
        <w:numPr>
          <w:ilvl w:val="0"/>
          <w:numId w:val="24"/>
        </w:numPr>
        <w:ind w:left="0" w:firstLine="360"/>
      </w:pPr>
      <w:r w:rsidRPr="00086B8D">
        <w:rPr>
          <w:b/>
          <w:bCs/>
        </w:rPr>
        <w:t>Process 2</w:t>
      </w:r>
      <w:r>
        <w:t xml:space="preserve">: </w:t>
      </w:r>
      <w:r w:rsidR="00360BAC">
        <w:t>S</w:t>
      </w:r>
      <w:r w:rsidR="00A3346C">
        <w:t xml:space="preserve">tart </w:t>
      </w:r>
      <w:r w:rsidR="00A3346C" w:rsidRPr="00A3346C">
        <w:t>w</w:t>
      </w:r>
      <w:r w:rsidR="00A3346C">
        <w:t xml:space="preserve">ith element </w:t>
      </w:r>
      <w:r w:rsidR="007C6A56">
        <w:t>at</w:t>
      </w:r>
      <w:r w:rsidR="00A3346C">
        <w:t xml:space="preserve"> p</w:t>
      </w:r>
      <w:r w:rsidR="00A3346C" w:rsidRPr="00A3346C">
        <w:t>os</w:t>
      </w:r>
      <w:r w:rsidR="00A3346C">
        <w:t>ition (r</w:t>
      </w:r>
      <w:r w:rsidR="00A3346C" w:rsidRPr="00A3346C">
        <w:t>ow</w:t>
      </w:r>
      <w:r w:rsidR="00A3346C">
        <w:t xml:space="preserve"> 1, column 1)</w:t>
      </w:r>
      <w:r w:rsidR="00A14097">
        <w:t xml:space="preserve">. </w:t>
      </w:r>
      <w:r w:rsidR="00CA0F58">
        <w:t>The red element</w:t>
      </w:r>
      <w:r w:rsidR="00892AB4">
        <w:t xml:space="preserve"> </w:t>
      </w:r>
      <w:r w:rsidR="00892AB4" w:rsidRPr="00892AB4">
        <w:t>of</w:t>
      </w:r>
      <w:r w:rsidR="00892AB4">
        <w:t xml:space="preserve"> matrix </w:t>
      </w:r>
      <w:r w:rsidR="00892AB4" w:rsidRPr="00892AB4">
        <w:rPr>
          <w:b/>
          <w:bCs/>
        </w:rPr>
        <w:t>input</w:t>
      </w:r>
      <w:r w:rsidR="00CA0F58">
        <w:t xml:space="preserve"> in </w:t>
      </w:r>
      <w:r w:rsidR="00A61169">
        <w:fldChar w:fldCharType="begin"/>
      </w:r>
      <w:r w:rsidR="00A61169">
        <w:instrText xml:space="preserve"> REF _Ref125469563 \h </w:instrText>
      </w:r>
      <w:r w:rsidR="00A61169">
        <w:fldChar w:fldCharType="separate"/>
      </w:r>
      <w:r w:rsidR="006A0071">
        <w:t xml:space="preserve">Figure </w:t>
      </w:r>
      <w:r w:rsidR="006A0071">
        <w:rPr>
          <w:noProof/>
        </w:rPr>
        <w:t>1</w:t>
      </w:r>
      <w:r w:rsidR="006A0071">
        <w:t>.</w:t>
      </w:r>
      <w:r w:rsidR="006A0071">
        <w:rPr>
          <w:noProof/>
        </w:rPr>
        <w:t>6</w:t>
      </w:r>
      <w:r w:rsidR="00A61169">
        <w:fldChar w:fldCharType="end"/>
      </w:r>
      <w:r w:rsidR="00A61169">
        <w:t xml:space="preserve"> </w:t>
      </w:r>
      <w:r w:rsidR="00A61169" w:rsidRPr="00A61169">
        <w:t>is</w:t>
      </w:r>
      <w:r w:rsidR="00A61169">
        <w:t xml:space="preserve"> the selected element in the c</w:t>
      </w:r>
      <w:r w:rsidR="00A61169" w:rsidRPr="00A61169">
        <w:t>ur</w:t>
      </w:r>
      <w:r w:rsidR="00A61169">
        <w:t xml:space="preserve">rent iteration. </w:t>
      </w:r>
      <w:r w:rsidR="00D513EB">
        <w:t>T</w:t>
      </w:r>
      <w:r w:rsidR="00D513EB" w:rsidRPr="00D513EB">
        <w:t>he yellow elements</w:t>
      </w:r>
      <w:r w:rsidR="00847922">
        <w:t xml:space="preserve"> </w:t>
      </w:r>
      <w:r w:rsidR="00847922" w:rsidRPr="00892AB4">
        <w:t>of</w:t>
      </w:r>
      <w:r w:rsidR="00847922">
        <w:t xml:space="preserve"> matrix </w:t>
      </w:r>
      <w:r w:rsidR="00847922" w:rsidRPr="00892AB4">
        <w:rPr>
          <w:b/>
          <w:bCs/>
        </w:rPr>
        <w:t>input</w:t>
      </w:r>
      <w:r w:rsidR="00D513EB" w:rsidRPr="00D513EB">
        <w:t xml:space="preserve"> in</w:t>
      </w:r>
      <w:r w:rsidR="00D513EB">
        <w:t xml:space="preserve"> </w:t>
      </w:r>
      <w:r w:rsidR="00D513EB">
        <w:fldChar w:fldCharType="begin"/>
      </w:r>
      <w:r w:rsidR="00D513EB">
        <w:instrText xml:space="preserve"> REF _Ref125469563 \h </w:instrText>
      </w:r>
      <w:r w:rsidR="00D513EB">
        <w:fldChar w:fldCharType="separate"/>
      </w:r>
      <w:r w:rsidR="006A0071">
        <w:t xml:space="preserve">Figure </w:t>
      </w:r>
      <w:r w:rsidR="006A0071">
        <w:rPr>
          <w:noProof/>
        </w:rPr>
        <w:t>1</w:t>
      </w:r>
      <w:r w:rsidR="006A0071">
        <w:t>.</w:t>
      </w:r>
      <w:r w:rsidR="006A0071">
        <w:rPr>
          <w:noProof/>
        </w:rPr>
        <w:t>6</w:t>
      </w:r>
      <w:r w:rsidR="00D513EB">
        <w:fldChar w:fldCharType="end"/>
      </w:r>
      <w:r w:rsidR="00D513EB" w:rsidRPr="00D513EB">
        <w:t xml:space="preserve"> are the </w:t>
      </w:r>
      <w:r w:rsidR="00CD733A">
        <w:t>neighbor</w:t>
      </w:r>
      <w:r w:rsidR="000E04B1">
        <w:t>s</w:t>
      </w:r>
      <w:r w:rsidR="00D513EB" w:rsidRPr="00D513EB">
        <w:t xml:space="preserve"> </w:t>
      </w:r>
      <w:r w:rsidR="00CD733A" w:rsidRPr="00CD733A">
        <w:t>of</w:t>
      </w:r>
      <w:r w:rsidR="00CD733A">
        <w:t xml:space="preserve"> selected element</w:t>
      </w:r>
      <w:r w:rsidR="00D513EB">
        <w:t xml:space="preserve">. </w:t>
      </w:r>
      <w:r w:rsidR="00FF3539">
        <w:t>At</w:t>
      </w:r>
      <w:r w:rsidR="0017112F">
        <w:t xml:space="preserve"> the</w:t>
      </w:r>
      <w:r w:rsidR="00FF3539">
        <w:t xml:space="preserve"> time</w:t>
      </w:r>
      <w:r w:rsidR="0017112F">
        <w:t xml:space="preserve"> </w:t>
      </w:r>
      <w:r w:rsidR="0017112F" w:rsidRPr="0017112F">
        <w:t>w</w:t>
      </w:r>
      <w:r w:rsidR="0017112F">
        <w:t>hen element (r</w:t>
      </w:r>
      <w:r w:rsidR="0017112F" w:rsidRPr="0017112F">
        <w:t>ow</w:t>
      </w:r>
      <w:r w:rsidR="0017112F">
        <w:t xml:space="preserve"> 1, column 1) </w:t>
      </w:r>
      <w:r w:rsidR="00423B90" w:rsidRPr="00423B90">
        <w:t>of</w:t>
      </w:r>
      <w:r w:rsidR="00423B90">
        <w:t xml:space="preserve"> </w:t>
      </w:r>
      <w:r w:rsidR="00423B90" w:rsidRPr="00423B90">
        <w:rPr>
          <w:b/>
          <w:bCs/>
        </w:rPr>
        <w:t>input</w:t>
      </w:r>
      <w:r w:rsidR="00423B90">
        <w:t xml:space="preserve"> </w:t>
      </w:r>
      <w:r w:rsidR="0017112F" w:rsidRPr="0017112F">
        <w:t>is</w:t>
      </w:r>
      <w:r w:rsidR="0017112F">
        <w:t xml:space="preserve"> selected</w:t>
      </w:r>
      <w:r w:rsidR="00FF3539">
        <w:t>, p</w:t>
      </w:r>
      <w:r w:rsidR="00FF3539" w:rsidRPr="00FF3539">
        <w:t>os</w:t>
      </w:r>
      <w:r w:rsidR="00FF3539">
        <w:t>ition (r</w:t>
      </w:r>
      <w:r w:rsidR="00FF3539" w:rsidRPr="00FF3539">
        <w:t>ow</w:t>
      </w:r>
      <w:r w:rsidR="00FF3539">
        <w:t xml:space="preserve"> 1, column 1) </w:t>
      </w:r>
      <w:r w:rsidR="004607A0" w:rsidRPr="004607A0">
        <w:t>of</w:t>
      </w:r>
      <w:r w:rsidR="004607A0">
        <w:t xml:space="preserve"> </w:t>
      </w:r>
      <w:r w:rsidR="004607A0">
        <w:lastRenderedPageBreak/>
        <w:t xml:space="preserve">matrix </w:t>
      </w:r>
      <w:r w:rsidR="001D5236" w:rsidRPr="00447A7D">
        <w:rPr>
          <w:b/>
          <w:bCs/>
        </w:rPr>
        <w:t>strobe</w:t>
      </w:r>
      <w:r w:rsidR="001D5236">
        <w:t xml:space="preserve"> </w:t>
      </w:r>
      <w:r w:rsidR="00447A7D" w:rsidRPr="00447A7D">
        <w:t>w</w:t>
      </w:r>
      <w:r w:rsidR="00447A7D">
        <w:t xml:space="preserve">ill be updated </w:t>
      </w:r>
      <w:r w:rsidR="005D780E">
        <w:t xml:space="preserve">to true (1) </w:t>
      </w:r>
      <w:r w:rsidR="00447A7D" w:rsidRPr="00447A7D">
        <w:t>as</w:t>
      </w:r>
      <w:r w:rsidR="00447A7D">
        <w:t xml:space="preserve"> shown in </w:t>
      </w:r>
      <w:r w:rsidR="007C6A56">
        <w:fldChar w:fldCharType="begin"/>
      </w:r>
      <w:r w:rsidR="007C6A56">
        <w:instrText xml:space="preserve"> REF _Ref125469563 \h </w:instrText>
      </w:r>
      <w:r w:rsidR="007C6A56">
        <w:fldChar w:fldCharType="separate"/>
      </w:r>
      <w:r w:rsidR="006A0071">
        <w:t xml:space="preserve">Figure </w:t>
      </w:r>
      <w:r w:rsidR="006A0071">
        <w:rPr>
          <w:noProof/>
        </w:rPr>
        <w:t>1</w:t>
      </w:r>
      <w:r w:rsidR="006A0071">
        <w:t>.</w:t>
      </w:r>
      <w:r w:rsidR="006A0071">
        <w:rPr>
          <w:noProof/>
        </w:rPr>
        <w:t>6</w:t>
      </w:r>
      <w:r w:rsidR="007C6A56">
        <w:fldChar w:fldCharType="end"/>
      </w:r>
      <w:r w:rsidR="006E0593">
        <w:t>.</w:t>
      </w:r>
      <w:r w:rsidR="00685CFD">
        <w:t xml:space="preserve"> </w:t>
      </w:r>
      <w:r w:rsidR="006F7A16">
        <w:t>Also, the element at p</w:t>
      </w:r>
      <w:r w:rsidR="006F7A16" w:rsidRPr="006F7A16">
        <w:t>os</w:t>
      </w:r>
      <w:r w:rsidR="006F7A16">
        <w:t>ition (r</w:t>
      </w:r>
      <w:r w:rsidR="006F7A16" w:rsidRPr="006F7A16">
        <w:t>ow</w:t>
      </w:r>
      <w:r w:rsidR="006F7A16">
        <w:t xml:space="preserve"> 1, column 1) </w:t>
      </w:r>
      <w:r w:rsidR="006F7A16" w:rsidRPr="006F7A16">
        <w:t>of</w:t>
      </w:r>
      <w:r w:rsidR="006F7A16">
        <w:t xml:space="preserve"> matrix </w:t>
      </w:r>
      <w:r w:rsidR="006F7A16" w:rsidRPr="002F10B9">
        <w:rPr>
          <w:b/>
          <w:bCs/>
        </w:rPr>
        <w:t>itera</w:t>
      </w:r>
      <w:r w:rsidR="002F10B9" w:rsidRPr="002F10B9">
        <w:rPr>
          <w:b/>
          <w:bCs/>
        </w:rPr>
        <w:t>ted_idx</w:t>
      </w:r>
      <w:r w:rsidR="002F10B9">
        <w:t xml:space="preserve"> </w:t>
      </w:r>
      <w:r w:rsidR="002F10B9" w:rsidRPr="002F10B9">
        <w:t>w</w:t>
      </w:r>
      <w:r w:rsidR="002F10B9">
        <w:t xml:space="preserve">ill be updated </w:t>
      </w:r>
      <w:r w:rsidR="005D780E">
        <w:t>to true</w:t>
      </w:r>
      <w:r w:rsidR="00285F56">
        <w:t xml:space="preserve"> </w:t>
      </w:r>
      <w:r w:rsidR="005D780E">
        <w:t>(1)</w:t>
      </w:r>
      <w:r w:rsidR="003015FF">
        <w:t xml:space="preserve"> t</w:t>
      </w:r>
      <w:r w:rsidR="003015FF" w:rsidRPr="003015FF">
        <w:t>oo</w:t>
      </w:r>
      <w:r w:rsidR="002F10B9">
        <w:t>. Th</w:t>
      </w:r>
      <w:r w:rsidR="002F10B9" w:rsidRPr="002F10B9">
        <w:t>is</w:t>
      </w:r>
      <w:r w:rsidR="002F10B9">
        <w:t xml:space="preserve"> means</w:t>
      </w:r>
      <w:r w:rsidR="005D780E">
        <w:t xml:space="preserve"> element at p</w:t>
      </w:r>
      <w:r w:rsidR="005D780E" w:rsidRPr="005D780E">
        <w:t>os</w:t>
      </w:r>
      <w:r w:rsidR="005D780E">
        <w:t xml:space="preserve">ition </w:t>
      </w:r>
      <w:r w:rsidR="00285F56">
        <w:t>(r</w:t>
      </w:r>
      <w:r w:rsidR="00285F56" w:rsidRPr="00285F56">
        <w:t>ow</w:t>
      </w:r>
      <w:r w:rsidR="00285F56">
        <w:t xml:space="preserve"> 1, column 1) </w:t>
      </w:r>
      <w:r w:rsidR="00285F56" w:rsidRPr="00285F56">
        <w:t>is</w:t>
      </w:r>
      <w:r w:rsidR="00285F56">
        <w:t xml:space="preserve"> iterated, and </w:t>
      </w:r>
      <w:r w:rsidR="00081521" w:rsidRPr="00081521">
        <w:t xml:space="preserve">will never be </w:t>
      </w:r>
      <w:r w:rsidR="00081521">
        <w:t>traversed</w:t>
      </w:r>
      <w:r w:rsidR="00081521" w:rsidRPr="00081521">
        <w:t xml:space="preserve"> or re</w:t>
      </w:r>
      <w:r w:rsidR="00081521">
        <w:t>-</w:t>
      </w:r>
      <w:r w:rsidR="00081521" w:rsidRPr="00081521">
        <w:t xml:space="preserve">selected in any future </w:t>
      </w:r>
      <w:r w:rsidR="00081521">
        <w:t>iterations.</w:t>
      </w:r>
    </w:p>
    <w:p w14:paraId="5EE5EF0A" w14:textId="4A269F75" w:rsidR="00F53ACD" w:rsidRDefault="00A56E25" w:rsidP="00F53ACD">
      <w:pPr>
        <w:ind w:firstLine="0"/>
        <w:jc w:val="center"/>
      </w:pPr>
      <w:r>
        <w:rPr>
          <w:noProof/>
        </w:rPr>
        <mc:AlternateContent>
          <mc:Choice Requires="wps">
            <w:drawing>
              <wp:anchor distT="0" distB="0" distL="114300" distR="114300" simplePos="0" relativeHeight="251658241" behindDoc="0" locked="0" layoutInCell="1" allowOverlap="1" wp14:anchorId="5C0856F1" wp14:editId="54078631">
                <wp:simplePos x="0" y="0"/>
                <wp:positionH relativeFrom="column">
                  <wp:posOffset>2861310</wp:posOffset>
                </wp:positionH>
                <wp:positionV relativeFrom="paragraph">
                  <wp:posOffset>1590040</wp:posOffset>
                </wp:positionV>
                <wp:extent cx="361950" cy="133350"/>
                <wp:effectExtent l="57150" t="38100" r="19050" b="95250"/>
                <wp:wrapNone/>
                <wp:docPr id="22" name="Arrow: Right 22"/>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4D52BED">
              <v:shapetype id="_x0000_t13" coordsize="21600,21600" o:spt="13" adj="16200,5400" path="m@0,l@0@1,0@1,0@2@0@2@0,21600,21600,10800xe" w14:anchorId="4F3DAF5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2" style="position:absolute;margin-left:225.3pt;margin-top:125.2pt;width:28.5pt;height: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">
                <v:fill type="gradient" color2="#d9d9d9 [496]" colors="0 #bcbcbc;22938f #d0d0d0;1 #ededed" angle="180" focus="100%" rotate="t"/>
                <v:shadow on="t" color="black" opacity="24903f" offset="0,.55556mm" origin=",.5"/>
              </v:shape>
            </w:pict>
          </mc:Fallback>
        </mc:AlternateContent>
      </w:r>
      <w:r w:rsidR="00B32A17">
        <w:rPr>
          <w:noProof/>
        </w:rPr>
        <mc:AlternateContent>
          <mc:Choice Requires="wps">
            <w:drawing>
              <wp:anchor distT="0" distB="0" distL="114300" distR="114300" simplePos="0" relativeHeight="251658240" behindDoc="0" locked="0" layoutInCell="1" allowOverlap="1" wp14:anchorId="62E4E9A9" wp14:editId="3FB3F465">
                <wp:simplePos x="0" y="0"/>
                <wp:positionH relativeFrom="column">
                  <wp:posOffset>2061210</wp:posOffset>
                </wp:positionH>
                <wp:positionV relativeFrom="paragraph">
                  <wp:posOffset>951865</wp:posOffset>
                </wp:positionV>
                <wp:extent cx="133350" cy="314325"/>
                <wp:effectExtent l="57150" t="38100" r="76200" b="104775"/>
                <wp:wrapNone/>
                <wp:docPr id="20" name="Arrow: Down 20"/>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1A66F99">
              <v:shapetype id="_x0000_t67" coordsize="21600,21600" o:spt="67" adj="16200,5400" path="m0@0l@1@0@1,0@2,0@2@0,21600@0,10800,21600xe" w14:anchorId="681E7A58">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0" style="position:absolute;margin-left:162.3pt;margin-top:74.95pt;width:10.5pt;height:2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">
                <v:fill type="gradient" color2="#d9d9d9 [496]" colors="0 #bcbcbc;22938f #d0d0d0;1 #ededed" angle="180" focus="100%" rotate="t"/>
                <v:shadow on="t" color="black" opacity="24903f" offset="0,.55556mm" origin=",.5"/>
              </v:shape>
            </w:pict>
          </mc:Fallback>
        </mc:AlternateContent>
      </w:r>
      <w:r w:rsidR="00182B45" w:rsidRPr="00182B45">
        <w:rPr>
          <w:noProof/>
        </w:rPr>
        <w:drawing>
          <wp:inline distT="0" distB="0" distL="0" distR="0" wp14:anchorId="35F046DF" wp14:editId="75B3A46C">
            <wp:extent cx="6067425" cy="24922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2019" cy="2518787"/>
                    </a:xfrm>
                    <a:prstGeom prst="rect">
                      <a:avLst/>
                    </a:prstGeom>
                  </pic:spPr>
                </pic:pic>
              </a:graphicData>
            </a:graphic>
          </wp:inline>
        </w:drawing>
      </w:r>
    </w:p>
    <w:p w14:paraId="5318EDC8" w14:textId="78EFAC48" w:rsidR="00021F28" w:rsidRDefault="00021F28" w:rsidP="00021F28">
      <w:pPr>
        <w:pStyle w:val="Caption"/>
      </w:pPr>
      <w:bookmarkStart w:id="28" w:name="_Ref125469563"/>
      <w:bookmarkStart w:id="29" w:name="_Toc125903485"/>
      <w:r>
        <w:t xml:space="preserve">Figure </w:t>
      </w:r>
      <w:fldSimple w:instr=" STYLEREF 1 \s ">
        <w:r w:rsidR="006A0071">
          <w:rPr>
            <w:noProof/>
          </w:rPr>
          <w:t>1</w:t>
        </w:r>
      </w:fldSimple>
      <w:r w:rsidR="0077001B">
        <w:t>.</w:t>
      </w:r>
      <w:fldSimple w:instr=" SEQ Figure \* ARABIC \s 1 ">
        <w:r w:rsidR="006A0071">
          <w:rPr>
            <w:noProof/>
          </w:rPr>
          <w:t>6</w:t>
        </w:r>
      </w:fldSimple>
      <w:bookmarkEnd w:id="28"/>
      <w:r>
        <w:t xml:space="preserve"> </w:t>
      </w:r>
      <w:r w:rsidR="00B76886">
        <w:t>Iterate element in p</w:t>
      </w:r>
      <w:r w:rsidR="00B76886" w:rsidRPr="00B76886">
        <w:t>os</w:t>
      </w:r>
      <w:r w:rsidR="00B76886">
        <w:t>ition r</w:t>
      </w:r>
      <w:r w:rsidR="00B76886" w:rsidRPr="00B76886">
        <w:t>ow</w:t>
      </w:r>
      <w:r w:rsidR="00B76886">
        <w:t xml:space="preserve"> 1, column 1</w:t>
      </w:r>
      <w:bookmarkEnd w:id="29"/>
    </w:p>
    <w:p w14:paraId="322E57D1" w14:textId="376166DB" w:rsidR="005005AB" w:rsidRDefault="00554697" w:rsidP="005005AB">
      <w:r>
        <w:t xml:space="preserve"> </w:t>
      </w:r>
      <w:r w:rsidR="00095E24" w:rsidRPr="00095E24">
        <w:t>The task now is to check if any of the neighbor</w:t>
      </w:r>
      <w:r w:rsidR="00095E24">
        <w:t>s</w:t>
      </w:r>
      <w:r w:rsidR="00095E24" w:rsidRPr="00095E24">
        <w:t xml:space="preserve"> are equal to the red element.</w:t>
      </w:r>
      <w:r w:rsidR="00095E24">
        <w:t xml:space="preserve"> </w:t>
      </w:r>
      <w:r w:rsidR="00B36A02" w:rsidRPr="00B36A02">
        <w:t>W</w:t>
      </w:r>
      <w:r w:rsidR="00442056">
        <w:t xml:space="preserve">e </w:t>
      </w:r>
      <w:r w:rsidR="00442056" w:rsidRPr="00442056">
        <w:t>w</w:t>
      </w:r>
      <w:r w:rsidR="00442056">
        <w:t>ill s</w:t>
      </w:r>
      <w:r w:rsidR="00442056" w:rsidRPr="00442056">
        <w:t>ee</w:t>
      </w:r>
      <w:r w:rsidR="00442056">
        <w:t xml:space="preserve"> </w:t>
      </w:r>
      <w:r w:rsidR="0050492E">
        <w:t>the element</w:t>
      </w:r>
      <w:r w:rsidR="002D1FDA">
        <w:t>s</w:t>
      </w:r>
      <w:r w:rsidR="0050492E">
        <w:t xml:space="preserve"> at p</w:t>
      </w:r>
      <w:r w:rsidR="0050492E" w:rsidRPr="0050492E">
        <w:t>os</w:t>
      </w:r>
      <w:r w:rsidR="0050492E">
        <w:t>ition (r</w:t>
      </w:r>
      <w:r w:rsidR="0050492E" w:rsidRPr="0050492E">
        <w:t>ow</w:t>
      </w:r>
      <w:r w:rsidR="0050492E">
        <w:t xml:space="preserve"> 1, column 2)</w:t>
      </w:r>
      <w:r w:rsidR="002D1FDA">
        <w:t xml:space="preserve"> and </w:t>
      </w:r>
      <w:r w:rsidR="00185197">
        <w:t>(</w:t>
      </w:r>
      <w:r w:rsidR="00185197" w:rsidRPr="00051534">
        <w:t>row 2, column 1</w:t>
      </w:r>
      <w:r w:rsidR="00185197">
        <w:t>)</w:t>
      </w:r>
      <w:r w:rsidR="00FA1A95">
        <w:t xml:space="preserve"> </w:t>
      </w:r>
      <w:r w:rsidR="00185197" w:rsidRPr="00185197">
        <w:t>ar</w:t>
      </w:r>
      <w:r w:rsidR="00185197">
        <w:t>e</w:t>
      </w:r>
      <w:r w:rsidR="00FA1A95">
        <w:t xml:space="preserve"> equal to red element. </w:t>
      </w:r>
      <w:r w:rsidR="00AD7D6A">
        <w:t>So, the element</w:t>
      </w:r>
      <w:r w:rsidR="00185197">
        <w:t>s</w:t>
      </w:r>
      <w:r w:rsidR="00AD7D6A">
        <w:t xml:space="preserve"> (r</w:t>
      </w:r>
      <w:r w:rsidR="00AD7D6A" w:rsidRPr="00AD7D6A">
        <w:t>ow</w:t>
      </w:r>
      <w:r w:rsidR="00AD7D6A">
        <w:t xml:space="preserve"> 1, column 2)</w:t>
      </w:r>
      <w:r w:rsidR="00185197">
        <w:t xml:space="preserve"> and (</w:t>
      </w:r>
      <w:r w:rsidR="00185197" w:rsidRPr="00051534">
        <w:t>row 2, column 1</w:t>
      </w:r>
      <w:r w:rsidR="00185197">
        <w:t>)</w:t>
      </w:r>
      <w:r w:rsidR="00AD7D6A">
        <w:t xml:space="preserve"> n</w:t>
      </w:r>
      <w:r w:rsidR="00AD7D6A" w:rsidRPr="00AD7D6A">
        <w:t>ow</w:t>
      </w:r>
      <w:r w:rsidR="00AD7D6A">
        <w:t xml:space="preserve"> </w:t>
      </w:r>
      <w:r w:rsidR="00185197" w:rsidRPr="00185197">
        <w:t>ar</w:t>
      </w:r>
      <w:r w:rsidR="00185197">
        <w:t>e</w:t>
      </w:r>
      <w:r w:rsidR="00AD7D6A">
        <w:t xml:space="preserve"> </w:t>
      </w:r>
      <w:r w:rsidR="00C11D8E">
        <w:t xml:space="preserve">the </w:t>
      </w:r>
      <w:r w:rsidR="00AD7D6A">
        <w:t>selected element</w:t>
      </w:r>
      <w:r w:rsidR="00185197">
        <w:t>s</w:t>
      </w:r>
      <w:r w:rsidR="00AD7D6A">
        <w:t xml:space="preserve"> t</w:t>
      </w:r>
      <w:r w:rsidR="00AD7D6A" w:rsidRPr="00AD7D6A">
        <w:t>oo</w:t>
      </w:r>
      <w:r w:rsidR="0054646C">
        <w:t>. Neighboring elements n</w:t>
      </w:r>
      <w:r w:rsidR="0054646C" w:rsidRPr="0054646C">
        <w:t>ow ar</w:t>
      </w:r>
      <w:r w:rsidR="0054646C">
        <w:t>e all the elements colored yellow</w:t>
      </w:r>
      <w:r w:rsidR="00D12429">
        <w:t xml:space="preserve"> in matrix </w:t>
      </w:r>
      <w:r w:rsidR="00D12429" w:rsidRPr="00D12429">
        <w:rPr>
          <w:b/>
          <w:bCs/>
        </w:rPr>
        <w:t>input</w:t>
      </w:r>
      <w:r w:rsidR="0054646C">
        <w:t xml:space="preserve"> </w:t>
      </w:r>
      <w:r w:rsidR="0054646C" w:rsidRPr="0054646C">
        <w:t>as</w:t>
      </w:r>
      <w:r w:rsidR="0054646C">
        <w:t xml:space="preserve"> shown in</w:t>
      </w:r>
      <w:r w:rsidR="00F31EF8">
        <w:t xml:space="preserve"> </w:t>
      </w:r>
      <w:r w:rsidR="00F31EF8">
        <w:fldChar w:fldCharType="begin"/>
      </w:r>
      <w:r w:rsidR="00F31EF8">
        <w:instrText xml:space="preserve"> REF _Ref125475936 \h </w:instrText>
      </w:r>
      <w:r w:rsidR="00F31EF8">
        <w:fldChar w:fldCharType="separate"/>
      </w:r>
      <w:r w:rsidR="006A0071">
        <w:t xml:space="preserve">Figure </w:t>
      </w:r>
      <w:r w:rsidR="006A0071">
        <w:rPr>
          <w:noProof/>
        </w:rPr>
        <w:t>1</w:t>
      </w:r>
      <w:r w:rsidR="006A0071">
        <w:t>.</w:t>
      </w:r>
      <w:r w:rsidR="006A0071">
        <w:rPr>
          <w:noProof/>
        </w:rPr>
        <w:t>7</w:t>
      </w:r>
      <w:r w:rsidR="00F31EF8">
        <w:fldChar w:fldCharType="end"/>
      </w:r>
      <w:r w:rsidR="0054646C">
        <w:t xml:space="preserve"> </w:t>
      </w:r>
      <w:r w:rsidR="00FB3CED" w:rsidRPr="00FB3CED">
        <w:t>because we add neighboring elements within 3x3</w:t>
      </w:r>
      <w:r w:rsidR="00FB3CED">
        <w:t xml:space="preserve"> </w:t>
      </w:r>
      <w:r w:rsidR="00FB3CED" w:rsidRPr="00FB3CED">
        <w:t>ar</w:t>
      </w:r>
      <w:r w:rsidR="00FB3CED">
        <w:t>ea</w:t>
      </w:r>
      <w:r w:rsidR="00FB3CED" w:rsidRPr="00FB3CED">
        <w:t xml:space="preserve"> of 2</w:t>
      </w:r>
      <w:r w:rsidR="0088266A">
        <w:t xml:space="preserve"> new</w:t>
      </w:r>
      <w:r w:rsidR="00FB3CED" w:rsidRPr="00FB3CED">
        <w:t xml:space="preserve"> </w:t>
      </w:r>
      <w:r w:rsidR="0041792A">
        <w:t xml:space="preserve">red </w:t>
      </w:r>
      <w:r w:rsidR="00FB3CED" w:rsidRPr="00FB3CED">
        <w:t>elements</w:t>
      </w:r>
      <w:r w:rsidR="0088266A">
        <w:t xml:space="preserve">. </w:t>
      </w:r>
      <w:r w:rsidR="00051534" w:rsidRPr="00051534">
        <w:t xml:space="preserve">This process </w:t>
      </w:r>
      <w:r w:rsidR="00185197" w:rsidRPr="00185197">
        <w:t>is</w:t>
      </w:r>
      <w:r w:rsidR="00185197">
        <w:t xml:space="preserve"> called </w:t>
      </w:r>
      <w:r w:rsidR="00684A09" w:rsidRPr="00684A09">
        <w:t>ex</w:t>
      </w:r>
      <w:r w:rsidR="00684A09">
        <w:t xml:space="preserve">panding </w:t>
      </w:r>
      <w:r w:rsidR="00684A09" w:rsidRPr="00684A09">
        <w:t>ar</w:t>
      </w:r>
      <w:r w:rsidR="00684A09">
        <w:t>ea process.</w:t>
      </w:r>
    </w:p>
    <w:p w14:paraId="3A75366D" w14:textId="4377C5CA" w:rsidR="003267EC" w:rsidRDefault="0056421C" w:rsidP="003267EC">
      <w:pPr>
        <w:ind w:firstLine="0"/>
      </w:pPr>
      <w:r>
        <w:rPr>
          <w:noProof/>
        </w:rPr>
        <mc:AlternateContent>
          <mc:Choice Requires="wps">
            <w:drawing>
              <wp:anchor distT="0" distB="0" distL="114300" distR="114300" simplePos="0" relativeHeight="251658242" behindDoc="0" locked="0" layoutInCell="1" allowOverlap="1" wp14:anchorId="76892A0C" wp14:editId="33FF1ACF">
                <wp:simplePos x="0" y="0"/>
                <wp:positionH relativeFrom="column">
                  <wp:posOffset>2057400</wp:posOffset>
                </wp:positionH>
                <wp:positionV relativeFrom="paragraph">
                  <wp:posOffset>946150</wp:posOffset>
                </wp:positionV>
                <wp:extent cx="133350" cy="314325"/>
                <wp:effectExtent l="57150" t="38100" r="76200" b="104775"/>
                <wp:wrapNone/>
                <wp:docPr id="23" name="Arrow: Down 23"/>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FB00C5F">
              <v:shape id="Arrow: Down 23" style="position:absolute;margin-left:162pt;margin-top:74.5pt;width:10.5pt;height:24.7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" w14:anchorId="0B5CFDC7">
                <v:fill type="gradient" color2="#d9d9d9 [496]" colors="0 #bcbcbc;22938f #d0d0d0;1 #ededed" angle="180" focus="100%" rotate="t"/>
                <v:shadow on="t" color="black" opacity="24903f" offset="0,.55556mm" origin=",.5"/>
              </v:shape>
            </w:pict>
          </mc:Fallback>
        </mc:AlternateContent>
      </w:r>
      <w:r>
        <w:rPr>
          <w:noProof/>
        </w:rPr>
        <mc:AlternateContent>
          <mc:Choice Requires="wps">
            <w:drawing>
              <wp:anchor distT="0" distB="0" distL="114300" distR="114300" simplePos="0" relativeHeight="251658243" behindDoc="0" locked="0" layoutInCell="1" allowOverlap="1" wp14:anchorId="4F056A78" wp14:editId="5CB45801">
                <wp:simplePos x="0" y="0"/>
                <wp:positionH relativeFrom="column">
                  <wp:posOffset>2857500</wp:posOffset>
                </wp:positionH>
                <wp:positionV relativeFrom="paragraph">
                  <wp:posOffset>1584325</wp:posOffset>
                </wp:positionV>
                <wp:extent cx="361950" cy="133350"/>
                <wp:effectExtent l="57150" t="38100" r="19050" b="95250"/>
                <wp:wrapNone/>
                <wp:docPr id="24" name="Arrow: Right 24"/>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D51E78C">
              <v:shape id="Arrow: Right 24" style="position:absolute;margin-left:225pt;margin-top:124.75pt;width:28.5pt;height:10.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" w14:anchorId="1D963BDF">
                <v:fill type="gradient" color2="#d9d9d9 [496]" colors="0 #bcbcbc;22938f #d0d0d0;1 #ededed" angle="180" focus="100%" rotate="t"/>
                <v:shadow on="t" color="black" opacity="24903f" offset="0,.55556mm" origin=",.5"/>
              </v:shape>
            </w:pict>
          </mc:Fallback>
        </mc:AlternateContent>
      </w:r>
      <w:r w:rsidR="002B0BCE" w:rsidRPr="002B0BCE">
        <w:rPr>
          <w:noProof/>
        </w:rPr>
        <w:drawing>
          <wp:inline distT="0" distB="0" distL="0" distR="0" wp14:anchorId="633E207B" wp14:editId="0DA11248">
            <wp:extent cx="6067425" cy="2498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3079" cy="2509508"/>
                    </a:xfrm>
                    <a:prstGeom prst="rect">
                      <a:avLst/>
                    </a:prstGeom>
                  </pic:spPr>
                </pic:pic>
              </a:graphicData>
            </a:graphic>
          </wp:inline>
        </w:drawing>
      </w:r>
    </w:p>
    <w:p w14:paraId="13D23F26" w14:textId="708407E5" w:rsidR="007659EC" w:rsidRDefault="007659EC" w:rsidP="007659EC">
      <w:pPr>
        <w:pStyle w:val="Caption"/>
      </w:pPr>
      <w:bookmarkStart w:id="30" w:name="_Ref125475936"/>
      <w:bookmarkStart w:id="31" w:name="_Toc125903486"/>
      <w:r>
        <w:t xml:space="preserve">Figure </w:t>
      </w:r>
      <w:fldSimple w:instr=" STYLEREF 1 \s ">
        <w:r w:rsidR="006A0071">
          <w:rPr>
            <w:noProof/>
          </w:rPr>
          <w:t>1</w:t>
        </w:r>
      </w:fldSimple>
      <w:r w:rsidR="0077001B">
        <w:t>.</w:t>
      </w:r>
      <w:fldSimple w:instr=" SEQ Figure \* ARABIC \s 1 ">
        <w:r w:rsidR="006A0071">
          <w:rPr>
            <w:noProof/>
          </w:rPr>
          <w:t>7</w:t>
        </w:r>
      </w:fldSimple>
      <w:bookmarkEnd w:id="30"/>
      <w:r>
        <w:t xml:space="preserve"> The first step </w:t>
      </w:r>
      <w:r w:rsidRPr="007659EC">
        <w:t>of</w:t>
      </w:r>
      <w:r>
        <w:t xml:space="preserve"> </w:t>
      </w:r>
      <w:r w:rsidRPr="007659EC">
        <w:t>ex</w:t>
      </w:r>
      <w:r>
        <w:t xml:space="preserve">panding </w:t>
      </w:r>
      <w:r w:rsidR="002277A3">
        <w:t xml:space="preserve">selected </w:t>
      </w:r>
      <w:r w:rsidR="002277A3" w:rsidRPr="002277A3">
        <w:t>ar</w:t>
      </w:r>
      <w:r w:rsidR="002277A3">
        <w:t>ea</w:t>
      </w:r>
      <w:bookmarkEnd w:id="31"/>
    </w:p>
    <w:p w14:paraId="6008CDF3" w14:textId="2AEDCB71" w:rsidR="002277A3" w:rsidRDefault="00C52DFA" w:rsidP="002277A3">
      <w:r w:rsidRPr="00C52DFA">
        <w:lastRenderedPageBreak/>
        <w:t xml:space="preserve">Once again, we see </w:t>
      </w:r>
      <w:r w:rsidR="000D4E47">
        <w:t>some neighbor</w:t>
      </w:r>
      <w:r w:rsidR="00894CFE">
        <w:t>s</w:t>
      </w:r>
      <w:r w:rsidR="000D4E47">
        <w:t xml:space="preserve"> </w:t>
      </w:r>
      <w:r w:rsidR="000D4E47" w:rsidRPr="000D4E47">
        <w:t>of</w:t>
      </w:r>
      <w:r w:rsidR="000D4E47">
        <w:t xml:space="preserve"> elements (1, 2) and (</w:t>
      </w:r>
      <w:r w:rsidR="000D4E47" w:rsidRPr="00051534">
        <w:t>2, 1</w:t>
      </w:r>
      <w:r w:rsidR="000D4E47">
        <w:t>)</w:t>
      </w:r>
      <w:r w:rsidR="00507FB4">
        <w:t xml:space="preserve"> have value “0” t</w:t>
      </w:r>
      <w:r w:rsidR="00507FB4" w:rsidRPr="00507FB4">
        <w:t>oo</w:t>
      </w:r>
      <w:r w:rsidR="00EB2A0E">
        <w:t xml:space="preserve"> (p</w:t>
      </w:r>
      <w:r w:rsidR="00EB2A0E" w:rsidRPr="00EB2A0E">
        <w:t>os</w:t>
      </w:r>
      <w:r w:rsidR="00EB2A0E">
        <w:t xml:space="preserve">itions (1, 3), </w:t>
      </w:r>
      <w:r w:rsidR="005011E5">
        <w:t xml:space="preserve">(2, 3), </w:t>
      </w:r>
      <w:r w:rsidR="00EB2A0E">
        <w:t>(3, 1), (</w:t>
      </w:r>
      <w:r w:rsidR="005011E5">
        <w:t>3, 2</w:t>
      </w:r>
      <w:r w:rsidR="00EB2A0E">
        <w:t>))</w:t>
      </w:r>
      <w:r w:rsidRPr="00C52DFA">
        <w:t>.</w:t>
      </w:r>
      <w:r w:rsidR="005011E5">
        <w:t xml:space="preserve"> </w:t>
      </w:r>
      <w:r w:rsidR="00103CDF" w:rsidRPr="00103CDF">
        <w:t xml:space="preserve">The selected area will continue to </w:t>
      </w:r>
      <w:proofErr w:type="gramStart"/>
      <w:r w:rsidR="00103CDF" w:rsidRPr="00103CDF">
        <w:t>expand,</w:t>
      </w:r>
      <w:proofErr w:type="gramEnd"/>
      <w:r w:rsidR="00103CDF" w:rsidRPr="00103CDF">
        <w:t xml:space="preserve"> the selected elements will continue to be added</w:t>
      </w:r>
      <w:r w:rsidR="00103CDF">
        <w:t>. And th</w:t>
      </w:r>
      <w:r w:rsidR="00103CDF" w:rsidRPr="00103CDF">
        <w:t>is</w:t>
      </w:r>
      <w:r w:rsidR="00103CDF">
        <w:t xml:space="preserve"> process </w:t>
      </w:r>
      <w:r w:rsidR="007E0C94" w:rsidRPr="007E0C94">
        <w:t>only stops when there are no more neighbor</w:t>
      </w:r>
      <w:r w:rsidR="0081158C">
        <w:t>s</w:t>
      </w:r>
      <w:r w:rsidR="00694B8A">
        <w:t xml:space="preserve"> </w:t>
      </w:r>
      <w:r w:rsidR="00694B8A" w:rsidRPr="00694B8A">
        <w:t>of</w:t>
      </w:r>
      <w:r w:rsidR="00694B8A">
        <w:t xml:space="preserve"> the matrix </w:t>
      </w:r>
      <w:r w:rsidR="00694B8A" w:rsidRPr="00694B8A">
        <w:rPr>
          <w:b/>
          <w:bCs/>
        </w:rPr>
        <w:t>input</w:t>
      </w:r>
      <w:r w:rsidR="00694B8A">
        <w:t>’s red elements have value “0”.</w:t>
      </w:r>
      <w:r w:rsidR="00996A2B">
        <w:t xml:space="preserve"> Matrices </w:t>
      </w:r>
      <w:r w:rsidR="00996A2B" w:rsidRPr="00E93321">
        <w:rPr>
          <w:b/>
          <w:bCs/>
        </w:rPr>
        <w:t>input</w:t>
      </w:r>
      <w:r w:rsidR="00996A2B">
        <w:t xml:space="preserve">, </w:t>
      </w:r>
      <w:r w:rsidR="00996A2B" w:rsidRPr="00E93321">
        <w:rPr>
          <w:b/>
          <w:bCs/>
        </w:rPr>
        <w:t>strobe</w:t>
      </w:r>
      <w:r w:rsidR="00996A2B">
        <w:t xml:space="preserve">, </w:t>
      </w:r>
      <w:r w:rsidR="00996A2B" w:rsidRPr="00E93321">
        <w:rPr>
          <w:b/>
          <w:bCs/>
        </w:rPr>
        <w:t>iterated_idx</w:t>
      </w:r>
      <w:r w:rsidR="002F1E9C">
        <w:t xml:space="preserve"> n</w:t>
      </w:r>
      <w:r w:rsidR="002F1E9C" w:rsidRPr="002F1E9C">
        <w:t>ow</w:t>
      </w:r>
      <w:r w:rsidR="002F1E9C">
        <w:t xml:space="preserve"> </w:t>
      </w:r>
      <w:r w:rsidR="002F1E9C" w:rsidRPr="002F1E9C">
        <w:t>ar</w:t>
      </w:r>
      <w:r w:rsidR="002F1E9C">
        <w:t xml:space="preserve">e updated </w:t>
      </w:r>
      <w:r w:rsidR="002F1E9C" w:rsidRPr="002F1E9C">
        <w:t>as</w:t>
      </w:r>
      <w:r w:rsidR="002F1E9C">
        <w:t xml:space="preserve"> shown</w:t>
      </w:r>
      <w:r w:rsidR="008868B7">
        <w:t xml:space="preserve"> in </w:t>
      </w:r>
      <w:r w:rsidR="008868B7">
        <w:fldChar w:fldCharType="begin"/>
      </w:r>
      <w:r w:rsidR="008868B7">
        <w:instrText xml:space="preserve"> REF _Ref125475960 \h </w:instrText>
      </w:r>
      <w:r w:rsidR="008868B7">
        <w:fldChar w:fldCharType="separate"/>
      </w:r>
      <w:r w:rsidR="006A0071">
        <w:t xml:space="preserve">Figure </w:t>
      </w:r>
      <w:r w:rsidR="006A0071">
        <w:rPr>
          <w:noProof/>
        </w:rPr>
        <w:t>1</w:t>
      </w:r>
      <w:r w:rsidR="006A0071">
        <w:t>.</w:t>
      </w:r>
      <w:r w:rsidR="006A0071">
        <w:rPr>
          <w:noProof/>
        </w:rPr>
        <w:t>8</w:t>
      </w:r>
      <w:r w:rsidR="008868B7">
        <w:fldChar w:fldCharType="end"/>
      </w:r>
      <w:r w:rsidR="008868B7">
        <w:t>.</w:t>
      </w:r>
    </w:p>
    <w:p w14:paraId="055E598A" w14:textId="62520E4C" w:rsidR="002F1E9C" w:rsidRDefault="009A22ED" w:rsidP="00A94D44">
      <w:pPr>
        <w:ind w:firstLine="0"/>
        <w:jc w:val="center"/>
      </w:pPr>
      <w:r>
        <w:rPr>
          <w:noProof/>
        </w:rPr>
        <mc:AlternateContent>
          <mc:Choice Requires="wps">
            <w:drawing>
              <wp:anchor distT="0" distB="0" distL="114300" distR="114300" simplePos="0" relativeHeight="251658245" behindDoc="0" locked="0" layoutInCell="1" allowOverlap="1" wp14:anchorId="30B035A0" wp14:editId="1C1B8060">
                <wp:simplePos x="0" y="0"/>
                <wp:positionH relativeFrom="column">
                  <wp:posOffset>2773680</wp:posOffset>
                </wp:positionH>
                <wp:positionV relativeFrom="paragraph">
                  <wp:posOffset>1590040</wp:posOffset>
                </wp:positionV>
                <wp:extent cx="361950" cy="133350"/>
                <wp:effectExtent l="57150" t="38100" r="19050" b="95250"/>
                <wp:wrapNone/>
                <wp:docPr id="26" name="Arrow: Right 26"/>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1C2E531">
              <v:shape id="Arrow: Right 26" style="position:absolute;margin-left:218.4pt;margin-top:125.2pt;width:28.5pt;height:10.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" w14:anchorId="5C2D2549">
                <v:fill type="gradient" color2="#d9d9d9 [496]" colors="0 #bcbcbc;22938f #d0d0d0;1 #ededed" angle="180" focus="100%" rotate="t"/>
                <v:shadow on="t" color="black" opacity="24903f" offset="0,.55556mm" origin=",.5"/>
              </v:shape>
            </w:pict>
          </mc:Fallback>
        </mc:AlternateContent>
      </w:r>
      <w:r>
        <w:rPr>
          <w:noProof/>
        </w:rPr>
        <mc:AlternateContent>
          <mc:Choice Requires="wps">
            <w:drawing>
              <wp:anchor distT="0" distB="0" distL="114300" distR="114300" simplePos="0" relativeHeight="251658244" behindDoc="0" locked="0" layoutInCell="1" allowOverlap="1" wp14:anchorId="251C4806" wp14:editId="6618912E">
                <wp:simplePos x="0" y="0"/>
                <wp:positionH relativeFrom="column">
                  <wp:posOffset>1983105</wp:posOffset>
                </wp:positionH>
                <wp:positionV relativeFrom="paragraph">
                  <wp:posOffset>951865</wp:posOffset>
                </wp:positionV>
                <wp:extent cx="133350" cy="314325"/>
                <wp:effectExtent l="57150" t="38100" r="76200" b="104775"/>
                <wp:wrapNone/>
                <wp:docPr id="25" name="Arrow: Down 25"/>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6BB4D5E">
              <v:shape id="Arrow: Down 25" style="position:absolute;margin-left:156.15pt;margin-top:74.95pt;width:10.5pt;height:24.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" w14:anchorId="2F920D60">
                <v:fill type="gradient" color2="#d9d9d9 [496]" colors="0 #bcbcbc;22938f #d0d0d0;1 #ededed" angle="180" focus="100%" rotate="t"/>
                <v:shadow on="t" color="black" opacity="24903f" offset="0,.55556mm" origin=",.5"/>
              </v:shape>
            </w:pict>
          </mc:Fallback>
        </mc:AlternateContent>
      </w:r>
      <w:r w:rsidR="00745F12" w:rsidRPr="00745F12">
        <w:rPr>
          <w:noProof/>
        </w:rPr>
        <w:drawing>
          <wp:inline distT="0" distB="0" distL="0" distR="0" wp14:anchorId="3D78D7C3" wp14:editId="5786754A">
            <wp:extent cx="5915025" cy="243617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0999" cy="2438635"/>
                    </a:xfrm>
                    <a:prstGeom prst="rect">
                      <a:avLst/>
                    </a:prstGeom>
                  </pic:spPr>
                </pic:pic>
              </a:graphicData>
            </a:graphic>
          </wp:inline>
        </w:drawing>
      </w:r>
    </w:p>
    <w:p w14:paraId="1B405C4A" w14:textId="719FC852" w:rsidR="00745F12" w:rsidRDefault="00745F12" w:rsidP="00745F12">
      <w:pPr>
        <w:pStyle w:val="Caption"/>
      </w:pPr>
      <w:bookmarkStart w:id="32" w:name="_Ref125475960"/>
      <w:bookmarkStart w:id="33" w:name="_Toc125903487"/>
      <w:r>
        <w:t xml:space="preserve">Figure </w:t>
      </w:r>
      <w:fldSimple w:instr=" STYLEREF 1 \s ">
        <w:r w:rsidR="006A0071">
          <w:rPr>
            <w:noProof/>
          </w:rPr>
          <w:t>1</w:t>
        </w:r>
      </w:fldSimple>
      <w:r w:rsidR="0077001B">
        <w:t>.</w:t>
      </w:r>
      <w:fldSimple w:instr=" SEQ Figure \* ARABIC \s 1 ">
        <w:r w:rsidR="006A0071">
          <w:rPr>
            <w:noProof/>
          </w:rPr>
          <w:t>8</w:t>
        </w:r>
      </w:fldSimple>
      <w:bookmarkEnd w:id="32"/>
      <w:r>
        <w:t xml:space="preserve"> The l</w:t>
      </w:r>
      <w:r w:rsidRPr="00745F12">
        <w:t>as</w:t>
      </w:r>
      <w:r>
        <w:t xml:space="preserve">t step </w:t>
      </w:r>
      <w:r w:rsidRPr="00745F12">
        <w:t>of</w:t>
      </w:r>
      <w:r>
        <w:t xml:space="preserve"> </w:t>
      </w:r>
      <w:r w:rsidRPr="00745F12">
        <w:t>ex</w:t>
      </w:r>
      <w:r>
        <w:t xml:space="preserve">panding selected </w:t>
      </w:r>
      <w:r w:rsidRPr="00745F12">
        <w:t>ar</w:t>
      </w:r>
      <w:r>
        <w:t>ea</w:t>
      </w:r>
      <w:bookmarkEnd w:id="33"/>
    </w:p>
    <w:p w14:paraId="2A06EF39" w14:textId="03EB51D1" w:rsidR="008E1368" w:rsidRPr="008E1368" w:rsidRDefault="00183313" w:rsidP="008E1368">
      <w:r w:rsidRPr="00183313">
        <w:t xml:space="preserve">In case no need to expand the </w:t>
      </w:r>
      <w:r w:rsidR="00F54758">
        <w:t xml:space="preserve">selected </w:t>
      </w:r>
      <w:r w:rsidRPr="00183313">
        <w:t xml:space="preserve">area, </w:t>
      </w:r>
      <w:r w:rsidR="00D75D04">
        <w:t xml:space="preserve">just </w:t>
      </w:r>
      <w:r w:rsidRPr="00183313">
        <w:t>go to</w:t>
      </w:r>
      <w:r>
        <w:t xml:space="preserve"> process</w:t>
      </w:r>
      <w:r w:rsidRPr="00183313">
        <w:t xml:space="preserve"> 3</w:t>
      </w:r>
      <w:r>
        <w:t>.</w:t>
      </w:r>
    </w:p>
    <w:p w14:paraId="3BF4E247" w14:textId="0C72071F" w:rsidR="00745F12" w:rsidRDefault="005B5DA7" w:rsidP="00946C6C">
      <w:pPr>
        <w:pStyle w:val="ListParagraph"/>
        <w:numPr>
          <w:ilvl w:val="0"/>
          <w:numId w:val="24"/>
        </w:numPr>
        <w:ind w:left="0" w:firstLine="360"/>
      </w:pPr>
      <w:r w:rsidRPr="005B5DA7">
        <w:rPr>
          <w:b/>
          <w:bCs/>
        </w:rPr>
        <w:t xml:space="preserve">Process </w:t>
      </w:r>
      <w:r>
        <w:rPr>
          <w:b/>
          <w:bCs/>
        </w:rPr>
        <w:t>3</w:t>
      </w:r>
      <w:r>
        <w:t xml:space="preserve">: </w:t>
      </w:r>
      <w:r w:rsidRPr="005B5DA7">
        <w:t>Af</w:t>
      </w:r>
      <w:r>
        <w:t xml:space="preserve">ter </w:t>
      </w:r>
      <w:r w:rsidRPr="005B5DA7">
        <w:t>ex</w:t>
      </w:r>
      <w:r>
        <w:t xml:space="preserve">panding the selected </w:t>
      </w:r>
      <w:r w:rsidRPr="005B5DA7">
        <w:t>ar</w:t>
      </w:r>
      <w:r>
        <w:t>ea</w:t>
      </w:r>
      <w:r w:rsidR="00AF5CEB">
        <w:t xml:space="preserve"> </w:t>
      </w:r>
      <w:r w:rsidR="00AF5CEB" w:rsidRPr="00AF5CEB">
        <w:t>is</w:t>
      </w:r>
      <w:r w:rsidR="00AF5CEB">
        <w:t xml:space="preserve"> finished, the n</w:t>
      </w:r>
      <w:r w:rsidR="00AF5CEB" w:rsidRPr="00AF5CEB">
        <w:t>ex</w:t>
      </w:r>
      <w:r w:rsidR="00AF5CEB">
        <w:t>t t</w:t>
      </w:r>
      <w:r w:rsidR="00AF5CEB" w:rsidRPr="00AF5CEB">
        <w:t>as</w:t>
      </w:r>
      <w:r w:rsidR="00AF5CEB">
        <w:t xml:space="preserve">k </w:t>
      </w:r>
      <w:r w:rsidR="00AF5CEB" w:rsidRPr="00AF5CEB">
        <w:t>is</w:t>
      </w:r>
      <w:r w:rsidR="00AF5CEB">
        <w:t xml:space="preserve"> to </w:t>
      </w:r>
      <w:r w:rsidR="00246C9E">
        <w:t xml:space="preserve">check </w:t>
      </w:r>
      <w:r w:rsidR="00246C9E" w:rsidRPr="00246C9E">
        <w:t>if</w:t>
      </w:r>
      <w:r w:rsidR="00AF5CEB">
        <w:t xml:space="preserve"> </w:t>
      </w:r>
      <w:r w:rsidR="00E93321">
        <w:t xml:space="preserve">the red elements in matrix </w:t>
      </w:r>
      <w:r w:rsidR="00E93321" w:rsidRPr="00C17E31">
        <w:rPr>
          <w:b/>
          <w:bCs/>
        </w:rPr>
        <w:t>input</w:t>
      </w:r>
      <w:r w:rsidR="00E93321">
        <w:t xml:space="preserve"> </w:t>
      </w:r>
      <w:r w:rsidR="00D5457A">
        <w:t>have greater value than all the yellow elements. In th</w:t>
      </w:r>
      <w:r w:rsidR="00D5457A" w:rsidRPr="00D5457A">
        <w:t>is</w:t>
      </w:r>
      <w:r w:rsidR="00D5457A">
        <w:t xml:space="preserve"> c</w:t>
      </w:r>
      <w:r w:rsidR="00D5457A" w:rsidRPr="00D5457A">
        <w:t>as</w:t>
      </w:r>
      <w:r w:rsidR="00D5457A">
        <w:t>e, it’s false.</w:t>
      </w:r>
      <w:r w:rsidR="00001C3C">
        <w:t xml:space="preserve"> </w:t>
      </w:r>
      <w:r w:rsidR="00946C6C" w:rsidRPr="00946C6C">
        <w:t>We will see in the</w:t>
      </w:r>
      <w:r w:rsidR="00394D2D">
        <w:t xml:space="preserve"> matrix</w:t>
      </w:r>
      <w:r w:rsidR="00946C6C" w:rsidRPr="00946C6C">
        <w:t xml:space="preserve"> </w:t>
      </w:r>
      <w:r w:rsidR="00946C6C" w:rsidRPr="00394D2D">
        <w:rPr>
          <w:b/>
          <w:bCs/>
        </w:rPr>
        <w:t>strobe</w:t>
      </w:r>
      <w:r w:rsidR="00946C6C" w:rsidRPr="00946C6C">
        <w:t xml:space="preserve"> which positions have a value of </w:t>
      </w:r>
      <w:r w:rsidR="00946C6C">
        <w:t>“</w:t>
      </w:r>
      <w:r w:rsidR="00946C6C" w:rsidRPr="00946C6C">
        <w:t>1</w:t>
      </w:r>
      <w:r w:rsidR="00946C6C">
        <w:t>”</w:t>
      </w:r>
      <w:r w:rsidR="00946C6C" w:rsidRPr="00946C6C">
        <w:t>, then we will update value</w:t>
      </w:r>
      <w:r w:rsidR="00394D2D">
        <w:t xml:space="preserve"> </w:t>
      </w:r>
      <w:r w:rsidR="008E5AEC">
        <w:t>“0”</w:t>
      </w:r>
      <w:r w:rsidR="00946C6C" w:rsidRPr="00946C6C">
        <w:t xml:space="preserve"> for all elements with the corresponding position</w:t>
      </w:r>
      <w:r w:rsidR="00394D2D">
        <w:t>s</w:t>
      </w:r>
      <w:r w:rsidR="00946C6C" w:rsidRPr="00946C6C">
        <w:t xml:space="preserve"> on the </w:t>
      </w:r>
      <w:r w:rsidR="00394D2D">
        <w:t xml:space="preserve">matrix </w:t>
      </w:r>
      <w:r w:rsidR="00946C6C" w:rsidRPr="00394D2D">
        <w:rPr>
          <w:b/>
          <w:bCs/>
        </w:rPr>
        <w:t>output</w:t>
      </w:r>
      <w:r w:rsidR="00946C6C" w:rsidRPr="00946C6C">
        <w:t>.</w:t>
      </w:r>
      <w:r w:rsidR="00394D2D">
        <w:t xml:space="preserve"> </w:t>
      </w:r>
      <w:r w:rsidR="00812ECD">
        <w:t xml:space="preserve">The value </w:t>
      </w:r>
      <w:r w:rsidR="00812ECD" w:rsidRPr="00812ECD">
        <w:t>of</w:t>
      </w:r>
      <w:r w:rsidR="00812ECD">
        <w:t xml:space="preserve"> matrix output n</w:t>
      </w:r>
      <w:r w:rsidR="00812ECD" w:rsidRPr="00812ECD">
        <w:t>ow</w:t>
      </w:r>
      <w:r w:rsidR="00812ECD">
        <w:t xml:space="preserve"> </w:t>
      </w:r>
      <w:r w:rsidR="00812ECD" w:rsidRPr="00812ECD">
        <w:t>is</w:t>
      </w:r>
      <w:r w:rsidR="00812ECD">
        <w:t xml:space="preserve"> shown </w:t>
      </w:r>
      <w:r w:rsidR="00812ECD" w:rsidRPr="00812ECD">
        <w:t>as</w:t>
      </w:r>
      <w:r w:rsidR="00ED36BD">
        <w:t xml:space="preserve"> </w:t>
      </w:r>
      <w:r w:rsidR="00ED36BD">
        <w:fldChar w:fldCharType="begin"/>
      </w:r>
      <w:r w:rsidR="00ED36BD">
        <w:instrText xml:space="preserve"> REF _Ref125477110 \h </w:instrText>
      </w:r>
      <w:r w:rsidR="00ED36BD">
        <w:fldChar w:fldCharType="separate"/>
      </w:r>
      <w:r w:rsidR="006A0071">
        <w:t xml:space="preserve">Figure </w:t>
      </w:r>
      <w:r w:rsidR="006A0071">
        <w:rPr>
          <w:noProof/>
        </w:rPr>
        <w:t>1</w:t>
      </w:r>
      <w:r w:rsidR="006A0071">
        <w:t>.</w:t>
      </w:r>
      <w:r w:rsidR="006A0071">
        <w:rPr>
          <w:noProof/>
        </w:rPr>
        <w:t>9</w:t>
      </w:r>
      <w:r w:rsidR="00ED36BD">
        <w:fldChar w:fldCharType="end"/>
      </w:r>
      <w:r w:rsidR="00ED36BD">
        <w:t>.</w:t>
      </w:r>
    </w:p>
    <w:p w14:paraId="497A8056" w14:textId="54011C20" w:rsidR="00A94D44" w:rsidRDefault="00C43BE6" w:rsidP="00A94D44">
      <w:pPr>
        <w:ind w:firstLine="0"/>
        <w:jc w:val="center"/>
      </w:pPr>
      <w:r>
        <w:rPr>
          <w:noProof/>
        </w:rPr>
        <mc:AlternateContent>
          <mc:Choice Requires="wps">
            <w:drawing>
              <wp:anchor distT="0" distB="0" distL="114300" distR="114300" simplePos="0" relativeHeight="251658247" behindDoc="0" locked="0" layoutInCell="1" allowOverlap="1" wp14:anchorId="29D996D5" wp14:editId="27DDFA32">
                <wp:simplePos x="0" y="0"/>
                <wp:positionH relativeFrom="column">
                  <wp:posOffset>2725420</wp:posOffset>
                </wp:positionH>
                <wp:positionV relativeFrom="paragraph">
                  <wp:posOffset>1036320</wp:posOffset>
                </wp:positionV>
                <wp:extent cx="434700" cy="155738"/>
                <wp:effectExtent l="38100" t="114300" r="0" b="187325"/>
                <wp:wrapNone/>
                <wp:docPr id="28" name="Arrow: Right 28"/>
                <wp:cNvGraphicFramePr/>
                <a:graphic xmlns:a="http://schemas.openxmlformats.org/drawingml/2006/main">
                  <a:graphicData uri="http://schemas.microsoft.com/office/word/2010/wordprocessingShape">
                    <wps:wsp>
                      <wps:cNvSpPr/>
                      <wps:spPr>
                        <a:xfrm rot="19063547">
                          <a:off x="0" y="0"/>
                          <a:ext cx="434700" cy="155738"/>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C29A734">
              <v:shape id="Arrow: Right 28" style="position:absolute;margin-left:214.6pt;margin-top:81.6pt;width:34.25pt;height:12.25pt;rotation:-2770483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gray [1616]" strokecolor="black [3040]" type="#_x0000_t13" adj="1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" w14:anchorId="19237520">
                <v:fill type="gradient" color2="#d9d9d9 [496]" colors="0 #bcbcbc;22938f #d0d0d0;1 #ededed" angle="180" focus="100%" rotate="t"/>
                <v:shadow on="t" color="black" opacity="24903f" offset="0,.55556mm" origin=",.5"/>
              </v:shape>
            </w:pict>
          </mc:Fallback>
        </mc:AlternateContent>
      </w:r>
      <w:r w:rsidR="00721833">
        <w:rPr>
          <w:noProof/>
        </w:rPr>
        <mc:AlternateContent>
          <mc:Choice Requires="wps">
            <w:drawing>
              <wp:anchor distT="0" distB="0" distL="114300" distR="114300" simplePos="0" relativeHeight="251658246" behindDoc="0" locked="0" layoutInCell="1" allowOverlap="1" wp14:anchorId="3F553850" wp14:editId="3D7EB34F">
                <wp:simplePos x="0" y="0"/>
                <wp:positionH relativeFrom="column">
                  <wp:posOffset>2767965</wp:posOffset>
                </wp:positionH>
                <wp:positionV relativeFrom="paragraph">
                  <wp:posOffset>359410</wp:posOffset>
                </wp:positionV>
                <wp:extent cx="361950" cy="133350"/>
                <wp:effectExtent l="57150" t="38100" r="19050" b="95250"/>
                <wp:wrapNone/>
                <wp:docPr id="27" name="Arrow: Right 27"/>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666C3AA">
              <v:shape id="Arrow: Right 27" style="position:absolute;margin-left:217.95pt;margin-top:28.3pt;width:28.5pt;height:10.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" w14:anchorId="0EEE58E7">
                <v:fill type="gradient" color2="#d9d9d9 [496]" colors="0 #bcbcbc;22938f #d0d0d0;1 #ededed" angle="180" focus="100%" rotate="t"/>
                <v:shadow on="t" color="black" opacity="24903f" offset="0,.55556mm" origin=",.5"/>
              </v:shape>
            </w:pict>
          </mc:Fallback>
        </mc:AlternateContent>
      </w:r>
      <w:r w:rsidR="00A94D44" w:rsidRPr="00A94D44">
        <w:rPr>
          <w:noProof/>
        </w:rPr>
        <w:drawing>
          <wp:inline distT="0" distB="0" distL="0" distR="0" wp14:anchorId="15D0E76B" wp14:editId="40B1B2E5">
            <wp:extent cx="5915025" cy="2438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3003" cy="2442072"/>
                    </a:xfrm>
                    <a:prstGeom prst="rect">
                      <a:avLst/>
                    </a:prstGeom>
                  </pic:spPr>
                </pic:pic>
              </a:graphicData>
            </a:graphic>
          </wp:inline>
        </w:drawing>
      </w:r>
    </w:p>
    <w:p w14:paraId="2FAFBA0B" w14:textId="2475B7CC" w:rsidR="00A94D44" w:rsidRDefault="00A94D44" w:rsidP="00A94D44">
      <w:pPr>
        <w:pStyle w:val="Caption"/>
      </w:pPr>
      <w:bookmarkStart w:id="34" w:name="_Ref125477110"/>
      <w:bookmarkStart w:id="35" w:name="_Toc125903488"/>
      <w:r>
        <w:t xml:space="preserve">Figure </w:t>
      </w:r>
      <w:fldSimple w:instr=" STYLEREF 1 \s ">
        <w:r w:rsidR="006A0071">
          <w:rPr>
            <w:noProof/>
          </w:rPr>
          <w:t>1</w:t>
        </w:r>
      </w:fldSimple>
      <w:r w:rsidR="0077001B">
        <w:t>.</w:t>
      </w:r>
      <w:fldSimple w:instr=" SEQ Figure \* ARABIC \s 1 ">
        <w:r w:rsidR="006A0071">
          <w:rPr>
            <w:noProof/>
          </w:rPr>
          <w:t>9</w:t>
        </w:r>
      </w:fldSimple>
      <w:bookmarkEnd w:id="34"/>
      <w:r>
        <w:t xml:space="preserve"> </w:t>
      </w:r>
      <w:r w:rsidR="004B0AE7">
        <w:t>Process update output</w:t>
      </w:r>
      <w:bookmarkEnd w:id="35"/>
    </w:p>
    <w:p w14:paraId="5EF71A77" w14:textId="6966F10D" w:rsidR="00E254F2" w:rsidRDefault="005E5785" w:rsidP="009A3672">
      <w:pPr>
        <w:pStyle w:val="ListParagraph"/>
        <w:numPr>
          <w:ilvl w:val="0"/>
          <w:numId w:val="24"/>
        </w:numPr>
        <w:ind w:left="0" w:firstLine="360"/>
      </w:pPr>
      <w:r w:rsidRPr="005B5DA7">
        <w:rPr>
          <w:b/>
          <w:bCs/>
        </w:rPr>
        <w:lastRenderedPageBreak/>
        <w:t xml:space="preserve">Process </w:t>
      </w:r>
      <w:r>
        <w:rPr>
          <w:b/>
          <w:bCs/>
        </w:rPr>
        <w:t>4</w:t>
      </w:r>
      <w:r>
        <w:t xml:space="preserve">: </w:t>
      </w:r>
      <w:r w:rsidR="00661AC6">
        <w:t xml:space="preserve">The </w:t>
      </w:r>
      <w:r w:rsidR="00427AF3">
        <w:t>l</w:t>
      </w:r>
      <w:r w:rsidR="00427AF3" w:rsidRPr="00427AF3">
        <w:t>as</w:t>
      </w:r>
      <w:r w:rsidR="00427AF3">
        <w:t>t</w:t>
      </w:r>
      <w:r w:rsidR="00661AC6">
        <w:t xml:space="preserve"> iteration </w:t>
      </w:r>
      <w:r w:rsidR="00661AC6" w:rsidRPr="00661AC6">
        <w:t>is</w:t>
      </w:r>
      <w:r w:rsidR="00661AC6">
        <w:t xml:space="preserve"> finished.</w:t>
      </w:r>
      <w:r w:rsidR="00427AF3">
        <w:t xml:space="preserve"> </w:t>
      </w:r>
      <w:r w:rsidR="00E254F2">
        <w:t>Matrix strobe now is cleared</w:t>
      </w:r>
      <w:r w:rsidR="00AA5AF6">
        <w:t xml:space="preserve">. Current </w:t>
      </w:r>
      <w:r w:rsidR="000B6329">
        <w:t>status of</w:t>
      </w:r>
      <w:r w:rsidR="007B47C8">
        <w:t xml:space="preserve"> four matrices are shown as</w:t>
      </w:r>
      <w:r w:rsidR="0070348F">
        <w:t xml:space="preserve"> </w:t>
      </w:r>
      <w:r w:rsidR="0070348F">
        <w:fldChar w:fldCharType="begin"/>
      </w:r>
      <w:r w:rsidR="0070348F">
        <w:instrText xml:space="preserve"> REF _Ref125529921 \h </w:instrText>
      </w:r>
      <w:r w:rsidR="0070348F">
        <w:fldChar w:fldCharType="separate"/>
      </w:r>
      <w:r w:rsidR="006A0071">
        <w:t xml:space="preserve">Figure </w:t>
      </w:r>
      <w:r w:rsidR="006A0071">
        <w:rPr>
          <w:noProof/>
        </w:rPr>
        <w:t>1</w:t>
      </w:r>
      <w:r w:rsidR="006A0071">
        <w:t>.</w:t>
      </w:r>
      <w:r w:rsidR="006A0071">
        <w:rPr>
          <w:noProof/>
        </w:rPr>
        <w:t>10</w:t>
      </w:r>
      <w:r w:rsidR="0070348F">
        <w:fldChar w:fldCharType="end"/>
      </w:r>
      <w:r w:rsidR="0070348F">
        <w:t>.</w:t>
      </w:r>
    </w:p>
    <w:p w14:paraId="4D2620DC" w14:textId="3E048BA0" w:rsidR="00371DF6" w:rsidRDefault="00C235F1" w:rsidP="00371DF6">
      <w:pPr>
        <w:ind w:firstLine="0"/>
        <w:jc w:val="center"/>
      </w:pPr>
      <w:r w:rsidRPr="00C235F1">
        <w:rPr>
          <w:noProof/>
        </w:rPr>
        <w:drawing>
          <wp:inline distT="0" distB="0" distL="0" distR="0" wp14:anchorId="0CBA5CA2" wp14:editId="4F6D579C">
            <wp:extent cx="5982697" cy="2457450"/>
            <wp:effectExtent l="0" t="0" r="0" b="0"/>
            <wp:docPr id="13" name="Picture 1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10;&#10;Description automatically generated"/>
                    <pic:cNvPicPr/>
                  </pic:nvPicPr>
                  <pic:blipFill>
                    <a:blip r:embed="rId30"/>
                    <a:stretch>
                      <a:fillRect/>
                    </a:stretch>
                  </pic:blipFill>
                  <pic:spPr>
                    <a:xfrm>
                      <a:off x="0" y="0"/>
                      <a:ext cx="5988342" cy="2459769"/>
                    </a:xfrm>
                    <a:prstGeom prst="rect">
                      <a:avLst/>
                    </a:prstGeom>
                  </pic:spPr>
                </pic:pic>
              </a:graphicData>
            </a:graphic>
          </wp:inline>
        </w:drawing>
      </w:r>
    </w:p>
    <w:p w14:paraId="49680C89" w14:textId="761A4E3A" w:rsidR="00E44E82" w:rsidRPr="00E44E82" w:rsidRDefault="000F55D8" w:rsidP="00730AF4">
      <w:pPr>
        <w:pStyle w:val="Caption"/>
      </w:pPr>
      <w:bookmarkStart w:id="36" w:name="_Ref125529921"/>
      <w:bookmarkStart w:id="37" w:name="_Toc125903489"/>
      <w:r>
        <w:t xml:space="preserve">Figure </w:t>
      </w:r>
      <w:fldSimple w:instr=" STYLEREF 1 \s ">
        <w:r w:rsidR="006A0071">
          <w:rPr>
            <w:noProof/>
          </w:rPr>
          <w:t>1</w:t>
        </w:r>
      </w:fldSimple>
      <w:r w:rsidR="0077001B">
        <w:t>.</w:t>
      </w:r>
      <w:fldSimple w:instr=" SEQ Figure \* ARABIC \s 1 ">
        <w:r w:rsidR="006A0071">
          <w:rPr>
            <w:noProof/>
          </w:rPr>
          <w:t>10</w:t>
        </w:r>
      </w:fldSimple>
      <w:bookmarkEnd w:id="36"/>
      <w:r>
        <w:t xml:space="preserve"> </w:t>
      </w:r>
      <w:r w:rsidR="00545449">
        <w:t xml:space="preserve">Status of four matrices after the first </w:t>
      </w:r>
      <w:r w:rsidR="00E44E82">
        <w:t>iteration</w:t>
      </w:r>
      <w:bookmarkEnd w:id="37"/>
    </w:p>
    <w:p w14:paraId="28193218" w14:textId="4A700013" w:rsidR="00FF7B47" w:rsidRDefault="00427AF3" w:rsidP="00E254F2">
      <w:pPr>
        <w:pStyle w:val="ListParagraph"/>
        <w:ind w:left="0" w:firstLine="360"/>
      </w:pPr>
      <w:r>
        <w:t>In th</w:t>
      </w:r>
      <w:r w:rsidRPr="00427AF3">
        <w:t>is</w:t>
      </w:r>
      <w:r>
        <w:t xml:space="preserve"> process, </w:t>
      </w:r>
      <w:r w:rsidRPr="00427AF3">
        <w:t>w</w:t>
      </w:r>
      <w:r>
        <w:t>e n</w:t>
      </w:r>
      <w:r w:rsidRPr="00427AF3">
        <w:t>ee</w:t>
      </w:r>
      <w:r>
        <w:t>d to check</w:t>
      </w:r>
      <w:r w:rsidR="00E5267D">
        <w:t xml:space="preserve"> </w:t>
      </w:r>
      <w:r w:rsidR="00E5267D" w:rsidRPr="00E5267D">
        <w:t>if</w:t>
      </w:r>
      <w:r w:rsidR="00E5267D">
        <w:t xml:space="preserve"> </w:t>
      </w:r>
      <w:r w:rsidR="009A3672">
        <w:t xml:space="preserve">all elements </w:t>
      </w:r>
      <w:r w:rsidR="009A3672" w:rsidRPr="009A3672">
        <w:t>of</w:t>
      </w:r>
      <w:r w:rsidR="009A3672">
        <w:t xml:space="preserve"> matrix </w:t>
      </w:r>
      <w:r w:rsidR="009A3672" w:rsidRPr="009A3672">
        <w:rPr>
          <w:b/>
          <w:bCs/>
        </w:rPr>
        <w:t>iterated_idx</w:t>
      </w:r>
      <w:r w:rsidR="009A3672">
        <w:t xml:space="preserve"> </w:t>
      </w:r>
      <w:r w:rsidR="009A3672" w:rsidRPr="009A3672">
        <w:t>is</w:t>
      </w:r>
      <w:r w:rsidR="009A3672">
        <w:t xml:space="preserve"> “1”. </w:t>
      </w:r>
      <w:r w:rsidR="00A95FE1" w:rsidRPr="00A95FE1">
        <w:t>If</w:t>
      </w:r>
      <w:r w:rsidR="00A95FE1">
        <w:t xml:space="preserve"> not, the algorithm</w:t>
      </w:r>
      <w:r w:rsidR="000E79EB">
        <w:t xml:space="preserve"> </w:t>
      </w:r>
      <w:proofErr w:type="gramStart"/>
      <w:r w:rsidR="000E79EB">
        <w:t>have</w:t>
      </w:r>
      <w:proofErr w:type="gramEnd"/>
      <w:r w:rsidR="000E79EB">
        <w:t xml:space="preserve"> not done yet</w:t>
      </w:r>
      <w:r w:rsidR="002A7F78">
        <w:t xml:space="preserve">, and </w:t>
      </w:r>
      <w:r w:rsidR="002A7F78" w:rsidRPr="002A7F78">
        <w:t>w</w:t>
      </w:r>
      <w:r w:rsidR="002A7F78">
        <w:t xml:space="preserve">e </w:t>
      </w:r>
      <w:r w:rsidR="002A7F78" w:rsidRPr="002A7F78">
        <w:t>w</w:t>
      </w:r>
      <w:r w:rsidR="002A7F78">
        <w:t xml:space="preserve">ill </w:t>
      </w:r>
      <w:r w:rsidR="00EB5874">
        <w:t>go to the n</w:t>
      </w:r>
      <w:r w:rsidR="00EB5874" w:rsidRPr="00EB5874">
        <w:t>ex</w:t>
      </w:r>
      <w:r w:rsidR="00EB5874">
        <w:t>t iteration.</w:t>
      </w:r>
    </w:p>
    <w:p w14:paraId="55ABBB04" w14:textId="4D3235D9" w:rsidR="00940BE4" w:rsidRDefault="00730AF4" w:rsidP="00E254F2">
      <w:pPr>
        <w:pStyle w:val="ListParagraph"/>
        <w:ind w:left="0" w:firstLine="360"/>
      </w:pPr>
      <w:r w:rsidRPr="00797030">
        <w:rPr>
          <w:b/>
          <w:bCs/>
          <w:u w:val="single"/>
        </w:rPr>
        <w:t>Note</w:t>
      </w:r>
      <w:r>
        <w:t xml:space="preserve">: </w:t>
      </w:r>
      <w:r w:rsidR="002F4715">
        <w:t xml:space="preserve">By applying operation </w:t>
      </w:r>
      <w:r w:rsidR="002F4715" w:rsidRPr="002F4715">
        <w:rPr>
          <w:b/>
        </w:rPr>
        <w:t>selecting the next element to be considered</w:t>
      </w:r>
      <w:r w:rsidR="002F4715">
        <w:t xml:space="preserve"> in</w:t>
      </w:r>
      <w:r w:rsidR="00DD14C4">
        <w:t xml:space="preserve"> </w:t>
      </w:r>
      <w:r w:rsidR="00DD14C4">
        <w:fldChar w:fldCharType="begin"/>
      </w:r>
      <w:r w:rsidR="00DD14C4">
        <w:instrText xml:space="preserve"> REF _Ref125837951 \n \h </w:instrText>
      </w:r>
      <w:r w:rsidR="00DD14C4">
        <w:fldChar w:fldCharType="separate"/>
      </w:r>
      <w:r w:rsidR="006A0071">
        <w:t>1.2.4</w:t>
      </w:r>
      <w:r w:rsidR="00DD14C4">
        <w:fldChar w:fldCharType="end"/>
      </w:r>
      <w:r w:rsidR="002F4715">
        <w:t>, the algorithm will i</w:t>
      </w:r>
      <w:r w:rsidR="002C211E" w:rsidRPr="002C211E">
        <w:t>gnore elements whose corresponding value</w:t>
      </w:r>
      <w:r w:rsidR="002C211E">
        <w:t>s</w:t>
      </w:r>
      <w:r w:rsidR="002C211E" w:rsidRPr="002C211E">
        <w:t xml:space="preserve"> in</w:t>
      </w:r>
      <w:r w:rsidR="002C211E">
        <w:t xml:space="preserve"> matrix</w:t>
      </w:r>
      <w:r w:rsidR="002C211E" w:rsidRPr="002C211E">
        <w:t xml:space="preserve"> iterated_idx is </w:t>
      </w:r>
      <w:r w:rsidR="00F43BEA">
        <w:t>“</w:t>
      </w:r>
      <w:r w:rsidR="002C211E" w:rsidRPr="002C211E">
        <w:t>1</w:t>
      </w:r>
      <w:r w:rsidR="00F43BEA">
        <w:t xml:space="preserve">”. </w:t>
      </w:r>
      <w:r w:rsidR="008C0842" w:rsidRPr="008C0842">
        <w:t>Ex</w:t>
      </w:r>
      <w:r w:rsidR="008C0842">
        <w:t>ample, in th</w:t>
      </w:r>
      <w:r w:rsidR="008C0842" w:rsidRPr="008C0842">
        <w:t>is</w:t>
      </w:r>
      <w:r w:rsidR="008C0842">
        <w:t xml:space="preserve"> c</w:t>
      </w:r>
      <w:r w:rsidR="008C0842" w:rsidRPr="008C0842">
        <w:t>as</w:t>
      </w:r>
      <w:r w:rsidR="008C0842">
        <w:t>e, elements (r</w:t>
      </w:r>
      <w:r w:rsidR="008C0842" w:rsidRPr="008C0842">
        <w:t>ow</w:t>
      </w:r>
      <w:r w:rsidR="008C0842">
        <w:t xml:space="preserve"> 1, column 2), (r</w:t>
      </w:r>
      <w:r w:rsidR="008C0842" w:rsidRPr="008C0842">
        <w:t>ow</w:t>
      </w:r>
      <w:r w:rsidR="008C0842">
        <w:t xml:space="preserve"> 1, column 3) have c</w:t>
      </w:r>
      <w:r w:rsidR="008C0842" w:rsidRPr="008C0842">
        <w:t>or</w:t>
      </w:r>
      <w:r w:rsidR="008C0842">
        <w:t xml:space="preserve">responding values in matrix iterated_idx </w:t>
      </w:r>
      <w:r w:rsidR="008C0842" w:rsidRPr="008C0842">
        <w:t>is</w:t>
      </w:r>
      <w:r w:rsidR="008C0842">
        <w:t xml:space="preserve"> “1”</w:t>
      </w:r>
      <w:r w:rsidR="00740D1F">
        <w:t xml:space="preserve">. So, </w:t>
      </w:r>
      <w:r w:rsidR="00740D1F" w:rsidRPr="00740D1F">
        <w:t>w</w:t>
      </w:r>
      <w:r w:rsidR="00740D1F">
        <w:t xml:space="preserve">e </w:t>
      </w:r>
      <w:r w:rsidR="00740D1F" w:rsidRPr="00740D1F">
        <w:t>w</w:t>
      </w:r>
      <w:r w:rsidR="00740D1F">
        <w:t>ill skip them. The n</w:t>
      </w:r>
      <w:r w:rsidR="00740D1F" w:rsidRPr="00740D1F">
        <w:t>ex</w:t>
      </w:r>
      <w:r w:rsidR="00740D1F">
        <w:t xml:space="preserve">t iteration </w:t>
      </w:r>
      <w:r w:rsidR="00740D1F" w:rsidRPr="00740D1F">
        <w:t>is</w:t>
      </w:r>
      <w:r w:rsidR="00740D1F">
        <w:t xml:space="preserve"> to c</w:t>
      </w:r>
      <w:r w:rsidR="00740D1F" w:rsidRPr="00740D1F">
        <w:t>ons</w:t>
      </w:r>
      <w:r w:rsidR="00740D1F">
        <w:t>ider element (r</w:t>
      </w:r>
      <w:r w:rsidR="00740D1F" w:rsidRPr="00740D1F">
        <w:t>ow</w:t>
      </w:r>
      <w:r w:rsidR="00740D1F">
        <w:t xml:space="preserve"> 1, column </w:t>
      </w:r>
      <w:r w:rsidR="000C2E4E">
        <w:t>4</w:t>
      </w:r>
      <w:r w:rsidR="00740D1F">
        <w:t>)</w:t>
      </w:r>
      <w:r w:rsidR="000C2E4E">
        <w:t xml:space="preserve">. </w:t>
      </w:r>
    </w:p>
    <w:p w14:paraId="62ACFD10" w14:textId="6EEF409B" w:rsidR="00730AF4" w:rsidRDefault="00386AF8" w:rsidP="00E254F2">
      <w:pPr>
        <w:pStyle w:val="ListParagraph"/>
        <w:ind w:left="0" w:firstLine="360"/>
      </w:pPr>
      <w:r w:rsidRPr="00386AF8">
        <w:t>From now on, process 2 and 3 will be repeated</w:t>
      </w:r>
      <w:r>
        <w:t xml:space="preserve">. So, </w:t>
      </w:r>
      <w:r w:rsidRPr="00386AF8">
        <w:t>af</w:t>
      </w:r>
      <w:r>
        <w:t>ter process 3, s</w:t>
      </w:r>
      <w:r w:rsidR="00115C5A">
        <w:t xml:space="preserve">tatus of four matrices now are updated as shown in </w:t>
      </w:r>
      <w:r w:rsidR="00115C5A">
        <w:fldChar w:fldCharType="begin"/>
      </w:r>
      <w:r w:rsidR="00115C5A">
        <w:instrText xml:space="preserve"> REF _Ref125537811 \h </w:instrText>
      </w:r>
      <w:r w:rsidR="00115C5A">
        <w:fldChar w:fldCharType="separate"/>
      </w:r>
      <w:r w:rsidR="006A0071">
        <w:t xml:space="preserve">Figure </w:t>
      </w:r>
      <w:r w:rsidR="006A0071">
        <w:rPr>
          <w:noProof/>
        </w:rPr>
        <w:t>1</w:t>
      </w:r>
      <w:r w:rsidR="006A0071">
        <w:t>.</w:t>
      </w:r>
      <w:r w:rsidR="006A0071">
        <w:rPr>
          <w:noProof/>
        </w:rPr>
        <w:t>11</w:t>
      </w:r>
      <w:r w:rsidR="00115C5A">
        <w:fldChar w:fldCharType="end"/>
      </w:r>
      <w:r w:rsidR="00115C5A">
        <w:t>.</w:t>
      </w:r>
    </w:p>
    <w:p w14:paraId="69D969D4" w14:textId="4579EF36" w:rsidR="00E92F60" w:rsidRDefault="00907108" w:rsidP="006A75EA">
      <w:pPr>
        <w:ind w:firstLine="0"/>
        <w:jc w:val="center"/>
      </w:pPr>
      <w:r>
        <w:rPr>
          <w:noProof/>
        </w:rPr>
        <mc:AlternateContent>
          <mc:Choice Requires="wps">
            <w:drawing>
              <wp:anchor distT="0" distB="0" distL="114300" distR="114300" simplePos="0" relativeHeight="251658248" behindDoc="0" locked="0" layoutInCell="1" allowOverlap="1" wp14:anchorId="43048F88" wp14:editId="29B30584">
                <wp:simplePos x="0" y="0"/>
                <wp:positionH relativeFrom="column">
                  <wp:posOffset>2814320</wp:posOffset>
                </wp:positionH>
                <wp:positionV relativeFrom="paragraph">
                  <wp:posOffset>1031240</wp:posOffset>
                </wp:positionV>
                <wp:extent cx="434340" cy="155575"/>
                <wp:effectExtent l="38100" t="114300" r="0" b="187325"/>
                <wp:wrapNone/>
                <wp:docPr id="31" name="Arrow: Right 31"/>
                <wp:cNvGraphicFramePr/>
                <a:graphic xmlns:a="http://schemas.openxmlformats.org/drawingml/2006/main">
                  <a:graphicData uri="http://schemas.microsoft.com/office/word/2010/wordprocessingShape">
                    <wps:wsp>
                      <wps:cNvSpPr/>
                      <wps:spPr>
                        <a:xfrm rot="19063547">
                          <a:off x="0" y="0"/>
                          <a:ext cx="434340" cy="1555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79C702C">
              <v:shape id="Arrow: Right 31" style="position:absolute;margin-left:221.6pt;margin-top:81.2pt;width:34.2pt;height:12.25pt;rotation:-2770483fd;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gray [1616]" strokecolor="black [3040]" type="#_x0000_t13" adj="17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" w14:anchorId="18FF82EC">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51" behindDoc="0" locked="0" layoutInCell="1" allowOverlap="1" wp14:anchorId="6B24DF18" wp14:editId="7FE03C5B">
                <wp:simplePos x="0" y="0"/>
                <wp:positionH relativeFrom="column">
                  <wp:posOffset>2844800</wp:posOffset>
                </wp:positionH>
                <wp:positionV relativeFrom="paragraph">
                  <wp:posOffset>317500</wp:posOffset>
                </wp:positionV>
                <wp:extent cx="361950" cy="133350"/>
                <wp:effectExtent l="57150" t="38100" r="19050" b="95250"/>
                <wp:wrapNone/>
                <wp:docPr id="1234324644" name="Arrow: Right 1234324644"/>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16D9FD2">
              <v:shape id="Arrow: Right 1234324644" style="position:absolute;margin-left:224pt;margin-top:25pt;width:28.5pt;height:10.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" w14:anchorId="69681F85">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50" behindDoc="0" locked="0" layoutInCell="1" allowOverlap="1" wp14:anchorId="693BBA72" wp14:editId="2032B4F2">
                <wp:simplePos x="0" y="0"/>
                <wp:positionH relativeFrom="column">
                  <wp:posOffset>2842260</wp:posOffset>
                </wp:positionH>
                <wp:positionV relativeFrom="paragraph">
                  <wp:posOffset>1589405</wp:posOffset>
                </wp:positionV>
                <wp:extent cx="361950" cy="133350"/>
                <wp:effectExtent l="57150" t="38100" r="19050" b="95250"/>
                <wp:wrapNone/>
                <wp:docPr id="1234324643" name="Arrow: Right 1234324643"/>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6990724">
              <v:shape id="Arrow: Right 1234324643" style="position:absolute;margin-left:223.8pt;margin-top:125.15pt;width:28.5pt;height:10.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" w14:anchorId="264AE750">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49" behindDoc="0" locked="0" layoutInCell="1" allowOverlap="1" wp14:anchorId="08E191DA" wp14:editId="71DACC8C">
                <wp:simplePos x="0" y="0"/>
                <wp:positionH relativeFrom="column">
                  <wp:posOffset>2051685</wp:posOffset>
                </wp:positionH>
                <wp:positionV relativeFrom="paragraph">
                  <wp:posOffset>951230</wp:posOffset>
                </wp:positionV>
                <wp:extent cx="133350" cy="314325"/>
                <wp:effectExtent l="57150" t="38100" r="76200" b="104775"/>
                <wp:wrapNone/>
                <wp:docPr id="1234324642" name="Arrow: Down 1234324642"/>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296216C">
              <v:shape id="Arrow: Down 1234324642" style="position:absolute;margin-left:161.55pt;margin-top:74.9pt;width:10.5pt;height:24.7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" w14:anchorId="28DC13B7">
                <v:fill type="gradient" color2="#d9d9d9 [496]" colors="0 #bcbcbc;22938f #d0d0d0;1 #ededed" angle="180" focus="100%" rotate="t"/>
                <v:shadow on="t" color="black" opacity="24903f" offset="0,.55556mm" origin=",.5"/>
              </v:shape>
            </w:pict>
          </mc:Fallback>
        </mc:AlternateContent>
      </w:r>
      <w:r w:rsidR="00715CE4" w:rsidRPr="00715CE4">
        <w:rPr>
          <w:noProof/>
        </w:rPr>
        <w:drawing>
          <wp:inline distT="0" distB="0" distL="0" distR="0" wp14:anchorId="0AF4FDE5" wp14:editId="27F3AB8E">
            <wp:extent cx="6038850" cy="2487172"/>
            <wp:effectExtent l="0" t="0" r="0" b="8890"/>
            <wp:docPr id="17" name="Picture 1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 calendar&#10;&#10;Description automatically generated"/>
                    <pic:cNvPicPr/>
                  </pic:nvPicPr>
                  <pic:blipFill>
                    <a:blip r:embed="rId31"/>
                    <a:stretch>
                      <a:fillRect/>
                    </a:stretch>
                  </pic:blipFill>
                  <pic:spPr>
                    <a:xfrm>
                      <a:off x="0" y="0"/>
                      <a:ext cx="6064561" cy="2497761"/>
                    </a:xfrm>
                    <a:prstGeom prst="rect">
                      <a:avLst/>
                    </a:prstGeom>
                  </pic:spPr>
                </pic:pic>
              </a:graphicData>
            </a:graphic>
          </wp:inline>
        </w:drawing>
      </w:r>
    </w:p>
    <w:p w14:paraId="3198BFBE" w14:textId="26032D76" w:rsidR="00E92F60" w:rsidRDefault="00E92F60" w:rsidP="00E92F60">
      <w:pPr>
        <w:pStyle w:val="Caption"/>
      </w:pPr>
      <w:bookmarkStart w:id="38" w:name="_Ref125537811"/>
      <w:bookmarkStart w:id="39" w:name="_Toc125903490"/>
      <w:r>
        <w:t xml:space="preserve">Figure </w:t>
      </w:r>
      <w:fldSimple w:instr=" STYLEREF 1 \s ">
        <w:r w:rsidR="006A0071">
          <w:rPr>
            <w:noProof/>
          </w:rPr>
          <w:t>1</w:t>
        </w:r>
      </w:fldSimple>
      <w:r w:rsidR="0077001B">
        <w:t>.</w:t>
      </w:r>
      <w:fldSimple w:instr=" SEQ Figure \* ARABIC \s 1 ">
        <w:r w:rsidR="006A0071">
          <w:rPr>
            <w:noProof/>
          </w:rPr>
          <w:t>11</w:t>
        </w:r>
      </w:fldSimple>
      <w:bookmarkEnd w:id="38"/>
      <w:r>
        <w:t xml:space="preserve"> The next iteration</w:t>
      </w:r>
      <w:bookmarkEnd w:id="39"/>
    </w:p>
    <w:p w14:paraId="317E6758" w14:textId="30D2DE14" w:rsidR="00506926" w:rsidRDefault="00220765" w:rsidP="00506926">
      <w:r w:rsidRPr="00220765">
        <w:lastRenderedPageBreak/>
        <w:t>If</w:t>
      </w:r>
      <w:r>
        <w:t xml:space="preserve"> all </w:t>
      </w:r>
      <w:r w:rsidR="0016066B">
        <w:t xml:space="preserve">elements </w:t>
      </w:r>
      <w:r w:rsidR="0016066B" w:rsidRPr="0016066B">
        <w:t>of</w:t>
      </w:r>
      <w:r w:rsidR="0016066B">
        <w:t xml:space="preserve"> matrix </w:t>
      </w:r>
      <w:r w:rsidR="0016066B" w:rsidRPr="003B40D9">
        <w:rPr>
          <w:b/>
          <w:bCs/>
        </w:rPr>
        <w:t>iterated_idx</w:t>
      </w:r>
      <w:r w:rsidR="0016066B">
        <w:t xml:space="preserve"> </w:t>
      </w:r>
      <w:r w:rsidR="0016066B" w:rsidRPr="0016066B">
        <w:t>ar</w:t>
      </w:r>
      <w:r w:rsidR="0016066B">
        <w:t xml:space="preserve">e “1”, the algorithm </w:t>
      </w:r>
      <w:r w:rsidR="0016066B" w:rsidRPr="0016066B">
        <w:t>is</w:t>
      </w:r>
      <w:r w:rsidR="0016066B">
        <w:t xml:space="preserve"> finished</w:t>
      </w:r>
      <w:r w:rsidR="00C14166">
        <w:t xml:space="preserve">. </w:t>
      </w:r>
      <w:r w:rsidR="003B40D9">
        <w:t>I</w:t>
      </w:r>
      <w:r w:rsidR="003B40D9" w:rsidRPr="003B40D9">
        <w:t xml:space="preserve">n other words, the stopping condition of the algorithm is that all elements of </w:t>
      </w:r>
      <w:r w:rsidR="003B40D9" w:rsidRPr="003B40D9">
        <w:rPr>
          <w:b/>
          <w:bCs/>
        </w:rPr>
        <w:t>iterated_idx</w:t>
      </w:r>
      <w:r w:rsidR="003B40D9" w:rsidRPr="003B40D9">
        <w:t xml:space="preserve"> are equal to </w:t>
      </w:r>
      <w:r w:rsidR="003B40D9">
        <w:t>“1”.</w:t>
      </w:r>
      <w:r w:rsidR="00CB606B">
        <w:t xml:space="preserve"> </w:t>
      </w:r>
      <w:r w:rsidR="00340147" w:rsidRPr="00340147">
        <w:t xml:space="preserve">We can say that, after </w:t>
      </w:r>
      <w:r w:rsidR="00402A05">
        <w:t>traversing</w:t>
      </w:r>
      <w:r w:rsidR="00340147" w:rsidRPr="00340147">
        <w:t xml:space="preserve"> all elements </w:t>
      </w:r>
      <w:proofErr w:type="gramStart"/>
      <w:r w:rsidR="00340147" w:rsidRPr="00340147">
        <w:t xml:space="preserve">of </w:t>
      </w:r>
      <w:r w:rsidR="00DC056E">
        <w:t xml:space="preserve"> </w:t>
      </w:r>
      <w:r w:rsidR="00340147" w:rsidRPr="00340147">
        <w:t>matrix</w:t>
      </w:r>
      <w:proofErr w:type="gramEnd"/>
      <w:r w:rsidR="00DC056E">
        <w:t xml:space="preserve"> </w:t>
      </w:r>
      <w:r w:rsidR="00DC056E" w:rsidRPr="00DC056E">
        <w:rPr>
          <w:b/>
          <w:bCs/>
        </w:rPr>
        <w:t>input</w:t>
      </w:r>
      <w:r w:rsidR="00340147" w:rsidRPr="00340147">
        <w:t xml:space="preserve">, all elements of </w:t>
      </w:r>
      <w:r w:rsidR="00DC056E">
        <w:t xml:space="preserve">matrix </w:t>
      </w:r>
      <w:r w:rsidR="00340147" w:rsidRPr="00DC056E">
        <w:rPr>
          <w:b/>
          <w:bCs/>
        </w:rPr>
        <w:t>output</w:t>
      </w:r>
      <w:r w:rsidR="00340147" w:rsidRPr="00340147">
        <w:t xml:space="preserve"> have been updated correctly</w:t>
      </w:r>
      <w:r w:rsidR="00DC056E">
        <w:t xml:space="preserve">. </w:t>
      </w:r>
      <w:r w:rsidR="00CB606B">
        <w:t>The r</w:t>
      </w:r>
      <w:r w:rsidR="00CB606B" w:rsidRPr="00CB606B">
        <w:t>es</w:t>
      </w:r>
      <w:r w:rsidR="00CB606B">
        <w:t xml:space="preserve">ult </w:t>
      </w:r>
      <w:r w:rsidR="00E42379" w:rsidRPr="00E42379">
        <w:t>is</w:t>
      </w:r>
      <w:r w:rsidR="00E42379">
        <w:t xml:space="preserve"> shown </w:t>
      </w:r>
      <w:r w:rsidR="00E42379" w:rsidRPr="00E42379">
        <w:t>as</w:t>
      </w:r>
      <w:r w:rsidR="003F4309">
        <w:t xml:space="preserve"> </w:t>
      </w:r>
      <w:r w:rsidR="003F4309">
        <w:fldChar w:fldCharType="begin"/>
      </w:r>
      <w:r w:rsidR="003F4309">
        <w:instrText xml:space="preserve"> REF _Ref125538904 \h </w:instrText>
      </w:r>
      <w:r w:rsidR="003F4309">
        <w:fldChar w:fldCharType="separate"/>
      </w:r>
      <w:r w:rsidR="006A0071">
        <w:t xml:space="preserve">Figure </w:t>
      </w:r>
      <w:r w:rsidR="006A0071">
        <w:rPr>
          <w:noProof/>
        </w:rPr>
        <w:t>1</w:t>
      </w:r>
      <w:r w:rsidR="006A0071">
        <w:t>.</w:t>
      </w:r>
      <w:r w:rsidR="006A0071">
        <w:rPr>
          <w:noProof/>
        </w:rPr>
        <w:t>12</w:t>
      </w:r>
      <w:r w:rsidR="003F4309">
        <w:fldChar w:fldCharType="end"/>
      </w:r>
      <w:r w:rsidR="003F4309">
        <w:t>.</w:t>
      </w:r>
    </w:p>
    <w:p w14:paraId="7580A5AA" w14:textId="67E2D101" w:rsidR="00E42379" w:rsidRDefault="00C2586A" w:rsidP="00E42379">
      <w:pPr>
        <w:ind w:firstLine="0"/>
      </w:pPr>
      <w:r w:rsidRPr="00C2586A">
        <w:rPr>
          <w:noProof/>
        </w:rPr>
        <w:drawing>
          <wp:inline distT="0" distB="0" distL="0" distR="0" wp14:anchorId="03790230" wp14:editId="3CB706B8">
            <wp:extent cx="5972226" cy="24669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3590" cy="2467538"/>
                    </a:xfrm>
                    <a:prstGeom prst="rect">
                      <a:avLst/>
                    </a:prstGeom>
                  </pic:spPr>
                </pic:pic>
              </a:graphicData>
            </a:graphic>
          </wp:inline>
        </w:drawing>
      </w:r>
    </w:p>
    <w:p w14:paraId="3B599BC4" w14:textId="7B6C7601" w:rsidR="00C2586A" w:rsidRPr="00506926" w:rsidRDefault="00C2586A" w:rsidP="00C2586A">
      <w:pPr>
        <w:pStyle w:val="Caption"/>
      </w:pPr>
      <w:bookmarkStart w:id="40" w:name="_Ref125538904"/>
      <w:bookmarkStart w:id="41" w:name="_Toc125903491"/>
      <w:r>
        <w:t xml:space="preserve">Figure </w:t>
      </w:r>
      <w:fldSimple w:instr=" STYLEREF 1 \s ">
        <w:r w:rsidR="006A0071">
          <w:rPr>
            <w:noProof/>
          </w:rPr>
          <w:t>1</w:t>
        </w:r>
      </w:fldSimple>
      <w:r w:rsidR="0077001B">
        <w:t>.</w:t>
      </w:r>
      <w:fldSimple w:instr=" SEQ Figure \* ARABIC \s 1 ">
        <w:r w:rsidR="006A0071">
          <w:rPr>
            <w:noProof/>
          </w:rPr>
          <w:t>12</w:t>
        </w:r>
      </w:fldSimple>
      <w:bookmarkEnd w:id="40"/>
      <w:r>
        <w:t xml:space="preserve"> The r</w:t>
      </w:r>
      <w:r w:rsidRPr="00C2586A">
        <w:t>es</w:t>
      </w:r>
      <w:r>
        <w:t xml:space="preserve">ult </w:t>
      </w:r>
      <w:r w:rsidRPr="00C2586A">
        <w:t>of</w:t>
      </w:r>
      <w:r>
        <w:t xml:space="preserve"> the new algo</w:t>
      </w:r>
      <w:r w:rsidR="003F4309">
        <w:t>rithm</w:t>
      </w:r>
      <w:bookmarkEnd w:id="41"/>
    </w:p>
    <w:p w14:paraId="133A3D61" w14:textId="53560417" w:rsidR="005025FE" w:rsidRDefault="005025FE" w:rsidP="00D143A3">
      <w:pPr>
        <w:pStyle w:val="Heading3"/>
      </w:pPr>
      <w:bookmarkStart w:id="42" w:name="_Ref125837951"/>
      <w:bookmarkStart w:id="43" w:name="_Toc125905973"/>
      <w:r>
        <w:t xml:space="preserve">Operation </w:t>
      </w:r>
      <w:bookmarkEnd w:id="42"/>
      <w:r w:rsidR="009F7257" w:rsidRPr="00EA250E">
        <w:t>selecting the next element to be considered</w:t>
      </w:r>
      <w:bookmarkEnd w:id="43"/>
    </w:p>
    <w:p w14:paraId="6DC87F3E" w14:textId="4441BC6C" w:rsidR="00C07278" w:rsidRDefault="00726FF3" w:rsidP="00C07278">
      <w:r w:rsidRPr="00726FF3">
        <w:t xml:space="preserve">If </w:t>
      </w:r>
      <w:r>
        <w:t xml:space="preserve">we </w:t>
      </w:r>
      <w:r w:rsidRPr="00726FF3">
        <w:t>iterat</w:t>
      </w:r>
      <w:r>
        <w:t>e</w:t>
      </w:r>
      <w:r w:rsidRPr="00726FF3">
        <w:t xml:space="preserve"> through each element of</w:t>
      </w:r>
      <w:r>
        <w:t xml:space="preserve"> matrix</w:t>
      </w:r>
      <w:r w:rsidRPr="00726FF3">
        <w:t xml:space="preserve"> </w:t>
      </w:r>
      <w:r w:rsidRPr="00726FF3">
        <w:rPr>
          <w:b/>
        </w:rPr>
        <w:t>input</w:t>
      </w:r>
      <w:r w:rsidRPr="00726FF3">
        <w:t xml:space="preserve"> in turn without skipping the elements</w:t>
      </w:r>
      <w:r w:rsidR="0022533B">
        <w:t xml:space="preserve"> which have</w:t>
      </w:r>
      <w:r w:rsidRPr="00726FF3">
        <w:t xml:space="preserve"> the corresponding </w:t>
      </w:r>
      <w:r w:rsidRPr="0022533B">
        <w:rPr>
          <w:b/>
        </w:rPr>
        <w:t>iterated_idx</w:t>
      </w:r>
      <w:r w:rsidRPr="00726FF3">
        <w:t xml:space="preserve"> equal to </w:t>
      </w:r>
      <w:r w:rsidR="0022533B">
        <w:t>“</w:t>
      </w:r>
      <w:r w:rsidRPr="00726FF3">
        <w:t>1</w:t>
      </w:r>
      <w:r w:rsidR="0022533B">
        <w:t>”</w:t>
      </w:r>
      <w:r w:rsidRPr="00726FF3">
        <w:t>, redundant</w:t>
      </w:r>
      <w:r w:rsidR="0022533B">
        <w:t xml:space="preserve"> iterations</w:t>
      </w:r>
      <w:r w:rsidRPr="00726FF3">
        <w:t xml:space="preserve"> will appear. For example, consider the example in</w:t>
      </w:r>
      <w:r w:rsidR="006C0D81">
        <w:t xml:space="preserve"> </w:t>
      </w:r>
      <w:r w:rsidR="006C0D81">
        <w:fldChar w:fldCharType="begin"/>
      </w:r>
      <w:r w:rsidR="006C0D81">
        <w:instrText xml:space="preserve"> REF _Ref125407742 \n \h </w:instrText>
      </w:r>
      <w:r w:rsidR="006C0D81">
        <w:fldChar w:fldCharType="separate"/>
      </w:r>
      <w:r w:rsidR="006A0071">
        <w:t>1.2.3</w:t>
      </w:r>
      <w:r w:rsidR="006C0D81">
        <w:fldChar w:fldCharType="end"/>
      </w:r>
      <w:r w:rsidRPr="00726FF3">
        <w:t>, after the first</w:t>
      </w:r>
      <w:r w:rsidR="006C0D81">
        <w:t xml:space="preserve"> iteration</w:t>
      </w:r>
      <w:r w:rsidRPr="00726FF3">
        <w:t>, elements (1, 1), (1, 2) are obviously already selected from the previous</w:t>
      </w:r>
      <w:r w:rsidR="00F55319">
        <w:t xml:space="preserve"> iteration</w:t>
      </w:r>
      <w:r w:rsidRPr="00726FF3">
        <w:t>, but if</w:t>
      </w:r>
      <w:r w:rsidR="00107F9E">
        <w:t xml:space="preserve"> we keep doing in turn without skipping them,</w:t>
      </w:r>
      <w:r w:rsidRPr="00726FF3">
        <w:t xml:space="preserve"> </w:t>
      </w:r>
      <w:r w:rsidR="001532CA">
        <w:t xml:space="preserve">this </w:t>
      </w:r>
      <w:r w:rsidRPr="00726FF3">
        <w:t xml:space="preserve">will cause these 2 elements to be selected again redundantly. This is also a </w:t>
      </w:r>
      <w:r w:rsidR="00A5122C">
        <w:t>restriction</w:t>
      </w:r>
      <w:r w:rsidRPr="00726FF3">
        <w:t xml:space="preserve"> of the original algorithm if you look at the Matl</w:t>
      </w:r>
      <w:r w:rsidR="005F2890">
        <w:t>a</w:t>
      </w:r>
      <w:r w:rsidRPr="00726FF3">
        <w:t>b code</w:t>
      </w:r>
      <w:r w:rsidR="00CE5CCE">
        <w:t>.</w:t>
      </w:r>
    </w:p>
    <w:p w14:paraId="3D46E8FB" w14:textId="73691BB9" w:rsidR="008D28CD" w:rsidRDefault="009F7257" w:rsidP="008D28CD">
      <w:r>
        <w:t xml:space="preserve">We propose an operation </w:t>
      </w:r>
      <w:r w:rsidRPr="009F7257">
        <w:rPr>
          <w:b/>
        </w:rPr>
        <w:t>selecting the next element to be considered</w:t>
      </w:r>
      <w:r>
        <w:rPr>
          <w:b/>
        </w:rPr>
        <w:t xml:space="preserve"> </w:t>
      </w:r>
      <w:r>
        <w:t xml:space="preserve">to solve this problem. </w:t>
      </w:r>
      <w:r w:rsidR="008D28CD">
        <w:t>The idea is like this:</w:t>
      </w:r>
    </w:p>
    <w:p w14:paraId="225975E7" w14:textId="1BE4987D" w:rsidR="008D28CD" w:rsidRDefault="008D28CD" w:rsidP="008D28CD">
      <w:pPr>
        <w:pStyle w:val="ListParagraph"/>
        <w:numPr>
          <w:ilvl w:val="0"/>
          <w:numId w:val="26"/>
        </w:numPr>
        <w:ind w:left="0" w:firstLine="357"/>
      </w:pPr>
      <w:r>
        <w:t>T</w:t>
      </w:r>
      <w:r w:rsidRPr="008D28CD">
        <w:t>hrough the</w:t>
      </w:r>
      <w:r>
        <w:t xml:space="preserve"> matrix</w:t>
      </w:r>
      <w:r w:rsidRPr="008D28CD">
        <w:t xml:space="preserve"> </w:t>
      </w:r>
      <w:r w:rsidRPr="008D28CD">
        <w:rPr>
          <w:b/>
        </w:rPr>
        <w:t>iterated_idx</w:t>
      </w:r>
      <w:r w:rsidRPr="008D28CD">
        <w:t>, we know which element</w:t>
      </w:r>
      <w:r>
        <w:t>s have</w:t>
      </w:r>
      <w:r w:rsidRPr="008D28CD">
        <w:t xml:space="preserve"> been selected before. So our job is simply to find the row position of </w:t>
      </w:r>
      <w:r w:rsidRPr="00C854F4">
        <w:rPr>
          <w:b/>
        </w:rPr>
        <w:t>iterated_idx</w:t>
      </w:r>
      <w:r w:rsidRPr="008D28CD">
        <w:t xml:space="preserve"> where at least one element is equal to "0" and</w:t>
      </w:r>
      <w:r w:rsidR="00C854F4">
        <w:t xml:space="preserve"> on that row,</w:t>
      </w:r>
      <w:r w:rsidRPr="008D28CD">
        <w:t xml:space="preserve"> find the position of the first zero element from left to right.</w:t>
      </w:r>
      <w:r w:rsidR="00C854F4">
        <w:t xml:space="preserve"> </w:t>
      </w:r>
    </w:p>
    <w:p w14:paraId="0D99A250" w14:textId="58312E0D" w:rsidR="00823D6C" w:rsidRDefault="00823D6C" w:rsidP="00823D6C">
      <w:pPr>
        <w:pStyle w:val="ListParagraph"/>
        <w:numPr>
          <w:ilvl w:val="0"/>
          <w:numId w:val="26"/>
        </w:numPr>
        <w:ind w:left="0" w:firstLine="357"/>
      </w:pPr>
      <w:r w:rsidRPr="00823D6C">
        <w:t xml:space="preserve">The position of the row and column just found is the position of the next </w:t>
      </w:r>
      <w:r>
        <w:t xml:space="preserve">selected </w:t>
      </w:r>
      <w:r w:rsidRPr="00823D6C">
        <w:t>element</w:t>
      </w:r>
      <w:r>
        <w:t>.</w:t>
      </w:r>
    </w:p>
    <w:p w14:paraId="71C090A5" w14:textId="32CAB575" w:rsidR="00823D6C" w:rsidRDefault="00823D6C" w:rsidP="002176AD">
      <w:pPr>
        <w:pStyle w:val="ListParagraph"/>
        <w:ind w:left="357" w:firstLine="363"/>
      </w:pPr>
      <w:r>
        <w:lastRenderedPageBreak/>
        <w:t xml:space="preserve">For example, </w:t>
      </w:r>
      <w:r w:rsidR="000D09F8">
        <w:t>if we</w:t>
      </w:r>
      <w:r w:rsidR="002176AD">
        <w:t xml:space="preserve"> know the state of iterated_idx is</w:t>
      </w:r>
      <w:r w:rsidR="00757A19">
        <w:t xml:space="preserve"> like </w:t>
      </w:r>
      <w:r w:rsidR="00757A19">
        <w:fldChar w:fldCharType="begin"/>
      </w:r>
      <w:r w:rsidR="00757A19">
        <w:instrText xml:space="preserve"> REF _Ref125842599 \h </w:instrText>
      </w:r>
      <w:r w:rsidR="00757A19">
        <w:fldChar w:fldCharType="separate"/>
      </w:r>
      <w:r w:rsidR="006A0071">
        <w:t xml:space="preserve">Figure </w:t>
      </w:r>
      <w:r w:rsidR="006A0071">
        <w:rPr>
          <w:noProof/>
        </w:rPr>
        <w:t>1</w:t>
      </w:r>
      <w:r w:rsidR="006A0071">
        <w:t>.</w:t>
      </w:r>
      <w:r w:rsidR="006A0071">
        <w:rPr>
          <w:noProof/>
        </w:rPr>
        <w:t>13</w:t>
      </w:r>
      <w:r w:rsidR="00757A19">
        <w:fldChar w:fldCharType="end"/>
      </w:r>
      <w:r w:rsidR="002176AD">
        <w:t xml:space="preserve">, we will see </w:t>
      </w:r>
      <w:r w:rsidR="002176AD" w:rsidRPr="008D28CD">
        <w:t xml:space="preserve">the row position of </w:t>
      </w:r>
      <w:r w:rsidR="002176AD" w:rsidRPr="00C854F4">
        <w:rPr>
          <w:b/>
        </w:rPr>
        <w:t>iterated_idx</w:t>
      </w:r>
      <w:r w:rsidR="002176AD" w:rsidRPr="008D28CD">
        <w:t xml:space="preserve"> where at least one element is equal to "0"</w:t>
      </w:r>
      <w:r w:rsidR="002176AD">
        <w:t xml:space="preserve"> is</w:t>
      </w:r>
      <w:r w:rsidR="00344B3F">
        <w:t xml:space="preserve"> row 3</w:t>
      </w:r>
      <w:r w:rsidR="002176AD">
        <w:t xml:space="preserve"> and </w:t>
      </w:r>
      <w:r w:rsidR="002176AD" w:rsidRPr="008D28CD">
        <w:t>the position of the first zero element from left to right</w:t>
      </w:r>
      <w:r w:rsidR="002176AD">
        <w:t xml:space="preserve"> on row</w:t>
      </w:r>
      <w:r w:rsidR="00D724D9">
        <w:t xml:space="preserve"> 3</w:t>
      </w:r>
      <w:r w:rsidR="002176AD">
        <w:t xml:space="preserve"> is</w:t>
      </w:r>
      <w:r w:rsidR="00D724D9">
        <w:t xml:space="preserve"> column 4.</w:t>
      </w:r>
      <w:r w:rsidR="002176AD">
        <w:t xml:space="preserve"> So, the next selected element’s position is</w:t>
      </w:r>
      <w:r w:rsidR="004D1BCE">
        <w:t xml:space="preserve"> (3, 4).</w:t>
      </w:r>
    </w:p>
    <w:p w14:paraId="761A3913" w14:textId="51795629" w:rsidR="002176AD" w:rsidRDefault="00BE4AB5" w:rsidP="00BE4AB5">
      <w:pPr>
        <w:jc w:val="center"/>
      </w:pPr>
      <w:r w:rsidRPr="00BE4AB5">
        <w:rPr>
          <w:noProof/>
        </w:rPr>
        <w:drawing>
          <wp:inline distT="0" distB="0" distL="0" distR="0" wp14:anchorId="60CDFC11" wp14:editId="62554A5A">
            <wp:extent cx="3578596" cy="158230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1685" cy="1636734"/>
                    </a:xfrm>
                    <a:prstGeom prst="rect">
                      <a:avLst/>
                    </a:prstGeom>
                  </pic:spPr>
                </pic:pic>
              </a:graphicData>
            </a:graphic>
          </wp:inline>
        </w:drawing>
      </w:r>
    </w:p>
    <w:p w14:paraId="36EB36E4" w14:textId="25EDEF34" w:rsidR="00BE4AB5" w:rsidRPr="009F7257" w:rsidRDefault="00BE4AB5" w:rsidP="00BE4AB5">
      <w:pPr>
        <w:pStyle w:val="Caption"/>
      </w:pPr>
      <w:bookmarkStart w:id="44" w:name="_Ref125842599"/>
      <w:bookmarkStart w:id="45" w:name="_Toc125903492"/>
      <w:r>
        <w:t xml:space="preserve">Figure </w:t>
      </w:r>
      <w:fldSimple w:instr=" STYLEREF 1 \s ">
        <w:r w:rsidR="006A0071">
          <w:rPr>
            <w:noProof/>
          </w:rPr>
          <w:t>1</w:t>
        </w:r>
      </w:fldSimple>
      <w:r w:rsidR="0077001B">
        <w:t>.</w:t>
      </w:r>
      <w:fldSimple w:instr=" SEQ Figure \* ARABIC \s 1 ">
        <w:r w:rsidR="006A0071">
          <w:rPr>
            <w:noProof/>
          </w:rPr>
          <w:t>13</w:t>
        </w:r>
      </w:fldSimple>
      <w:bookmarkEnd w:id="44"/>
      <w:r>
        <w:t xml:space="preserve"> Example of operation </w:t>
      </w:r>
      <w:r w:rsidRPr="00EA250E">
        <w:t>selecting the next element to be considered</w:t>
      </w:r>
      <w:bookmarkEnd w:id="45"/>
    </w:p>
    <w:p w14:paraId="44F19595" w14:textId="672F89DD" w:rsidR="008B74A5" w:rsidRDefault="00770330" w:rsidP="007125CC">
      <w:pPr>
        <w:pStyle w:val="Heading3"/>
      </w:pPr>
      <w:bookmarkStart w:id="46" w:name="_Toc125905974"/>
      <w:r>
        <w:t>Impovements</w:t>
      </w:r>
      <w:r w:rsidR="00510979">
        <w:t xml:space="preserve"> and</w:t>
      </w:r>
      <w:r w:rsidR="000655E4">
        <w:t xml:space="preserve"> trade-</w:t>
      </w:r>
      <w:r w:rsidR="000655E4" w:rsidRPr="000655E4">
        <w:t>of</w:t>
      </w:r>
      <w:r w:rsidR="000655E4">
        <w:t xml:space="preserve">fs </w:t>
      </w:r>
      <w:r>
        <w:t>of new algorithm</w:t>
      </w:r>
      <w:bookmarkEnd w:id="46"/>
    </w:p>
    <w:p w14:paraId="3E8BBF6D" w14:textId="1ABB6D0A" w:rsidR="001550F3" w:rsidRDefault="00D120B9" w:rsidP="00D120B9">
      <w:pPr>
        <w:pStyle w:val="Heading4"/>
      </w:pPr>
      <w:r>
        <w:t>Improvements</w:t>
      </w:r>
    </w:p>
    <w:p w14:paraId="3ED3ED26" w14:textId="309F934A" w:rsidR="00D120B9" w:rsidRDefault="00D120B9" w:rsidP="00BD101F">
      <w:pPr>
        <w:pStyle w:val="ListParagraph"/>
        <w:numPr>
          <w:ilvl w:val="0"/>
          <w:numId w:val="24"/>
        </w:numPr>
        <w:ind w:left="0" w:firstLine="360"/>
      </w:pPr>
      <w:r w:rsidRPr="00D120B9">
        <w:t>As</w:t>
      </w:r>
      <w:r>
        <w:t xml:space="preserve"> </w:t>
      </w:r>
      <w:r w:rsidRPr="00D120B9">
        <w:t>w</w:t>
      </w:r>
      <w:r>
        <w:t>e can s</w:t>
      </w:r>
      <w:r w:rsidRPr="00D120B9">
        <w:t>ee</w:t>
      </w:r>
      <w:r>
        <w:t xml:space="preserve"> in section </w:t>
      </w:r>
      <w:r>
        <w:fldChar w:fldCharType="begin"/>
      </w:r>
      <w:r>
        <w:instrText xml:space="preserve"> REF _Ref125407742 \n \h </w:instrText>
      </w:r>
      <w:r>
        <w:fldChar w:fldCharType="separate"/>
      </w:r>
      <w:r w:rsidR="006A0071">
        <w:t>1.2.3</w:t>
      </w:r>
      <w:r>
        <w:fldChar w:fldCharType="end"/>
      </w:r>
      <w:r>
        <w:t xml:space="preserve">, number </w:t>
      </w:r>
      <w:r w:rsidRPr="00D120B9">
        <w:t>of</w:t>
      </w:r>
      <w:r>
        <w:t xml:space="preserve"> iterations </w:t>
      </w:r>
      <w:r w:rsidRPr="00D120B9">
        <w:t>is</w:t>
      </w:r>
      <w:r w:rsidR="00BD101F">
        <w:t xml:space="preserve"> </w:t>
      </w:r>
      <w:r w:rsidR="00BD101F" w:rsidRPr="00BD101F">
        <w:rPr>
          <w:b/>
          <w:bCs/>
        </w:rPr>
        <w:t>always</w:t>
      </w:r>
      <w:r>
        <w:t xml:space="preserve"> equal to number </w:t>
      </w:r>
      <w:r w:rsidRPr="00D120B9">
        <w:t>of</w:t>
      </w:r>
      <w:r>
        <w:t xml:space="preserve"> </w:t>
      </w:r>
      <w:r w:rsidR="00BD101F" w:rsidRPr="00BD101F">
        <w:rPr>
          <w:b/>
          <w:bCs/>
        </w:rPr>
        <w:t>input</w:t>
      </w:r>
      <w:r w:rsidR="00BD101F">
        <w:t xml:space="preserve">’s elements regardless </w:t>
      </w:r>
      <w:r w:rsidR="00BD101F" w:rsidRPr="00BD101F">
        <w:t>of</w:t>
      </w:r>
      <w:r w:rsidR="00BD101F">
        <w:t xml:space="preserve"> </w:t>
      </w:r>
      <w:r w:rsidR="00BD101F" w:rsidRPr="00BD101F">
        <w:rPr>
          <w:b/>
          <w:bCs/>
        </w:rPr>
        <w:t>input</w:t>
      </w:r>
      <w:r w:rsidR="00BD101F">
        <w:t xml:space="preserve">’s content. </w:t>
      </w:r>
      <w:r w:rsidR="008F3B18">
        <w:t>S</w:t>
      </w:r>
      <w:r w:rsidR="001D6BE6" w:rsidRPr="001D6BE6">
        <w:t xml:space="preserve">o, except for the best case where all the elements of </w:t>
      </w:r>
      <w:r w:rsidR="001D6BE6" w:rsidRPr="00866F5C">
        <w:rPr>
          <w:b/>
          <w:bCs/>
        </w:rPr>
        <w:t>input</w:t>
      </w:r>
      <w:r w:rsidR="001D6BE6" w:rsidRPr="001D6BE6">
        <w:t xml:space="preserve"> have the same value, the number of iterations reduce</w:t>
      </w:r>
      <w:r w:rsidR="001E1D48">
        <w:t>s</w:t>
      </w:r>
      <w:r w:rsidR="001D6BE6" w:rsidRPr="001D6BE6">
        <w:t>.</w:t>
      </w:r>
      <w:r w:rsidR="001D6BE6">
        <w:t xml:space="preserve"> In the c</w:t>
      </w:r>
      <w:r w:rsidR="001D6BE6" w:rsidRPr="001D6BE6">
        <w:t>as</w:t>
      </w:r>
      <w:r w:rsidR="001D6BE6">
        <w:t xml:space="preserve">e </w:t>
      </w:r>
      <w:r w:rsidR="001D6BE6" w:rsidRPr="001D6BE6">
        <w:t>of</w:t>
      </w:r>
      <w:r w:rsidR="001D6BE6">
        <w:t xml:space="preserve"> </w:t>
      </w:r>
      <w:r w:rsidR="001D6BE6">
        <w:fldChar w:fldCharType="begin"/>
      </w:r>
      <w:r w:rsidR="001D6BE6">
        <w:instrText xml:space="preserve"> REF _Ref125540996 \h </w:instrText>
      </w:r>
      <w:r w:rsidR="001D6BE6">
        <w:fldChar w:fldCharType="separate"/>
      </w:r>
      <w:r w:rsidR="006A0071">
        <w:t xml:space="preserve">Figure </w:t>
      </w:r>
      <w:r w:rsidR="006A0071">
        <w:rPr>
          <w:noProof/>
        </w:rPr>
        <w:t>1</w:t>
      </w:r>
      <w:r w:rsidR="006A0071">
        <w:t>.</w:t>
      </w:r>
      <w:r w:rsidR="006A0071">
        <w:rPr>
          <w:noProof/>
        </w:rPr>
        <w:t>1</w:t>
      </w:r>
      <w:r w:rsidR="001D6BE6">
        <w:fldChar w:fldCharType="end"/>
      </w:r>
      <w:r w:rsidR="00DC1832">
        <w:t xml:space="preserve"> (</w:t>
      </w:r>
      <w:r w:rsidR="00DC1832" w:rsidRPr="00DC1832">
        <w:t>w</w:t>
      </w:r>
      <w:r w:rsidR="00DC1832">
        <w:t>orst c</w:t>
      </w:r>
      <w:r w:rsidR="00DC1832" w:rsidRPr="00DC1832">
        <w:t>as</w:t>
      </w:r>
      <w:r w:rsidR="00DC1832">
        <w:t>e)</w:t>
      </w:r>
      <w:r w:rsidR="001D6BE6">
        <w:t>,</w:t>
      </w:r>
      <w:r w:rsidR="002E1C5E">
        <w:t xml:space="preserve"> </w:t>
      </w:r>
      <w:r w:rsidR="002E1C5E" w:rsidRPr="002E1C5E">
        <w:t xml:space="preserve">the number of </w:t>
      </w:r>
      <w:r w:rsidR="002E1C5E">
        <w:t>iterations reduce</w:t>
      </w:r>
      <w:r w:rsidR="001E1D48">
        <w:t>s</w:t>
      </w:r>
      <w:r w:rsidR="002E1C5E">
        <w:t xml:space="preserve"> </w:t>
      </w:r>
      <w:r w:rsidR="002E1C5E" w:rsidRPr="002E1C5E">
        <w:t>5 times</w:t>
      </w:r>
      <w:r w:rsidR="001E1D48">
        <w:t xml:space="preserve"> (from 180 to 36)</w:t>
      </w:r>
      <w:r w:rsidR="00A924A5">
        <w:t xml:space="preserve">. </w:t>
      </w:r>
      <w:r w:rsidR="00CB5194">
        <w:t>In the c</w:t>
      </w:r>
      <w:r w:rsidR="00CB5194" w:rsidRPr="00CB5194">
        <w:t>as</w:t>
      </w:r>
      <w:r w:rsidR="00CB5194">
        <w:t xml:space="preserve">e </w:t>
      </w:r>
      <w:r w:rsidR="00CB5194" w:rsidRPr="00CB5194">
        <w:t>of</w:t>
      </w:r>
      <w:r w:rsidR="00CB5194">
        <w:t xml:space="preserve"> </w:t>
      </w:r>
      <w:r w:rsidR="00BA1EEB">
        <w:t xml:space="preserve">section </w:t>
      </w:r>
      <w:r w:rsidR="00BA1EEB">
        <w:fldChar w:fldCharType="begin"/>
      </w:r>
      <w:r w:rsidR="00BA1EEB">
        <w:instrText xml:space="preserve"> REF _Ref125407742 \n \h </w:instrText>
      </w:r>
      <w:r w:rsidR="00BA1EEB">
        <w:fldChar w:fldCharType="separate"/>
      </w:r>
      <w:r w:rsidR="006A0071">
        <w:t>1.2.3</w:t>
      </w:r>
      <w:r w:rsidR="00BA1EEB">
        <w:fldChar w:fldCharType="end"/>
      </w:r>
      <w:r w:rsidR="00BA1EEB">
        <w:t xml:space="preserve">, the number </w:t>
      </w:r>
      <w:r w:rsidR="00BA1EEB" w:rsidRPr="00BA1EEB">
        <w:t>of</w:t>
      </w:r>
      <w:r w:rsidR="00BA1EEB">
        <w:t xml:space="preserve"> iterations reduces </w:t>
      </w:r>
      <w:r w:rsidR="00453BF5">
        <w:t>2 times (from 72 to 36).</w:t>
      </w:r>
      <w:r w:rsidR="00AF2D9E">
        <w:t xml:space="preserve"> </w:t>
      </w:r>
      <w:r w:rsidR="002F4277">
        <w:t>I</w:t>
      </w:r>
      <w:r w:rsidR="002F4277" w:rsidRPr="002F4277">
        <w:t>t also means that the number of execution cycles of the hardware significantly reduce</w:t>
      </w:r>
      <w:r w:rsidR="002F4277">
        <w:t>s.</w:t>
      </w:r>
    </w:p>
    <w:p w14:paraId="412A9F14" w14:textId="47DB6136" w:rsidR="00F3294C" w:rsidRDefault="00F3294C" w:rsidP="00BD101F">
      <w:pPr>
        <w:pStyle w:val="ListParagraph"/>
        <w:numPr>
          <w:ilvl w:val="0"/>
          <w:numId w:val="24"/>
        </w:numPr>
        <w:ind w:left="0" w:firstLine="360"/>
      </w:pPr>
      <w:r w:rsidRPr="00F3294C">
        <w:t xml:space="preserve">We support the operation </w:t>
      </w:r>
      <w:r w:rsidRPr="002F4715">
        <w:rPr>
          <w:b/>
        </w:rPr>
        <w:t>selecting the next element to be considered</w:t>
      </w:r>
      <w:r w:rsidRPr="00F3294C">
        <w:t>, the purpose is to skip the selected elements in the previous</w:t>
      </w:r>
      <w:r>
        <w:t xml:space="preserve"> iterations</w:t>
      </w:r>
      <w:r w:rsidRPr="00F3294C">
        <w:t>, thereby, helping to eliminate redundant</w:t>
      </w:r>
      <w:r>
        <w:t xml:space="preserve"> iterations</w:t>
      </w:r>
      <w:r w:rsidR="006E36E1">
        <w:t xml:space="preserve">, making </w:t>
      </w:r>
      <w:r w:rsidR="00B41DD6" w:rsidRPr="00B41DD6">
        <w:t>efficiency</w:t>
      </w:r>
      <w:r w:rsidR="006E36E1">
        <w:t xml:space="preserve"> optimal</w:t>
      </w:r>
      <w:r w:rsidRPr="00F3294C">
        <w:t>.</w:t>
      </w:r>
      <w:r>
        <w:t xml:space="preserve"> </w:t>
      </w:r>
      <w:r w:rsidR="006E36E1" w:rsidRPr="006E36E1">
        <w:t xml:space="preserve">Looking at the old algorithm's </w:t>
      </w:r>
      <w:r w:rsidR="00C84AC3">
        <w:t>M</w:t>
      </w:r>
      <w:r w:rsidR="006E36E1" w:rsidRPr="006E36E1">
        <w:t xml:space="preserve">atlab code, we can see that in loop 2, </w:t>
      </w:r>
      <w:r w:rsidR="00C60C45">
        <w:t>each</w:t>
      </w:r>
      <w:r w:rsidR="006E36E1" w:rsidRPr="006E36E1">
        <w:t xml:space="preserve"> element</w:t>
      </w:r>
      <w:r w:rsidR="00C60C45">
        <w:t xml:space="preserve"> </w:t>
      </w:r>
      <w:r w:rsidR="00C60C45" w:rsidRPr="00C60C45">
        <w:t>of</w:t>
      </w:r>
      <w:r w:rsidR="00C60C45">
        <w:t xml:space="preserve"> matrix input </w:t>
      </w:r>
      <w:proofErr w:type="gramStart"/>
      <w:r w:rsidR="00C60C45">
        <w:t>have</w:t>
      </w:r>
      <w:proofErr w:type="gramEnd"/>
      <w:r w:rsidR="00C60C45">
        <w:t xml:space="preserve"> one iteration</w:t>
      </w:r>
      <w:r w:rsidR="006E36E1" w:rsidRPr="006E36E1">
        <w:t xml:space="preserve">. </w:t>
      </w:r>
      <w:r w:rsidR="00DD4A08">
        <w:t>Th</w:t>
      </w:r>
      <w:r w:rsidR="00DD4A08" w:rsidRPr="00DD4A08">
        <w:t>is</w:t>
      </w:r>
      <w:r w:rsidR="00DD4A08">
        <w:t xml:space="preserve"> creates </w:t>
      </w:r>
      <w:r w:rsidR="006E36E1" w:rsidRPr="006E36E1">
        <w:t>redundant</w:t>
      </w:r>
      <w:r w:rsidR="00C60C45">
        <w:t xml:space="preserve"> iterations</w:t>
      </w:r>
      <w:r w:rsidR="006E36E1" w:rsidRPr="006E36E1">
        <w:t xml:space="preserve">, making </w:t>
      </w:r>
      <w:r w:rsidR="00B41DD6" w:rsidRPr="00B41DD6">
        <w:t>efficiency</w:t>
      </w:r>
      <w:r w:rsidR="006E36E1" w:rsidRPr="006E36E1">
        <w:t xml:space="preserve"> suboptimal</w:t>
      </w:r>
      <w:r w:rsidR="00C84AC3">
        <w:t>.</w:t>
      </w:r>
    </w:p>
    <w:p w14:paraId="110A37DD" w14:textId="00AB00DA" w:rsidR="00905731" w:rsidRDefault="00905731" w:rsidP="00905731">
      <w:pPr>
        <w:pStyle w:val="Heading4"/>
      </w:pPr>
      <w:r>
        <w:t>Trade-</w:t>
      </w:r>
      <w:r w:rsidRPr="00905731">
        <w:t>of</w:t>
      </w:r>
      <w:r>
        <w:t>fs</w:t>
      </w:r>
    </w:p>
    <w:p w14:paraId="7A29918E" w14:textId="7A6559F1" w:rsidR="00905731" w:rsidRPr="00905731" w:rsidRDefault="00457520" w:rsidP="00457520">
      <w:pPr>
        <w:pStyle w:val="ListParagraph"/>
        <w:numPr>
          <w:ilvl w:val="0"/>
          <w:numId w:val="24"/>
        </w:numPr>
        <w:ind w:left="0" w:firstLine="360"/>
      </w:pPr>
      <w:r w:rsidRPr="00457520">
        <w:t xml:space="preserve">As mentioned above, </w:t>
      </w:r>
      <w:r>
        <w:t xml:space="preserve">new </w:t>
      </w:r>
      <w:r w:rsidRPr="00457520">
        <w:t xml:space="preserve">algorithm needs more </w:t>
      </w:r>
      <w:r>
        <w:t>h</w:t>
      </w:r>
      <w:r w:rsidRPr="00457520">
        <w:t>ar</w:t>
      </w:r>
      <w:r>
        <w:t xml:space="preserve">dware </w:t>
      </w:r>
      <w:r w:rsidRPr="00457520">
        <w:t>resources than the original</w:t>
      </w:r>
      <w:r>
        <w:t xml:space="preserve"> one</w:t>
      </w:r>
      <w:r w:rsidRPr="00457520">
        <w:t xml:space="preserve"> to serve </w:t>
      </w:r>
      <w:r w:rsidR="00476FC9">
        <w:t>operation</w:t>
      </w:r>
      <w:r w:rsidRPr="00457520">
        <w:t xml:space="preserve"> expand</w:t>
      </w:r>
      <w:r w:rsidR="00476FC9">
        <w:t>ing</w:t>
      </w:r>
      <w:r w:rsidRPr="00457520">
        <w:t xml:space="preserve"> the </w:t>
      </w:r>
      <w:r>
        <w:t xml:space="preserve">selected </w:t>
      </w:r>
      <w:r w:rsidRPr="00457520">
        <w:t>area</w:t>
      </w:r>
      <w:r>
        <w:t xml:space="preserve"> </w:t>
      </w:r>
      <w:r w:rsidRPr="00457520">
        <w:t>and to</w:t>
      </w:r>
      <w:r>
        <w:t xml:space="preserve"> store </w:t>
      </w:r>
      <w:r w:rsidRPr="001A5CFD">
        <w:rPr>
          <w:b/>
          <w:bCs/>
        </w:rPr>
        <w:t>iterated_idx</w:t>
      </w:r>
      <w:r>
        <w:t xml:space="preserve"> </w:t>
      </w:r>
      <w:r w:rsidR="001A5CFD" w:rsidRPr="001A5CFD">
        <w:t>to serve the</w:t>
      </w:r>
      <w:r w:rsidR="002B2936">
        <w:t xml:space="preserve"> operation</w:t>
      </w:r>
      <w:r w:rsidR="001A5CFD" w:rsidRPr="001A5CFD">
        <w:t xml:space="preserve"> calculat</w:t>
      </w:r>
      <w:r w:rsidR="002B2936">
        <w:t>ing</w:t>
      </w:r>
      <w:r w:rsidR="001A5CFD" w:rsidRPr="001A5CFD">
        <w:t xml:space="preserve"> to ignore the previously</w:t>
      </w:r>
      <w:r w:rsidR="001A5CFD">
        <w:t xml:space="preserve"> selected </w:t>
      </w:r>
      <w:r w:rsidR="001A5CFD" w:rsidRPr="001A5CFD">
        <w:t>elements</w:t>
      </w:r>
      <w:r w:rsidRPr="00457520">
        <w:t>.</w:t>
      </w:r>
      <w:r w:rsidR="00EA0AB4">
        <w:t xml:space="preserve"> H</w:t>
      </w:r>
      <w:r w:rsidR="00EA0AB4" w:rsidRPr="00EA0AB4">
        <w:t xml:space="preserve">owever, since each element of iterated_idx is only 1 </w:t>
      </w:r>
      <w:proofErr w:type="gramStart"/>
      <w:r w:rsidR="00EA0AB4" w:rsidRPr="00EA0AB4">
        <w:t>bit</w:t>
      </w:r>
      <w:r w:rsidR="00A623B8">
        <w:t xml:space="preserve"> </w:t>
      </w:r>
      <w:r w:rsidR="00EA0AB4" w:rsidRPr="00EA0AB4">
        <w:t>,</w:t>
      </w:r>
      <w:proofErr w:type="gramEnd"/>
      <w:r w:rsidR="00EA0AB4" w:rsidRPr="00EA0AB4">
        <w:t xml:space="preserve"> the circuit size for implementing the new algorithm is not too large compared to the old algorithm.</w:t>
      </w:r>
    </w:p>
    <w:p w14:paraId="1CC43364" w14:textId="467C3C76" w:rsidR="002A72DA" w:rsidRDefault="002A72DA" w:rsidP="002A72DA">
      <w:pPr>
        <w:pStyle w:val="Heading1"/>
      </w:pPr>
      <w:bookmarkStart w:id="47" w:name="_Toc112091963"/>
      <w:r>
        <w:br w:type="page"/>
      </w:r>
      <w:bookmarkStart w:id="48" w:name="_Toc125905975"/>
      <w:bookmarkEnd w:id="47"/>
      <w:r w:rsidR="00FC595A">
        <w:lastRenderedPageBreak/>
        <w:t>BLOCK DESIGN</w:t>
      </w:r>
      <w:bookmarkEnd w:id="48"/>
    </w:p>
    <w:p w14:paraId="27284978" w14:textId="2A0A08DB" w:rsidR="00750406" w:rsidRPr="00750406" w:rsidRDefault="00750406" w:rsidP="00750406">
      <w:r w:rsidRPr="00750406">
        <w:t xml:space="preserve">This chapter describes the overall and detailed design of the hardware that implements </w:t>
      </w:r>
      <w:r w:rsidR="007F320A">
        <w:t xml:space="preserve">our </w:t>
      </w:r>
      <w:r w:rsidR="00004E80">
        <w:t>Regional Maxima</w:t>
      </w:r>
      <w:r w:rsidRPr="00750406">
        <w:t xml:space="preserve"> algorithm</w:t>
      </w:r>
      <w:r>
        <w:t xml:space="preserve"> in </w:t>
      </w:r>
      <w:r>
        <w:fldChar w:fldCharType="begin"/>
      </w:r>
      <w:r>
        <w:instrText xml:space="preserve"> REF _Ref125630528 \n \h </w:instrText>
      </w:r>
      <w:r>
        <w:fldChar w:fldCharType="separate"/>
      </w:r>
      <w:r w:rsidR="006A0071">
        <w:t>CHAPTER 1</w:t>
      </w:r>
      <w:r>
        <w:fldChar w:fldCharType="end"/>
      </w:r>
      <w:r>
        <w:t>.</w:t>
      </w:r>
    </w:p>
    <w:p w14:paraId="7B96FB1B" w14:textId="36528778" w:rsidR="00FC595A" w:rsidRDefault="003F7DA7" w:rsidP="00121F2B">
      <w:pPr>
        <w:pStyle w:val="Heading2"/>
      </w:pPr>
      <w:bookmarkStart w:id="49" w:name="_Toc125905976"/>
      <w:r>
        <w:t>Top module</w:t>
      </w:r>
      <w:bookmarkEnd w:id="49"/>
    </w:p>
    <w:p w14:paraId="0B2E2535" w14:textId="3E22064C" w:rsidR="00C17D95" w:rsidRDefault="00214B91" w:rsidP="00214B91">
      <w:pPr>
        <w:spacing w:before="0" w:after="200"/>
        <w:ind w:firstLine="0"/>
        <w:jc w:val="center"/>
      </w:pPr>
      <w:r>
        <w:rPr>
          <w:noProof/>
        </w:rPr>
        <w:drawing>
          <wp:inline distT="0" distB="0" distL="0" distR="0" wp14:anchorId="3A586528" wp14:editId="659103A6">
            <wp:extent cx="5065652" cy="1868556"/>
            <wp:effectExtent l="0" t="0" r="0" b="0"/>
            <wp:docPr id="1234324645" name="Picture 123432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4645" name="Picture 123432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9676" cy="1906927"/>
                    </a:xfrm>
                    <a:prstGeom prst="rect">
                      <a:avLst/>
                    </a:prstGeom>
                  </pic:spPr>
                </pic:pic>
              </a:graphicData>
            </a:graphic>
          </wp:inline>
        </w:drawing>
      </w:r>
    </w:p>
    <w:p w14:paraId="34ECE0E7" w14:textId="51113042" w:rsidR="002A7210" w:rsidRDefault="00AE1396" w:rsidP="002A7210">
      <w:pPr>
        <w:pStyle w:val="Caption"/>
      </w:pPr>
      <w:bookmarkStart w:id="50" w:name="_Toc125903493"/>
      <w:r>
        <w:t xml:space="preserve">Figure </w:t>
      </w:r>
      <w:fldSimple w:instr=" STYLEREF 1 \s ">
        <w:r w:rsidR="006A0071">
          <w:rPr>
            <w:noProof/>
          </w:rPr>
          <w:t>2</w:t>
        </w:r>
      </w:fldSimple>
      <w:r w:rsidR="0077001B">
        <w:t>.</w:t>
      </w:r>
      <w:fldSimple w:instr=" SEQ Figure \* ARABIC \s 1 ">
        <w:r w:rsidR="006A0071">
          <w:rPr>
            <w:noProof/>
          </w:rPr>
          <w:t>1</w:t>
        </w:r>
      </w:fldSimple>
      <w:r>
        <w:t xml:space="preserve"> </w:t>
      </w:r>
      <w:r w:rsidR="00BC1A24">
        <w:t>eda_regional_maxima</w:t>
      </w:r>
      <w:r w:rsidR="00FF2166">
        <w:t xml:space="preserve"> block diagram</w:t>
      </w:r>
      <w:bookmarkEnd w:id="50"/>
    </w:p>
    <w:p w14:paraId="3A3D0094" w14:textId="2B321A62" w:rsidR="008724CE" w:rsidRDefault="008724CE" w:rsidP="008724CE">
      <w:pPr>
        <w:pStyle w:val="Heading3"/>
      </w:pPr>
      <w:bookmarkStart w:id="51" w:name="_Toc125905977"/>
      <w:r>
        <w:t>Port description</w:t>
      </w:r>
      <w:bookmarkEnd w:id="51"/>
    </w:p>
    <w:p w14:paraId="3C2AFA9E" w14:textId="41F699EE" w:rsidR="008724CE" w:rsidRPr="008724CE" w:rsidRDefault="008724CE" w:rsidP="008724CE">
      <w:pPr>
        <w:pStyle w:val="Caption"/>
      </w:pPr>
      <w:bookmarkStart w:id="52" w:name="_Toc125903508"/>
      <w:r>
        <w:t xml:space="preserve">Table </w:t>
      </w:r>
      <w:fldSimple w:instr=" STYLEREF 1 \s ">
        <w:r w:rsidR="006A0071">
          <w:rPr>
            <w:noProof/>
          </w:rPr>
          <w:t>2</w:t>
        </w:r>
      </w:fldSimple>
      <w:r w:rsidR="007F36DF">
        <w:t>.</w:t>
      </w:r>
      <w:fldSimple w:instr=" SEQ Table \* ARABIC \s 1 ">
        <w:r w:rsidR="006A0071">
          <w:rPr>
            <w:noProof/>
          </w:rPr>
          <w:t>1</w:t>
        </w:r>
      </w:fldSimple>
      <w:r>
        <w:t xml:space="preserve"> </w:t>
      </w:r>
      <w:r w:rsidR="0078313C">
        <w:t>eda_regional_maxima</w:t>
      </w:r>
      <w:r>
        <w:t xml:space="preserve"> port description</w:t>
      </w:r>
      <w:bookmarkEnd w:id="52"/>
    </w:p>
    <w:tbl>
      <w:tblPr>
        <w:tblStyle w:val="TableGrid"/>
        <w:tblW w:w="9085" w:type="dxa"/>
        <w:tblLook w:val="04A0" w:firstRow="1" w:lastRow="0" w:firstColumn="1" w:lastColumn="0" w:noHBand="0" w:noVBand="1"/>
      </w:tblPr>
      <w:tblGrid>
        <w:gridCol w:w="1897"/>
        <w:gridCol w:w="1926"/>
        <w:gridCol w:w="992"/>
        <w:gridCol w:w="4270"/>
      </w:tblGrid>
      <w:tr w:rsidR="008724CE" w:rsidRPr="00690607" w14:paraId="2CBB0735" w14:textId="77777777" w:rsidTr="00AE6252">
        <w:tc>
          <w:tcPr>
            <w:tcW w:w="1897" w:type="dxa"/>
          </w:tcPr>
          <w:p w14:paraId="67CC80B9" w14:textId="77777777" w:rsidR="008724CE" w:rsidRPr="00690607" w:rsidRDefault="008724CE" w:rsidP="008724CE">
            <w:pPr>
              <w:ind w:firstLine="0"/>
              <w:jc w:val="center"/>
              <w:rPr>
                <w:b/>
                <w:sz w:val="24"/>
                <w:szCs w:val="24"/>
              </w:rPr>
            </w:pPr>
            <w:r w:rsidRPr="00690607">
              <w:rPr>
                <w:b/>
                <w:sz w:val="24"/>
                <w:szCs w:val="24"/>
              </w:rPr>
              <w:t>Signal name</w:t>
            </w:r>
          </w:p>
        </w:tc>
        <w:tc>
          <w:tcPr>
            <w:tcW w:w="1926" w:type="dxa"/>
          </w:tcPr>
          <w:p w14:paraId="2B73294D" w14:textId="77777777" w:rsidR="008724CE" w:rsidRPr="00690607" w:rsidRDefault="008724CE" w:rsidP="008724CE">
            <w:pPr>
              <w:ind w:firstLine="0"/>
              <w:jc w:val="center"/>
              <w:rPr>
                <w:b/>
                <w:sz w:val="24"/>
                <w:szCs w:val="24"/>
              </w:rPr>
            </w:pPr>
            <w:r w:rsidRPr="00690607">
              <w:rPr>
                <w:b/>
                <w:sz w:val="24"/>
                <w:szCs w:val="24"/>
              </w:rPr>
              <w:t>Width</w:t>
            </w:r>
          </w:p>
        </w:tc>
        <w:tc>
          <w:tcPr>
            <w:tcW w:w="992" w:type="dxa"/>
          </w:tcPr>
          <w:p w14:paraId="7C043E9E" w14:textId="4A8C5A25" w:rsidR="008724CE" w:rsidRPr="00690607" w:rsidRDefault="00AE6252" w:rsidP="008724CE">
            <w:pPr>
              <w:ind w:firstLine="0"/>
              <w:jc w:val="center"/>
              <w:rPr>
                <w:b/>
                <w:sz w:val="24"/>
                <w:szCs w:val="24"/>
              </w:rPr>
            </w:pPr>
            <w:r>
              <w:rPr>
                <w:b/>
                <w:sz w:val="24"/>
                <w:szCs w:val="24"/>
              </w:rPr>
              <w:t>I/O</w:t>
            </w:r>
          </w:p>
        </w:tc>
        <w:tc>
          <w:tcPr>
            <w:tcW w:w="4270" w:type="dxa"/>
          </w:tcPr>
          <w:p w14:paraId="49E336D3" w14:textId="77777777" w:rsidR="008724CE" w:rsidRPr="00690607" w:rsidRDefault="008724CE" w:rsidP="008724CE">
            <w:pPr>
              <w:ind w:firstLine="0"/>
              <w:jc w:val="center"/>
              <w:rPr>
                <w:b/>
                <w:sz w:val="24"/>
                <w:szCs w:val="24"/>
              </w:rPr>
            </w:pPr>
            <w:r w:rsidRPr="00690607">
              <w:rPr>
                <w:b/>
                <w:sz w:val="24"/>
                <w:szCs w:val="24"/>
              </w:rPr>
              <w:t>Description</w:t>
            </w:r>
          </w:p>
        </w:tc>
      </w:tr>
      <w:tr w:rsidR="008724CE" w:rsidRPr="00690607" w14:paraId="413AFEBD" w14:textId="77777777" w:rsidTr="00AE6252">
        <w:tc>
          <w:tcPr>
            <w:tcW w:w="1897" w:type="dxa"/>
          </w:tcPr>
          <w:p w14:paraId="1E104BD5" w14:textId="77777777" w:rsidR="008724CE" w:rsidRPr="00690607" w:rsidRDefault="008724CE" w:rsidP="008724CE">
            <w:pPr>
              <w:ind w:firstLine="0"/>
              <w:rPr>
                <w:b/>
                <w:sz w:val="24"/>
                <w:szCs w:val="24"/>
              </w:rPr>
            </w:pPr>
            <w:r w:rsidRPr="00690607">
              <w:rPr>
                <w:b/>
                <w:sz w:val="24"/>
                <w:szCs w:val="24"/>
              </w:rPr>
              <w:t>clk</w:t>
            </w:r>
          </w:p>
        </w:tc>
        <w:tc>
          <w:tcPr>
            <w:tcW w:w="1926" w:type="dxa"/>
          </w:tcPr>
          <w:p w14:paraId="7239DA1B" w14:textId="77777777" w:rsidR="008724CE" w:rsidRPr="00690607" w:rsidRDefault="008724CE" w:rsidP="008724CE">
            <w:pPr>
              <w:ind w:firstLine="0"/>
              <w:jc w:val="center"/>
              <w:rPr>
                <w:sz w:val="24"/>
                <w:szCs w:val="24"/>
              </w:rPr>
            </w:pPr>
            <w:r w:rsidRPr="00690607">
              <w:rPr>
                <w:sz w:val="24"/>
                <w:szCs w:val="24"/>
              </w:rPr>
              <w:t>1</w:t>
            </w:r>
          </w:p>
        </w:tc>
        <w:tc>
          <w:tcPr>
            <w:tcW w:w="992" w:type="dxa"/>
          </w:tcPr>
          <w:p w14:paraId="307132B3"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01B2BE4B" w14:textId="77777777" w:rsidR="008724CE" w:rsidRPr="00690607" w:rsidRDefault="008724CE" w:rsidP="008724CE">
            <w:pPr>
              <w:ind w:firstLine="0"/>
              <w:rPr>
                <w:sz w:val="24"/>
                <w:szCs w:val="24"/>
              </w:rPr>
            </w:pPr>
            <w:r>
              <w:rPr>
                <w:sz w:val="24"/>
                <w:szCs w:val="24"/>
              </w:rPr>
              <w:t>Clock signal</w:t>
            </w:r>
          </w:p>
        </w:tc>
      </w:tr>
      <w:tr w:rsidR="008724CE" w:rsidRPr="00690607" w14:paraId="70225F83" w14:textId="77777777" w:rsidTr="00AE6252">
        <w:tc>
          <w:tcPr>
            <w:tcW w:w="1897" w:type="dxa"/>
          </w:tcPr>
          <w:p w14:paraId="0F4B7B0C" w14:textId="77777777" w:rsidR="008724CE" w:rsidRPr="00690607" w:rsidRDefault="008724CE" w:rsidP="008724CE">
            <w:pPr>
              <w:ind w:firstLine="0"/>
              <w:rPr>
                <w:b/>
                <w:sz w:val="24"/>
                <w:szCs w:val="24"/>
              </w:rPr>
            </w:pPr>
            <w:r w:rsidRPr="00690607">
              <w:rPr>
                <w:b/>
                <w:sz w:val="24"/>
                <w:szCs w:val="24"/>
              </w:rPr>
              <w:t>reset_n</w:t>
            </w:r>
          </w:p>
        </w:tc>
        <w:tc>
          <w:tcPr>
            <w:tcW w:w="1926" w:type="dxa"/>
          </w:tcPr>
          <w:p w14:paraId="5DBC326E" w14:textId="77777777" w:rsidR="008724CE" w:rsidRPr="00690607" w:rsidRDefault="008724CE" w:rsidP="008724CE">
            <w:pPr>
              <w:ind w:firstLine="0"/>
              <w:jc w:val="center"/>
              <w:rPr>
                <w:sz w:val="24"/>
                <w:szCs w:val="24"/>
              </w:rPr>
            </w:pPr>
            <w:r w:rsidRPr="00690607">
              <w:rPr>
                <w:sz w:val="24"/>
                <w:szCs w:val="24"/>
              </w:rPr>
              <w:t>1</w:t>
            </w:r>
          </w:p>
        </w:tc>
        <w:tc>
          <w:tcPr>
            <w:tcW w:w="992" w:type="dxa"/>
          </w:tcPr>
          <w:p w14:paraId="17E79336"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2A072BA7" w14:textId="77777777" w:rsidR="008724CE" w:rsidRPr="00690607" w:rsidRDefault="008724CE" w:rsidP="008724CE">
            <w:pPr>
              <w:ind w:firstLine="0"/>
              <w:rPr>
                <w:sz w:val="24"/>
                <w:szCs w:val="24"/>
              </w:rPr>
            </w:pPr>
            <w:r>
              <w:rPr>
                <w:sz w:val="24"/>
                <w:szCs w:val="24"/>
              </w:rPr>
              <w:t>Asynchronous reset, active LOW</w:t>
            </w:r>
          </w:p>
        </w:tc>
      </w:tr>
      <w:tr w:rsidR="008724CE" w:rsidRPr="00690607" w14:paraId="5E4C9966" w14:textId="77777777" w:rsidTr="00AE6252">
        <w:tc>
          <w:tcPr>
            <w:tcW w:w="1897" w:type="dxa"/>
          </w:tcPr>
          <w:p w14:paraId="71B7071E" w14:textId="1F14A87D" w:rsidR="008724CE" w:rsidRPr="00690607" w:rsidRDefault="008724CE" w:rsidP="008724CE">
            <w:pPr>
              <w:ind w:firstLine="0"/>
              <w:rPr>
                <w:b/>
                <w:sz w:val="24"/>
                <w:szCs w:val="24"/>
              </w:rPr>
            </w:pPr>
            <w:r>
              <w:rPr>
                <w:b/>
                <w:sz w:val="24"/>
                <w:szCs w:val="24"/>
              </w:rPr>
              <w:t>write_en</w:t>
            </w:r>
          </w:p>
        </w:tc>
        <w:tc>
          <w:tcPr>
            <w:tcW w:w="1926" w:type="dxa"/>
          </w:tcPr>
          <w:p w14:paraId="159904B5" w14:textId="0DBF687A" w:rsidR="008724CE" w:rsidRPr="00690607" w:rsidRDefault="005D040B" w:rsidP="008724CE">
            <w:pPr>
              <w:ind w:firstLine="0"/>
              <w:jc w:val="center"/>
              <w:rPr>
                <w:sz w:val="24"/>
                <w:szCs w:val="24"/>
              </w:rPr>
            </w:pPr>
            <w:r>
              <w:rPr>
                <w:sz w:val="24"/>
                <w:szCs w:val="24"/>
              </w:rPr>
              <w:t>1</w:t>
            </w:r>
          </w:p>
        </w:tc>
        <w:tc>
          <w:tcPr>
            <w:tcW w:w="992" w:type="dxa"/>
          </w:tcPr>
          <w:p w14:paraId="2A566281"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4F0DC508" w14:textId="4A8B576E" w:rsidR="008724CE" w:rsidRPr="00690607" w:rsidRDefault="008724CE" w:rsidP="008724CE">
            <w:pPr>
              <w:ind w:firstLine="0"/>
              <w:rPr>
                <w:sz w:val="24"/>
                <w:szCs w:val="24"/>
              </w:rPr>
            </w:pPr>
            <w:r>
              <w:rPr>
                <w:sz w:val="24"/>
                <w:szCs w:val="24"/>
              </w:rPr>
              <w:t>Write enable</w:t>
            </w:r>
          </w:p>
        </w:tc>
      </w:tr>
      <w:tr w:rsidR="008724CE" w:rsidRPr="00690607" w14:paraId="3DC91A41" w14:textId="77777777" w:rsidTr="00AE6252">
        <w:tc>
          <w:tcPr>
            <w:tcW w:w="1897" w:type="dxa"/>
          </w:tcPr>
          <w:p w14:paraId="3BA5C18F" w14:textId="7DBDCDED" w:rsidR="008724CE" w:rsidRPr="00690607" w:rsidRDefault="008724CE" w:rsidP="008724CE">
            <w:pPr>
              <w:ind w:firstLine="0"/>
              <w:rPr>
                <w:b/>
                <w:sz w:val="24"/>
                <w:szCs w:val="24"/>
              </w:rPr>
            </w:pPr>
            <w:r>
              <w:rPr>
                <w:b/>
                <w:sz w:val="24"/>
                <w:szCs w:val="24"/>
              </w:rPr>
              <w:t>wr_addr</w:t>
            </w:r>
          </w:p>
        </w:tc>
        <w:tc>
          <w:tcPr>
            <w:tcW w:w="1926" w:type="dxa"/>
          </w:tcPr>
          <w:p w14:paraId="60FF6D2E" w14:textId="38D47922" w:rsidR="008724CE" w:rsidRPr="00690607" w:rsidRDefault="008724CE" w:rsidP="008724CE">
            <w:pPr>
              <w:ind w:firstLine="0"/>
              <w:jc w:val="center"/>
              <w:rPr>
                <w:sz w:val="24"/>
                <w:szCs w:val="24"/>
              </w:rPr>
            </w:pPr>
            <w:r>
              <w:rPr>
                <w:sz w:val="24"/>
                <w:szCs w:val="24"/>
              </w:rPr>
              <w:t>ADDR_WIDTH</w:t>
            </w:r>
          </w:p>
        </w:tc>
        <w:tc>
          <w:tcPr>
            <w:tcW w:w="992" w:type="dxa"/>
          </w:tcPr>
          <w:p w14:paraId="420C5C92"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6F48253A" w14:textId="79EE5799" w:rsidR="008724CE" w:rsidRPr="00690607" w:rsidRDefault="008724CE" w:rsidP="00C03D3A">
            <w:pPr>
              <w:ind w:firstLine="0"/>
              <w:rPr>
                <w:sz w:val="24"/>
                <w:szCs w:val="24"/>
              </w:rPr>
            </w:pPr>
            <w:r>
              <w:rPr>
                <w:sz w:val="24"/>
                <w:szCs w:val="24"/>
              </w:rPr>
              <w:t>Write address</w:t>
            </w:r>
            <w:r w:rsidR="00C03D3A">
              <w:rPr>
                <w:sz w:val="24"/>
                <w:szCs w:val="24"/>
              </w:rPr>
              <w:t xml:space="preserve"> {i, j}</w:t>
            </w:r>
          </w:p>
        </w:tc>
      </w:tr>
      <w:tr w:rsidR="008724CE" w:rsidRPr="00690607" w14:paraId="149220D3" w14:textId="77777777" w:rsidTr="00AE6252">
        <w:tc>
          <w:tcPr>
            <w:tcW w:w="1897" w:type="dxa"/>
          </w:tcPr>
          <w:p w14:paraId="670116F0" w14:textId="03353203" w:rsidR="008724CE" w:rsidRPr="00690607" w:rsidRDefault="005D040B" w:rsidP="008724CE">
            <w:pPr>
              <w:ind w:firstLine="0"/>
              <w:rPr>
                <w:b/>
                <w:sz w:val="24"/>
                <w:szCs w:val="24"/>
              </w:rPr>
            </w:pPr>
            <w:r>
              <w:rPr>
                <w:b/>
                <w:sz w:val="24"/>
                <w:szCs w:val="24"/>
              </w:rPr>
              <w:t>pixel_in</w:t>
            </w:r>
          </w:p>
        </w:tc>
        <w:tc>
          <w:tcPr>
            <w:tcW w:w="1926" w:type="dxa"/>
          </w:tcPr>
          <w:p w14:paraId="2FD9E189" w14:textId="04565D49" w:rsidR="008724CE" w:rsidRPr="00690607" w:rsidRDefault="005D040B" w:rsidP="008724CE">
            <w:pPr>
              <w:ind w:firstLine="0"/>
              <w:jc w:val="center"/>
              <w:rPr>
                <w:sz w:val="24"/>
                <w:szCs w:val="24"/>
              </w:rPr>
            </w:pPr>
            <w:r>
              <w:rPr>
                <w:sz w:val="24"/>
                <w:szCs w:val="24"/>
              </w:rPr>
              <w:t>PIXEL_WIDTH</w:t>
            </w:r>
          </w:p>
        </w:tc>
        <w:tc>
          <w:tcPr>
            <w:tcW w:w="992" w:type="dxa"/>
          </w:tcPr>
          <w:p w14:paraId="54AE1145"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34D96F5D" w14:textId="2DC959DD" w:rsidR="008724CE" w:rsidRPr="00690607" w:rsidRDefault="005D040B" w:rsidP="008724CE">
            <w:pPr>
              <w:ind w:firstLine="0"/>
              <w:rPr>
                <w:sz w:val="24"/>
                <w:szCs w:val="24"/>
              </w:rPr>
            </w:pPr>
            <w:r>
              <w:rPr>
                <w:sz w:val="24"/>
                <w:szCs w:val="24"/>
              </w:rPr>
              <w:t>Pixels’ value</w:t>
            </w:r>
            <w:r w:rsidR="004C37B8">
              <w:rPr>
                <w:sz w:val="24"/>
                <w:szCs w:val="24"/>
              </w:rPr>
              <w:t xml:space="preserve"> user want</w:t>
            </w:r>
            <w:r>
              <w:rPr>
                <w:sz w:val="24"/>
                <w:szCs w:val="24"/>
              </w:rPr>
              <w:t xml:space="preserve"> to write to internal image memory</w:t>
            </w:r>
            <w:r w:rsidR="004C37B8">
              <w:rPr>
                <w:sz w:val="24"/>
                <w:szCs w:val="24"/>
              </w:rPr>
              <w:t xml:space="preserve"> of top module</w:t>
            </w:r>
            <w:r w:rsidR="00AE6252">
              <w:rPr>
                <w:sz w:val="24"/>
                <w:szCs w:val="24"/>
              </w:rPr>
              <w:t xml:space="preserve"> in the current cycle</w:t>
            </w:r>
          </w:p>
        </w:tc>
      </w:tr>
      <w:tr w:rsidR="008724CE" w:rsidRPr="00690607" w14:paraId="20C497E4" w14:textId="77777777" w:rsidTr="00AE6252">
        <w:tc>
          <w:tcPr>
            <w:tcW w:w="1897" w:type="dxa"/>
          </w:tcPr>
          <w:p w14:paraId="4501F08E" w14:textId="54ADBC55" w:rsidR="008724CE" w:rsidRPr="00690607" w:rsidRDefault="005D040B" w:rsidP="008724CE">
            <w:pPr>
              <w:ind w:firstLine="0"/>
              <w:rPr>
                <w:b/>
                <w:sz w:val="24"/>
                <w:szCs w:val="24"/>
              </w:rPr>
            </w:pPr>
            <w:r>
              <w:rPr>
                <w:b/>
                <w:sz w:val="24"/>
                <w:szCs w:val="24"/>
              </w:rPr>
              <w:t>start</w:t>
            </w:r>
          </w:p>
        </w:tc>
        <w:tc>
          <w:tcPr>
            <w:tcW w:w="1926" w:type="dxa"/>
          </w:tcPr>
          <w:p w14:paraId="7676505F" w14:textId="75A850CF" w:rsidR="008724CE" w:rsidRPr="00690607" w:rsidRDefault="00C23C79" w:rsidP="008724CE">
            <w:pPr>
              <w:ind w:firstLine="0"/>
              <w:jc w:val="center"/>
              <w:rPr>
                <w:sz w:val="24"/>
                <w:szCs w:val="24"/>
              </w:rPr>
            </w:pPr>
            <w:r>
              <w:rPr>
                <w:sz w:val="24"/>
                <w:szCs w:val="24"/>
              </w:rPr>
              <w:t>1</w:t>
            </w:r>
          </w:p>
        </w:tc>
        <w:tc>
          <w:tcPr>
            <w:tcW w:w="992" w:type="dxa"/>
          </w:tcPr>
          <w:p w14:paraId="33F65615"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0C5129FD" w14:textId="34549B41" w:rsidR="008724CE" w:rsidRPr="00690607" w:rsidRDefault="00C23C79" w:rsidP="008724CE">
            <w:pPr>
              <w:ind w:firstLine="0"/>
              <w:rPr>
                <w:sz w:val="24"/>
                <w:szCs w:val="24"/>
              </w:rPr>
            </w:pPr>
            <w:r>
              <w:rPr>
                <w:sz w:val="24"/>
                <w:szCs w:val="24"/>
              </w:rPr>
              <w:t>Start running algorithm after loading image</w:t>
            </w:r>
            <w:r w:rsidR="00615FCC">
              <w:rPr>
                <w:sz w:val="24"/>
                <w:szCs w:val="24"/>
              </w:rPr>
              <w:t>, active HIGH</w:t>
            </w:r>
          </w:p>
        </w:tc>
      </w:tr>
      <w:tr w:rsidR="008724CE" w:rsidRPr="00690607" w14:paraId="6FFB40AC" w14:textId="77777777" w:rsidTr="00AE6252">
        <w:tc>
          <w:tcPr>
            <w:tcW w:w="1897" w:type="dxa"/>
          </w:tcPr>
          <w:p w14:paraId="3103DC85" w14:textId="0EB51F2C" w:rsidR="008724CE" w:rsidRPr="00690607" w:rsidRDefault="00617D2C" w:rsidP="008724CE">
            <w:pPr>
              <w:ind w:firstLine="0"/>
              <w:rPr>
                <w:b/>
                <w:sz w:val="24"/>
                <w:szCs w:val="24"/>
              </w:rPr>
            </w:pPr>
            <w:r>
              <w:rPr>
                <w:b/>
                <w:sz w:val="24"/>
                <w:szCs w:val="24"/>
              </w:rPr>
              <w:t>done</w:t>
            </w:r>
          </w:p>
        </w:tc>
        <w:tc>
          <w:tcPr>
            <w:tcW w:w="1926" w:type="dxa"/>
          </w:tcPr>
          <w:p w14:paraId="7C2FBA39" w14:textId="1AAF891A" w:rsidR="008724CE" w:rsidRPr="00690607" w:rsidRDefault="00CF4320" w:rsidP="008724CE">
            <w:pPr>
              <w:ind w:firstLine="0"/>
              <w:jc w:val="center"/>
              <w:rPr>
                <w:sz w:val="24"/>
                <w:szCs w:val="24"/>
              </w:rPr>
            </w:pPr>
            <w:r>
              <w:rPr>
                <w:sz w:val="24"/>
                <w:szCs w:val="24"/>
              </w:rPr>
              <w:t>1</w:t>
            </w:r>
          </w:p>
        </w:tc>
        <w:tc>
          <w:tcPr>
            <w:tcW w:w="992" w:type="dxa"/>
          </w:tcPr>
          <w:p w14:paraId="4E0809BA"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256A0980" w14:textId="132C28BC" w:rsidR="008724CE" w:rsidRPr="00690607" w:rsidRDefault="00617D2C" w:rsidP="008724CE">
            <w:pPr>
              <w:ind w:firstLine="0"/>
              <w:rPr>
                <w:sz w:val="24"/>
                <w:szCs w:val="24"/>
              </w:rPr>
            </w:pPr>
            <w:r>
              <w:rPr>
                <w:sz w:val="24"/>
                <w:szCs w:val="24"/>
              </w:rPr>
              <w:t>Notice that algorithm has been done</w:t>
            </w:r>
          </w:p>
        </w:tc>
      </w:tr>
      <w:tr w:rsidR="008724CE" w:rsidRPr="00690607" w14:paraId="75BA97A2" w14:textId="77777777" w:rsidTr="00AE6252">
        <w:tc>
          <w:tcPr>
            <w:tcW w:w="1897" w:type="dxa"/>
          </w:tcPr>
          <w:p w14:paraId="14ED0A23" w14:textId="1173CA73" w:rsidR="008724CE" w:rsidRPr="00690607" w:rsidRDefault="009B0E88" w:rsidP="008724CE">
            <w:pPr>
              <w:ind w:firstLine="0"/>
              <w:rPr>
                <w:b/>
                <w:sz w:val="24"/>
                <w:szCs w:val="24"/>
              </w:rPr>
            </w:pPr>
            <w:r>
              <w:rPr>
                <w:b/>
                <w:sz w:val="24"/>
                <w:szCs w:val="24"/>
              </w:rPr>
              <w:t>matrix_output</w:t>
            </w:r>
          </w:p>
        </w:tc>
        <w:tc>
          <w:tcPr>
            <w:tcW w:w="1926" w:type="dxa"/>
          </w:tcPr>
          <w:p w14:paraId="64AA99BC" w14:textId="346151F6" w:rsidR="008724CE" w:rsidRPr="00690607" w:rsidRDefault="009B0E88" w:rsidP="008724CE">
            <w:pPr>
              <w:ind w:firstLine="0"/>
              <w:jc w:val="center"/>
              <w:rPr>
                <w:sz w:val="24"/>
                <w:szCs w:val="24"/>
              </w:rPr>
            </w:pPr>
            <w:r>
              <w:rPr>
                <w:sz w:val="24"/>
                <w:szCs w:val="24"/>
              </w:rPr>
              <w:t>M*N</w:t>
            </w:r>
          </w:p>
        </w:tc>
        <w:tc>
          <w:tcPr>
            <w:tcW w:w="992" w:type="dxa"/>
          </w:tcPr>
          <w:p w14:paraId="7FD8A3E6"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3514B042" w14:textId="46203DE6" w:rsidR="008724CE" w:rsidRPr="00690607" w:rsidRDefault="009B0E88" w:rsidP="008724CE">
            <w:pPr>
              <w:ind w:firstLine="0"/>
              <w:rPr>
                <w:sz w:val="24"/>
                <w:szCs w:val="24"/>
              </w:rPr>
            </w:pPr>
            <w:r>
              <w:rPr>
                <w:sz w:val="24"/>
                <w:szCs w:val="24"/>
              </w:rPr>
              <w:t xml:space="preserve">Matrix output – result of </w:t>
            </w:r>
            <w:r w:rsidR="00F93D33">
              <w:rPr>
                <w:sz w:val="24"/>
                <w:szCs w:val="24"/>
              </w:rPr>
              <w:t xml:space="preserve">the </w:t>
            </w:r>
            <w:r>
              <w:rPr>
                <w:sz w:val="24"/>
                <w:szCs w:val="24"/>
              </w:rPr>
              <w:t>algorithm</w:t>
            </w:r>
          </w:p>
        </w:tc>
      </w:tr>
    </w:tbl>
    <w:p w14:paraId="52C40EE5" w14:textId="77777777" w:rsidR="00750406" w:rsidRDefault="00750406" w:rsidP="00BC1A24">
      <w:pPr>
        <w:pStyle w:val="Caption"/>
      </w:pPr>
    </w:p>
    <w:p w14:paraId="1B619A25" w14:textId="73FB4C17" w:rsidR="008724CE" w:rsidRDefault="00BC1A24" w:rsidP="00BC1A24">
      <w:pPr>
        <w:pStyle w:val="Caption"/>
      </w:pPr>
      <w:bookmarkStart w:id="53" w:name="_Toc125903509"/>
      <w:r>
        <w:lastRenderedPageBreak/>
        <w:t xml:space="preserve">Table </w:t>
      </w:r>
      <w:fldSimple w:instr=" STYLEREF 1 \s ">
        <w:r w:rsidR="006A0071">
          <w:rPr>
            <w:noProof/>
          </w:rPr>
          <w:t>2</w:t>
        </w:r>
      </w:fldSimple>
      <w:r w:rsidR="007F36DF">
        <w:t>.</w:t>
      </w:r>
      <w:fldSimple w:instr=" SEQ Table \* ARABIC \s 1 ">
        <w:r w:rsidR="006A0071">
          <w:rPr>
            <w:noProof/>
          </w:rPr>
          <w:t>2</w:t>
        </w:r>
      </w:fldSimple>
      <w:r>
        <w:t xml:space="preserve"> </w:t>
      </w:r>
      <w:r w:rsidR="00E61BF2">
        <w:t>eda_regional_maxima parameter description</w:t>
      </w:r>
      <w:bookmarkEnd w:id="53"/>
    </w:p>
    <w:tbl>
      <w:tblPr>
        <w:tblStyle w:val="TableGrid"/>
        <w:tblW w:w="9067" w:type="dxa"/>
        <w:tblLook w:val="04A0" w:firstRow="1" w:lastRow="0" w:firstColumn="1" w:lastColumn="0" w:noHBand="0" w:noVBand="1"/>
      </w:tblPr>
      <w:tblGrid>
        <w:gridCol w:w="1980"/>
        <w:gridCol w:w="2505"/>
        <w:gridCol w:w="4582"/>
      </w:tblGrid>
      <w:tr w:rsidR="00CF4320" w:rsidRPr="00690607" w14:paraId="78343982" w14:textId="77777777" w:rsidTr="00B85F67">
        <w:tc>
          <w:tcPr>
            <w:tcW w:w="1980" w:type="dxa"/>
          </w:tcPr>
          <w:p w14:paraId="34040121" w14:textId="7C6D6E30" w:rsidR="00CF4320" w:rsidRPr="00690607" w:rsidRDefault="00CF4320" w:rsidP="00B3740F">
            <w:pPr>
              <w:ind w:firstLine="0"/>
              <w:jc w:val="center"/>
              <w:rPr>
                <w:b/>
                <w:sz w:val="24"/>
                <w:szCs w:val="24"/>
              </w:rPr>
            </w:pPr>
            <w:r>
              <w:rPr>
                <w:b/>
                <w:sz w:val="24"/>
                <w:szCs w:val="24"/>
              </w:rPr>
              <w:t>Parameter</w:t>
            </w:r>
          </w:p>
        </w:tc>
        <w:tc>
          <w:tcPr>
            <w:tcW w:w="2505" w:type="dxa"/>
          </w:tcPr>
          <w:p w14:paraId="18AC17BF" w14:textId="7961AF2F" w:rsidR="00CF4320" w:rsidRPr="00690607" w:rsidRDefault="00CF4320" w:rsidP="00B3740F">
            <w:pPr>
              <w:ind w:firstLine="0"/>
              <w:jc w:val="center"/>
              <w:rPr>
                <w:b/>
                <w:sz w:val="24"/>
                <w:szCs w:val="24"/>
              </w:rPr>
            </w:pPr>
            <w:r>
              <w:rPr>
                <w:b/>
                <w:sz w:val="24"/>
                <w:szCs w:val="24"/>
              </w:rPr>
              <w:t>Value</w:t>
            </w:r>
          </w:p>
        </w:tc>
        <w:tc>
          <w:tcPr>
            <w:tcW w:w="4582" w:type="dxa"/>
          </w:tcPr>
          <w:p w14:paraId="329AD042" w14:textId="77777777" w:rsidR="00CF4320" w:rsidRPr="00690607" w:rsidRDefault="00CF4320" w:rsidP="00B3740F">
            <w:pPr>
              <w:ind w:firstLine="0"/>
              <w:jc w:val="center"/>
              <w:rPr>
                <w:b/>
                <w:sz w:val="24"/>
                <w:szCs w:val="24"/>
              </w:rPr>
            </w:pPr>
            <w:r w:rsidRPr="00690607">
              <w:rPr>
                <w:b/>
                <w:sz w:val="24"/>
                <w:szCs w:val="24"/>
              </w:rPr>
              <w:t>Description</w:t>
            </w:r>
          </w:p>
        </w:tc>
      </w:tr>
      <w:tr w:rsidR="00CF4320" w:rsidRPr="00690607" w14:paraId="6306F820" w14:textId="77777777" w:rsidTr="00B85F67">
        <w:tc>
          <w:tcPr>
            <w:tcW w:w="1980" w:type="dxa"/>
          </w:tcPr>
          <w:p w14:paraId="068F1FA6" w14:textId="68E1DF70" w:rsidR="00CF4320" w:rsidRPr="00690607" w:rsidRDefault="00CF4320" w:rsidP="00B3740F">
            <w:pPr>
              <w:ind w:firstLine="0"/>
              <w:rPr>
                <w:b/>
                <w:sz w:val="24"/>
                <w:szCs w:val="24"/>
              </w:rPr>
            </w:pPr>
            <w:r>
              <w:rPr>
                <w:b/>
                <w:sz w:val="24"/>
                <w:szCs w:val="24"/>
              </w:rPr>
              <w:t>M</w:t>
            </w:r>
          </w:p>
        </w:tc>
        <w:tc>
          <w:tcPr>
            <w:tcW w:w="2505" w:type="dxa"/>
          </w:tcPr>
          <w:p w14:paraId="10B2AE0F" w14:textId="77777777" w:rsidR="00CF4320" w:rsidRDefault="00F477A2" w:rsidP="00F477A2">
            <w:pPr>
              <w:ind w:firstLine="0"/>
              <w:jc w:val="left"/>
              <w:rPr>
                <w:sz w:val="24"/>
                <w:szCs w:val="24"/>
              </w:rPr>
            </w:pPr>
            <w:r>
              <w:rPr>
                <w:sz w:val="24"/>
                <w:szCs w:val="24"/>
              </w:rPr>
              <w:t>2 to 256</w:t>
            </w:r>
          </w:p>
          <w:p w14:paraId="3BBDDAAD" w14:textId="665B1AAC" w:rsidR="00F477A2" w:rsidRPr="00690607" w:rsidRDefault="00F477A2" w:rsidP="00F477A2">
            <w:pPr>
              <w:ind w:firstLine="0"/>
              <w:jc w:val="left"/>
              <w:rPr>
                <w:sz w:val="24"/>
                <w:szCs w:val="24"/>
              </w:rPr>
            </w:pPr>
            <w:r>
              <w:rPr>
                <w:sz w:val="24"/>
                <w:szCs w:val="24"/>
              </w:rPr>
              <w:t>Default: 6</w:t>
            </w:r>
          </w:p>
        </w:tc>
        <w:tc>
          <w:tcPr>
            <w:tcW w:w="4582" w:type="dxa"/>
          </w:tcPr>
          <w:p w14:paraId="72F95A37" w14:textId="0FA2A85D" w:rsidR="00CF4320" w:rsidRPr="00690607" w:rsidRDefault="00A073FB" w:rsidP="00B3740F">
            <w:pPr>
              <w:ind w:firstLine="0"/>
              <w:rPr>
                <w:sz w:val="24"/>
                <w:szCs w:val="24"/>
              </w:rPr>
            </w:pPr>
            <w:r>
              <w:rPr>
                <w:sz w:val="24"/>
                <w:szCs w:val="24"/>
              </w:rPr>
              <w:t>Height of image</w:t>
            </w:r>
          </w:p>
        </w:tc>
      </w:tr>
      <w:tr w:rsidR="00CF4320" w:rsidRPr="00690607" w14:paraId="53183FD7" w14:textId="77777777" w:rsidTr="00B85F67">
        <w:tc>
          <w:tcPr>
            <w:tcW w:w="1980" w:type="dxa"/>
          </w:tcPr>
          <w:p w14:paraId="1D69BF1D" w14:textId="3A4696CC" w:rsidR="00CF4320" w:rsidRPr="00690607" w:rsidRDefault="00CF4320" w:rsidP="00B3740F">
            <w:pPr>
              <w:ind w:firstLine="0"/>
              <w:rPr>
                <w:b/>
                <w:sz w:val="24"/>
                <w:szCs w:val="24"/>
              </w:rPr>
            </w:pPr>
            <w:r>
              <w:rPr>
                <w:b/>
                <w:sz w:val="24"/>
                <w:szCs w:val="24"/>
              </w:rPr>
              <w:t>N</w:t>
            </w:r>
          </w:p>
        </w:tc>
        <w:tc>
          <w:tcPr>
            <w:tcW w:w="2505" w:type="dxa"/>
          </w:tcPr>
          <w:p w14:paraId="2E38530D" w14:textId="77777777" w:rsidR="00CF4320" w:rsidRDefault="00F477A2" w:rsidP="00F477A2">
            <w:pPr>
              <w:ind w:firstLine="0"/>
              <w:jc w:val="left"/>
              <w:rPr>
                <w:sz w:val="24"/>
                <w:szCs w:val="24"/>
              </w:rPr>
            </w:pPr>
            <w:r>
              <w:rPr>
                <w:sz w:val="24"/>
                <w:szCs w:val="24"/>
              </w:rPr>
              <w:t>2 to 256</w:t>
            </w:r>
          </w:p>
          <w:p w14:paraId="7CD58D0E" w14:textId="6494F105" w:rsidR="00F477A2" w:rsidRPr="00690607" w:rsidRDefault="00F477A2" w:rsidP="00F477A2">
            <w:pPr>
              <w:ind w:firstLine="0"/>
              <w:jc w:val="left"/>
              <w:rPr>
                <w:sz w:val="24"/>
                <w:szCs w:val="24"/>
              </w:rPr>
            </w:pPr>
            <w:r>
              <w:rPr>
                <w:sz w:val="24"/>
                <w:szCs w:val="24"/>
              </w:rPr>
              <w:t>Default: 6</w:t>
            </w:r>
          </w:p>
        </w:tc>
        <w:tc>
          <w:tcPr>
            <w:tcW w:w="4582" w:type="dxa"/>
          </w:tcPr>
          <w:p w14:paraId="0AE6CB77" w14:textId="01F57023" w:rsidR="00CF4320" w:rsidRPr="00690607" w:rsidRDefault="00A073FB" w:rsidP="00B3740F">
            <w:pPr>
              <w:ind w:firstLine="0"/>
              <w:rPr>
                <w:sz w:val="24"/>
                <w:szCs w:val="24"/>
              </w:rPr>
            </w:pPr>
            <w:r>
              <w:rPr>
                <w:sz w:val="24"/>
                <w:szCs w:val="24"/>
              </w:rPr>
              <w:t>Width of image</w:t>
            </w:r>
          </w:p>
        </w:tc>
      </w:tr>
      <w:tr w:rsidR="00CF4320" w:rsidRPr="00690607" w14:paraId="1F93D266" w14:textId="77777777" w:rsidTr="00B85F67">
        <w:tc>
          <w:tcPr>
            <w:tcW w:w="1980" w:type="dxa"/>
          </w:tcPr>
          <w:p w14:paraId="6455EA01" w14:textId="0B7BEC01" w:rsidR="00CF4320" w:rsidRPr="00CF4320" w:rsidRDefault="00CF4320" w:rsidP="00B3740F">
            <w:pPr>
              <w:ind w:firstLine="0"/>
              <w:rPr>
                <w:b/>
                <w:sz w:val="24"/>
                <w:szCs w:val="24"/>
              </w:rPr>
            </w:pPr>
            <w:r w:rsidRPr="00CF4320">
              <w:rPr>
                <w:b/>
                <w:sz w:val="24"/>
                <w:szCs w:val="24"/>
              </w:rPr>
              <w:t>ADDR_WIDTH</w:t>
            </w:r>
          </w:p>
        </w:tc>
        <w:tc>
          <w:tcPr>
            <w:tcW w:w="2505" w:type="dxa"/>
          </w:tcPr>
          <w:p w14:paraId="4EFF0C78" w14:textId="45A0342F" w:rsidR="00CF4320" w:rsidRPr="00690607" w:rsidRDefault="00F477A2" w:rsidP="00F477A2">
            <w:pPr>
              <w:ind w:firstLine="0"/>
              <w:jc w:val="left"/>
              <w:rPr>
                <w:sz w:val="24"/>
                <w:szCs w:val="24"/>
              </w:rPr>
            </w:pPr>
            <w:r>
              <w:rPr>
                <w:sz w:val="24"/>
                <w:szCs w:val="24"/>
              </w:rPr>
              <w:t>$clog2(M) + $clog2(N)</w:t>
            </w:r>
          </w:p>
        </w:tc>
        <w:tc>
          <w:tcPr>
            <w:tcW w:w="4582" w:type="dxa"/>
          </w:tcPr>
          <w:p w14:paraId="4D2856B9" w14:textId="44773B95" w:rsidR="00CF4320" w:rsidRPr="00690607" w:rsidRDefault="00A073FB" w:rsidP="00B3740F">
            <w:pPr>
              <w:ind w:firstLine="0"/>
              <w:rPr>
                <w:sz w:val="24"/>
                <w:szCs w:val="24"/>
              </w:rPr>
            </w:pPr>
            <w:r>
              <w:rPr>
                <w:sz w:val="24"/>
                <w:szCs w:val="24"/>
              </w:rPr>
              <w:t>Number of address bits to store image</w:t>
            </w:r>
          </w:p>
        </w:tc>
      </w:tr>
      <w:tr w:rsidR="00CF4320" w:rsidRPr="00690607" w14:paraId="6012016E" w14:textId="77777777" w:rsidTr="00B85F67">
        <w:tc>
          <w:tcPr>
            <w:tcW w:w="1980" w:type="dxa"/>
          </w:tcPr>
          <w:p w14:paraId="04FB48B5" w14:textId="1ABF0F86" w:rsidR="00CF4320" w:rsidRPr="00690607" w:rsidRDefault="00CF4320" w:rsidP="00B3740F">
            <w:pPr>
              <w:ind w:firstLine="0"/>
              <w:rPr>
                <w:b/>
                <w:sz w:val="24"/>
                <w:szCs w:val="24"/>
              </w:rPr>
            </w:pPr>
            <w:r>
              <w:rPr>
                <w:b/>
                <w:sz w:val="24"/>
                <w:szCs w:val="24"/>
              </w:rPr>
              <w:t>PIXEL_WIDTH</w:t>
            </w:r>
          </w:p>
        </w:tc>
        <w:tc>
          <w:tcPr>
            <w:tcW w:w="2505" w:type="dxa"/>
          </w:tcPr>
          <w:p w14:paraId="50EDA752" w14:textId="77777777" w:rsidR="00CF4320" w:rsidRDefault="00504A1A" w:rsidP="00F477A2">
            <w:pPr>
              <w:ind w:firstLine="0"/>
              <w:jc w:val="left"/>
              <w:rPr>
                <w:sz w:val="24"/>
                <w:szCs w:val="24"/>
              </w:rPr>
            </w:pPr>
            <w:r>
              <w:rPr>
                <w:sz w:val="24"/>
                <w:szCs w:val="24"/>
              </w:rPr>
              <w:t>8 or 16</w:t>
            </w:r>
          </w:p>
          <w:p w14:paraId="3720FD54" w14:textId="2826F33F" w:rsidR="00504A1A" w:rsidRPr="00690607" w:rsidRDefault="00504A1A" w:rsidP="00F477A2">
            <w:pPr>
              <w:ind w:firstLine="0"/>
              <w:jc w:val="left"/>
              <w:rPr>
                <w:sz w:val="24"/>
                <w:szCs w:val="24"/>
              </w:rPr>
            </w:pPr>
            <w:r>
              <w:rPr>
                <w:sz w:val="24"/>
                <w:szCs w:val="24"/>
              </w:rPr>
              <w:t>Default: 8</w:t>
            </w:r>
          </w:p>
        </w:tc>
        <w:tc>
          <w:tcPr>
            <w:tcW w:w="4582" w:type="dxa"/>
          </w:tcPr>
          <w:p w14:paraId="1FECF224" w14:textId="606424AD" w:rsidR="00CF4320" w:rsidRPr="00690607" w:rsidRDefault="00177E33" w:rsidP="00B3740F">
            <w:pPr>
              <w:ind w:firstLine="0"/>
              <w:rPr>
                <w:sz w:val="24"/>
                <w:szCs w:val="24"/>
              </w:rPr>
            </w:pPr>
            <w:r>
              <w:rPr>
                <w:sz w:val="24"/>
                <w:szCs w:val="24"/>
              </w:rPr>
              <w:t>Number of bits to store a pixel’s value</w:t>
            </w:r>
          </w:p>
        </w:tc>
      </w:tr>
    </w:tbl>
    <w:p w14:paraId="408FCE78" w14:textId="77B0D824" w:rsidR="00750406" w:rsidRDefault="00D60CFD" w:rsidP="00D60CFD">
      <w:pPr>
        <w:pStyle w:val="Heading3"/>
      </w:pPr>
      <w:bookmarkStart w:id="54" w:name="_Toc125905978"/>
      <w:r>
        <w:t>Functional description</w:t>
      </w:r>
      <w:bookmarkEnd w:id="54"/>
    </w:p>
    <w:p w14:paraId="5660C514" w14:textId="0D4277DC" w:rsidR="00D60CFD" w:rsidRDefault="0015186C" w:rsidP="00D60CFD">
      <w:r w:rsidRPr="00B85F67">
        <w:rPr>
          <w:b/>
        </w:rPr>
        <w:t>eda_regional_maxima</w:t>
      </w:r>
      <w:r>
        <w:t xml:space="preserve"> is the hardware that implements Regional Maxima algorithm in </w:t>
      </w:r>
      <w:r>
        <w:fldChar w:fldCharType="begin"/>
      </w:r>
      <w:r>
        <w:instrText xml:space="preserve"> REF _Ref125632464 \n \h </w:instrText>
      </w:r>
      <w:r>
        <w:fldChar w:fldCharType="separate"/>
      </w:r>
      <w:r w:rsidR="006A0071">
        <w:t>CHAPTER 1</w:t>
      </w:r>
      <w:r>
        <w:fldChar w:fldCharType="end"/>
      </w:r>
      <w:r>
        <w:t xml:space="preserve"> with an unlimited size </w:t>
      </w:r>
      <w:r w:rsidR="003B6882">
        <w:t xml:space="preserve">and pixel storage bits </w:t>
      </w:r>
      <w:r>
        <w:t>image, fixed filter window</w:t>
      </w:r>
      <w:r w:rsidR="00B85F67">
        <w:t xml:space="preserve"> </w:t>
      </w:r>
      <w:r>
        <w:t xml:space="preserve">size </w:t>
      </w:r>
      <w:r w:rsidR="00B85F67">
        <w:t xml:space="preserve">(3x3). </w:t>
      </w:r>
      <w:r w:rsidR="00B85F67" w:rsidRPr="00B85F67">
        <w:t xml:space="preserve">To suit actual use, we support image </w:t>
      </w:r>
      <w:r w:rsidR="00902A21">
        <w:t>height</w:t>
      </w:r>
      <w:r w:rsidR="00B85F67" w:rsidRPr="00B85F67">
        <w:t xml:space="preserve"> from 2 to 256</w:t>
      </w:r>
      <w:r w:rsidR="00532199">
        <w:t xml:space="preserve"> (pixels)</w:t>
      </w:r>
      <w:r w:rsidR="00902A21">
        <w:t>, image width from 2 to 256</w:t>
      </w:r>
      <w:r w:rsidR="000A1558">
        <w:t xml:space="preserve"> (pixels)</w:t>
      </w:r>
      <w:r w:rsidR="00B85F67" w:rsidRPr="00B85F67">
        <w:t xml:space="preserve"> and pixel size of 8 or 16 bits</w:t>
      </w:r>
      <w:r w:rsidR="00B85F67">
        <w:t xml:space="preserve">. </w:t>
      </w:r>
    </w:p>
    <w:p w14:paraId="75F05BE7" w14:textId="70C47E07" w:rsidR="00B85F67" w:rsidRDefault="00B85F67" w:rsidP="00D60CFD">
      <w:r>
        <w:t xml:space="preserve">Before running algorithm, it is necessary to run the image loading process. This process helps us to store the pixel values taken from signal </w:t>
      </w:r>
      <w:r w:rsidRPr="00B85F67">
        <w:rPr>
          <w:b/>
        </w:rPr>
        <w:t>pixel_in</w:t>
      </w:r>
      <w:r>
        <w:t xml:space="preserve"> to address </w:t>
      </w:r>
      <w:r w:rsidRPr="00B7490E">
        <w:rPr>
          <w:b/>
        </w:rPr>
        <w:t>wr_addr</w:t>
      </w:r>
      <w:r>
        <w:t xml:space="preserve"> </w:t>
      </w:r>
      <w:proofErr w:type="gramStart"/>
      <w:r>
        <w:t>of  top</w:t>
      </w:r>
      <w:proofErr w:type="gramEnd"/>
      <w:r>
        <w:t xml:space="preserve"> module’s internal </w:t>
      </w:r>
      <w:r w:rsidR="00FC6408">
        <w:t>image memory.</w:t>
      </w:r>
      <w:r w:rsidR="006812C1">
        <w:t xml:space="preserve"> Note that in one cycle, only </w:t>
      </w:r>
      <w:r w:rsidR="000D53D0">
        <w:t xml:space="preserve">one pixel (8 bits or 16 bits) is loaded to the image memory. </w:t>
      </w:r>
      <w:r w:rsidR="004E65E4" w:rsidRPr="004E65E4">
        <w:t xml:space="preserve">Such </w:t>
      </w:r>
      <w:r w:rsidR="007F14A5">
        <w:t>design</w:t>
      </w:r>
      <w:r w:rsidR="004E65E4" w:rsidRPr="004E65E4">
        <w:t xml:space="preserve"> is intended to match the actual RAM where in each read/write</w:t>
      </w:r>
      <w:r w:rsidR="007F14A5">
        <w:t xml:space="preserve"> command</w:t>
      </w:r>
      <w:r w:rsidR="004E65E4" w:rsidRPr="004E65E4">
        <w:t xml:space="preserve"> the number of </w:t>
      </w:r>
      <w:r w:rsidR="007F14A5">
        <w:t xml:space="preserve">data </w:t>
      </w:r>
      <w:r w:rsidR="004E65E4" w:rsidRPr="004E65E4">
        <w:t>bits read</w:t>
      </w:r>
      <w:r w:rsidR="007F14A5">
        <w:t>/</w:t>
      </w:r>
      <w:r w:rsidR="004E65E4" w:rsidRPr="004E65E4">
        <w:t>write is only 1/4/8/16/32 bits.</w:t>
      </w:r>
    </w:p>
    <w:p w14:paraId="3D23BF31" w14:textId="19DEA99F" w:rsidR="009062A7" w:rsidRDefault="001B056D" w:rsidP="00D60CFD">
      <w:r w:rsidRPr="001B056D">
        <w:t xml:space="preserve">After </w:t>
      </w:r>
      <w:r>
        <w:t>image</w:t>
      </w:r>
      <w:r w:rsidR="00FC2A0D">
        <w:t xml:space="preserve"> has already been loaded</w:t>
      </w:r>
      <w:r w:rsidRPr="001B056D">
        <w:t xml:space="preserve">, user can </w:t>
      </w:r>
      <w:r w:rsidR="00E23060">
        <w:t>activ</w:t>
      </w:r>
      <w:r w:rsidR="006E0A01">
        <w:t>ate</w:t>
      </w:r>
      <w:r w:rsidRPr="001B056D">
        <w:t xml:space="preserve"> signal </w:t>
      </w:r>
      <w:r w:rsidRPr="001B056D">
        <w:rPr>
          <w:b/>
        </w:rPr>
        <w:t>start</w:t>
      </w:r>
      <w:r>
        <w:t xml:space="preserve"> </w:t>
      </w:r>
      <w:r w:rsidRPr="001B056D">
        <w:t xml:space="preserve">to tell the </w:t>
      </w:r>
      <w:r w:rsidRPr="00B85F67">
        <w:rPr>
          <w:b/>
        </w:rPr>
        <w:t>eda_regional_maxima</w:t>
      </w:r>
      <w:r w:rsidRPr="001B056D">
        <w:t xml:space="preserve"> to start</w:t>
      </w:r>
      <w:r>
        <w:t xml:space="preserve"> running</w:t>
      </w:r>
      <w:r w:rsidRPr="001B056D">
        <w:t xml:space="preserve"> the algorithm</w:t>
      </w:r>
      <w:r>
        <w:t>.</w:t>
      </w:r>
      <w:r w:rsidR="00FC2A0D">
        <w:t xml:space="preserve"> Note that if image</w:t>
      </w:r>
      <w:r w:rsidR="006E0A01">
        <w:t xml:space="preserve"> has not been completely loaded yet, activate signal start still cause </w:t>
      </w:r>
      <w:r w:rsidR="006E0A01" w:rsidRPr="00B85F67">
        <w:rPr>
          <w:b/>
        </w:rPr>
        <w:t>eda_regional_maxima</w:t>
      </w:r>
      <w:r w:rsidR="006E0A01">
        <w:rPr>
          <w:b/>
        </w:rPr>
        <w:t xml:space="preserve"> </w:t>
      </w:r>
      <w:r w:rsidR="006E0A01">
        <w:t>start running algorithm. So, it will cause fault result.</w:t>
      </w:r>
      <w:r w:rsidR="0040014D">
        <w:t xml:space="preserve"> Make sure </w:t>
      </w:r>
      <w:r w:rsidR="00190225">
        <w:t>start is active only when image has already been loaded.</w:t>
      </w:r>
    </w:p>
    <w:p w14:paraId="0E1DE965" w14:textId="2539F1CF" w:rsidR="001162B2" w:rsidRDefault="0045130E" w:rsidP="00D60CFD">
      <w:r>
        <w:t xml:space="preserve">After exactly M*N cycles when </w:t>
      </w:r>
      <w:r w:rsidRPr="0045130E">
        <w:rPr>
          <w:b/>
        </w:rPr>
        <w:t>start</w:t>
      </w:r>
      <w:r>
        <w:t xml:space="preserve"> is active, </w:t>
      </w:r>
      <w:r w:rsidRPr="0045130E">
        <w:rPr>
          <w:b/>
        </w:rPr>
        <w:t>done</w:t>
      </w:r>
      <w:r>
        <w:t xml:space="preserve"> is HIGH. This means the algorithm has been done and the v</w:t>
      </w:r>
      <w:bookmarkStart w:id="55" w:name="_GoBack"/>
      <w:bookmarkEnd w:id="55"/>
      <w:r>
        <w:t>alue</w:t>
      </w:r>
      <w:r w:rsidR="005555AD">
        <w:t>s</w:t>
      </w:r>
      <w:r>
        <w:t xml:space="preserve"> of </w:t>
      </w:r>
      <w:r w:rsidRPr="0045130E">
        <w:rPr>
          <w:b/>
        </w:rPr>
        <w:t>matrix_output</w:t>
      </w:r>
      <w:r w:rsidR="005555AD">
        <w:rPr>
          <w:b/>
        </w:rPr>
        <w:t>[i][j</w:t>
      </w:r>
      <w:r w:rsidR="005555AD" w:rsidRPr="005555AD">
        <w:t>] (i, j are positions of pixel)</w:t>
      </w:r>
      <w:r>
        <w:t xml:space="preserve"> </w:t>
      </w:r>
      <w:r w:rsidR="00C275C4">
        <w:t xml:space="preserve">is now </w:t>
      </w:r>
      <w:r>
        <w:t xml:space="preserve">the true result. Note that if </w:t>
      </w:r>
      <w:r w:rsidRPr="00B87B09">
        <w:rPr>
          <w:b/>
        </w:rPr>
        <w:t>done</w:t>
      </w:r>
      <w:r>
        <w:t xml:space="preserve"> is LOW</w:t>
      </w:r>
      <w:r w:rsidR="00044732">
        <w:t xml:space="preserve"> (</w:t>
      </w:r>
      <w:r w:rsidR="00646B43">
        <w:t>algorithm has not been done</w:t>
      </w:r>
      <w:r w:rsidR="00044732">
        <w:t>)</w:t>
      </w:r>
      <w:r>
        <w:t xml:space="preserve">, </w:t>
      </w:r>
      <w:r w:rsidRPr="00B87B09">
        <w:rPr>
          <w:b/>
        </w:rPr>
        <w:t>matrix_output</w:t>
      </w:r>
      <w:r>
        <w:t xml:space="preserve"> still has value but that is not meaningful</w:t>
      </w:r>
      <w:r w:rsidR="00B87B09">
        <w:t xml:space="preserve"> (not valid)</w:t>
      </w:r>
      <w:r>
        <w:t xml:space="preserve">. </w:t>
      </w:r>
      <w:r w:rsidR="0084267C">
        <w:t xml:space="preserve">Once the result of the old image is </w:t>
      </w:r>
      <w:r w:rsidR="00F65A74">
        <w:t>valid, user can continue to load new images and run Regional Maxima algorithm with new images.</w:t>
      </w:r>
    </w:p>
    <w:p w14:paraId="25373C1F" w14:textId="28E3A0BD" w:rsidR="003D3B7D" w:rsidRDefault="003D3B7D" w:rsidP="003D3B7D">
      <w:pPr>
        <w:pStyle w:val="Heading3"/>
      </w:pPr>
      <w:bookmarkStart w:id="56" w:name="_Toc125905979"/>
      <w:r>
        <w:lastRenderedPageBreak/>
        <w:t>Architecture</w:t>
      </w:r>
      <w:bookmarkEnd w:id="56"/>
    </w:p>
    <w:p w14:paraId="3F9A417C" w14:textId="092FEFA7" w:rsidR="00FE522C" w:rsidRPr="00FE522C" w:rsidRDefault="00FE522C" w:rsidP="00FE522C">
      <w:r>
        <w:fldChar w:fldCharType="begin"/>
      </w:r>
      <w:r>
        <w:instrText xml:space="preserve"> REF _Ref125836655 \h </w:instrText>
      </w:r>
      <w:r>
        <w:fldChar w:fldCharType="separate"/>
      </w:r>
      <w:r w:rsidR="006A0071">
        <w:t xml:space="preserve">Figure </w:t>
      </w:r>
      <w:r w:rsidR="006A0071">
        <w:rPr>
          <w:noProof/>
        </w:rPr>
        <w:t>2</w:t>
      </w:r>
      <w:r w:rsidR="006A0071">
        <w:t>.</w:t>
      </w:r>
      <w:r w:rsidR="006A0071">
        <w:rPr>
          <w:noProof/>
        </w:rPr>
        <w:t>2</w:t>
      </w:r>
      <w:r>
        <w:fldChar w:fldCharType="end"/>
      </w:r>
      <w:r>
        <w:t xml:space="preserve"> is </w:t>
      </w:r>
      <w:r w:rsidRPr="006D7BC8">
        <w:rPr>
          <w:b/>
        </w:rPr>
        <w:t>eda_regional_maxima</w:t>
      </w:r>
      <w:r>
        <w:t>’s architecture.</w:t>
      </w:r>
    </w:p>
    <w:p w14:paraId="2E7FCADB" w14:textId="0CF2F5F0" w:rsidR="003D3B7D" w:rsidRDefault="004B5498" w:rsidP="003D3B7D">
      <w:pPr>
        <w:ind w:firstLine="0"/>
      </w:pPr>
      <w:r>
        <w:rPr>
          <w:noProof/>
        </w:rPr>
        <w:drawing>
          <wp:inline distT="0" distB="0" distL="0" distR="0" wp14:anchorId="4F5F8277" wp14:editId="689F8335">
            <wp:extent cx="5920430" cy="3657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modu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1278" cy="3670480"/>
                    </a:xfrm>
                    <a:prstGeom prst="rect">
                      <a:avLst/>
                    </a:prstGeom>
                  </pic:spPr>
                </pic:pic>
              </a:graphicData>
            </a:graphic>
          </wp:inline>
        </w:drawing>
      </w:r>
    </w:p>
    <w:p w14:paraId="5FD1C344" w14:textId="171C6CCF" w:rsidR="004B5498" w:rsidRDefault="004B5498" w:rsidP="004B5498">
      <w:pPr>
        <w:pStyle w:val="Caption"/>
      </w:pPr>
      <w:bookmarkStart w:id="57" w:name="_Ref125836655"/>
      <w:bookmarkStart w:id="58" w:name="_Toc125903494"/>
      <w:r>
        <w:t xml:space="preserve">Figure </w:t>
      </w:r>
      <w:fldSimple w:instr=" STYLEREF 1 \s ">
        <w:r w:rsidR="006A0071">
          <w:rPr>
            <w:noProof/>
          </w:rPr>
          <w:t>2</w:t>
        </w:r>
      </w:fldSimple>
      <w:r w:rsidR="0077001B">
        <w:t>.</w:t>
      </w:r>
      <w:fldSimple w:instr=" SEQ Figure \* ARABIC \s 1 ">
        <w:r w:rsidR="006A0071">
          <w:rPr>
            <w:noProof/>
          </w:rPr>
          <w:t>2</w:t>
        </w:r>
      </w:fldSimple>
      <w:bookmarkEnd w:id="57"/>
      <w:r>
        <w:t xml:space="preserve"> eda_regional_maxima</w:t>
      </w:r>
      <w:r w:rsidR="00CC1C46">
        <w:t xml:space="preserve"> architecture</w:t>
      </w:r>
      <w:bookmarkEnd w:id="58"/>
    </w:p>
    <w:p w14:paraId="396004F5" w14:textId="0852F32E" w:rsidR="00790B1F" w:rsidRDefault="00790B1F" w:rsidP="00790B1F">
      <w:r w:rsidRPr="00842C45">
        <w:rPr>
          <w:b/>
        </w:rPr>
        <w:t>eda_regional_maxima</w:t>
      </w:r>
      <w:r>
        <w:t xml:space="preserve"> </w:t>
      </w:r>
      <w:proofErr w:type="gramStart"/>
      <w:r>
        <w:t>is</w:t>
      </w:r>
      <w:proofErr w:type="gramEnd"/>
      <w:r>
        <w:t xml:space="preserve"> designed with the following sub-modules:</w:t>
      </w:r>
    </w:p>
    <w:p w14:paraId="02ED9369" w14:textId="77777777" w:rsidR="00B910B2" w:rsidRDefault="00B910B2" w:rsidP="00B910B2">
      <w:pPr>
        <w:pStyle w:val="ListParagraph"/>
        <w:numPr>
          <w:ilvl w:val="0"/>
          <w:numId w:val="24"/>
        </w:numPr>
      </w:pPr>
      <w:r w:rsidRPr="00B910B2">
        <w:rPr>
          <w:b/>
        </w:rPr>
        <w:t>eda_controller</w:t>
      </w:r>
      <w:r>
        <w:t xml:space="preserve"> is an FSM used to control all blocks by the following opertations:</w:t>
      </w:r>
    </w:p>
    <w:p w14:paraId="6F3CCED3" w14:textId="77777777" w:rsidR="00B910B2" w:rsidRDefault="00B910B2" w:rsidP="00B910B2">
      <w:pPr>
        <w:pStyle w:val="ListParagraph"/>
        <w:numPr>
          <w:ilvl w:val="1"/>
          <w:numId w:val="25"/>
        </w:numPr>
        <w:ind w:left="993"/>
      </w:pPr>
      <w:r>
        <w:t xml:space="preserve">Write new value to all RAMs except for </w:t>
      </w:r>
      <w:r w:rsidRPr="002D7F6A">
        <w:rPr>
          <w:b/>
        </w:rPr>
        <w:t>eda_img_ram</w:t>
      </w:r>
      <w:r w:rsidRPr="00F57DCC">
        <w:t>.</w:t>
      </w:r>
    </w:p>
    <w:p w14:paraId="0AD770E4" w14:textId="77777777" w:rsidR="00B910B2" w:rsidRPr="00E635DB" w:rsidRDefault="00B910B2" w:rsidP="00B910B2">
      <w:pPr>
        <w:pStyle w:val="ListParagraph"/>
        <w:numPr>
          <w:ilvl w:val="1"/>
          <w:numId w:val="25"/>
        </w:numPr>
        <w:ind w:left="993"/>
      </w:pPr>
      <w:r>
        <w:t xml:space="preserve">Clear values in all RAMs except for </w:t>
      </w:r>
      <w:r w:rsidRPr="0084066F">
        <w:rPr>
          <w:b/>
          <w:sz w:val="24"/>
          <w:szCs w:val="24"/>
        </w:rPr>
        <w:t>eda_output_ram</w:t>
      </w:r>
      <w:r>
        <w:rPr>
          <w:sz w:val="24"/>
          <w:szCs w:val="24"/>
        </w:rPr>
        <w:t>.</w:t>
      </w:r>
    </w:p>
    <w:p w14:paraId="0612852B" w14:textId="77777777" w:rsidR="00B910B2" w:rsidRDefault="00B910B2" w:rsidP="00B910B2">
      <w:pPr>
        <w:pStyle w:val="ListParagraph"/>
        <w:numPr>
          <w:ilvl w:val="1"/>
          <w:numId w:val="25"/>
        </w:numPr>
        <w:ind w:left="993"/>
      </w:pPr>
      <w:r>
        <w:t>S</w:t>
      </w:r>
      <w:r w:rsidRPr="00786E9F">
        <w:t>ignal to other</w:t>
      </w:r>
      <w:r>
        <w:t xml:space="preserve"> modules</w:t>
      </w:r>
      <w:r w:rsidRPr="00786E9F">
        <w:t xml:space="preserve"> when to start and finish the execution of the algorithm</w:t>
      </w:r>
      <w:r>
        <w:t>.</w:t>
      </w:r>
    </w:p>
    <w:p w14:paraId="0F8B67CA" w14:textId="77777777" w:rsidR="00B910B2" w:rsidRDefault="00B910B2" w:rsidP="00B910B2">
      <w:pPr>
        <w:pStyle w:val="ListParagraph"/>
        <w:numPr>
          <w:ilvl w:val="1"/>
          <w:numId w:val="25"/>
        </w:numPr>
        <w:ind w:left="993"/>
      </w:pPr>
      <w:r>
        <w:t>Expand or stop expanding selected area then switch to the next iteration.</w:t>
      </w:r>
    </w:p>
    <w:p w14:paraId="72196774" w14:textId="77777777" w:rsidR="00B910B2" w:rsidRDefault="00B910B2" w:rsidP="00B910B2">
      <w:pPr>
        <w:pStyle w:val="ListParagraph"/>
        <w:numPr>
          <w:ilvl w:val="1"/>
          <w:numId w:val="25"/>
        </w:numPr>
        <w:ind w:left="993"/>
      </w:pPr>
      <w:r>
        <w:t>Calculate the next selected address (center_addr).</w:t>
      </w:r>
    </w:p>
    <w:p w14:paraId="7147EF85" w14:textId="3F933498" w:rsidR="00790B1F" w:rsidRDefault="00B910B2" w:rsidP="00B910B2">
      <w:pPr>
        <w:pStyle w:val="ListParagraph"/>
        <w:numPr>
          <w:ilvl w:val="1"/>
          <w:numId w:val="25"/>
        </w:numPr>
        <w:ind w:left="993"/>
      </w:pPr>
      <w:r>
        <w:t>Determine when to read and when to stop reading FIFOs.</w:t>
      </w:r>
    </w:p>
    <w:p w14:paraId="0D55734E" w14:textId="2DB234AA" w:rsidR="00B910B2" w:rsidRDefault="00B910B2" w:rsidP="00B910B2">
      <w:pPr>
        <w:pStyle w:val="ListParagraph"/>
        <w:numPr>
          <w:ilvl w:val="0"/>
          <w:numId w:val="25"/>
        </w:numPr>
        <w:ind w:left="0" w:firstLine="360"/>
      </w:pPr>
      <w:r w:rsidRPr="00041332">
        <w:rPr>
          <w:b/>
        </w:rPr>
        <w:t>eda_compare</w:t>
      </w:r>
      <w:r>
        <w:t xml:space="preserve"> is responsible for checking if the selected elements are greater than all the neighboring elements of them and checking if any neighboring elements are equal to the selected elements.</w:t>
      </w:r>
    </w:p>
    <w:p w14:paraId="5358FDC0" w14:textId="782F098B" w:rsidR="00B910B2" w:rsidRDefault="006E4934" w:rsidP="00B910B2">
      <w:pPr>
        <w:pStyle w:val="ListParagraph"/>
        <w:numPr>
          <w:ilvl w:val="0"/>
          <w:numId w:val="25"/>
        </w:numPr>
        <w:ind w:left="0" w:firstLine="360"/>
      </w:pPr>
      <w:r w:rsidRPr="00506FC5">
        <w:rPr>
          <w:b/>
        </w:rPr>
        <w:t>eda_fifos</w:t>
      </w:r>
      <w:r w:rsidRPr="00EE05DA">
        <w:t xml:space="preserve"> contains 8 fifos, each fifo stores the position of </w:t>
      </w:r>
      <w:r>
        <w:t>one</w:t>
      </w:r>
      <w:r w:rsidRPr="00EE05DA">
        <w:t xml:space="preserve"> neighboring pixel relative to the</w:t>
      </w:r>
      <w:r>
        <w:t xml:space="preserve"> currently</w:t>
      </w:r>
      <w:r w:rsidRPr="00EE05DA">
        <w:t xml:space="preserve"> selected pixel</w:t>
      </w:r>
      <w:r>
        <w:t>: up left, up, up right, left, right, down left, down, down right</w:t>
      </w:r>
      <w:r w:rsidR="005D110B">
        <w:t xml:space="preserve"> if they have the same value as the selected pixel</w:t>
      </w:r>
      <w:r>
        <w:t>.</w:t>
      </w:r>
    </w:p>
    <w:p w14:paraId="3F8E0E76" w14:textId="34BF88F4" w:rsidR="005D110B" w:rsidRDefault="007159C8" w:rsidP="00B910B2">
      <w:pPr>
        <w:pStyle w:val="ListParagraph"/>
        <w:numPr>
          <w:ilvl w:val="0"/>
          <w:numId w:val="25"/>
        </w:numPr>
        <w:ind w:left="0" w:firstLine="360"/>
      </w:pPr>
      <w:r>
        <w:rPr>
          <w:b/>
        </w:rPr>
        <w:lastRenderedPageBreak/>
        <w:t xml:space="preserve">eda_img_ram </w:t>
      </w:r>
      <w:r>
        <w:t xml:space="preserve">is the internal memory which is used to store input image’s content and </w:t>
      </w:r>
      <w:r w:rsidRPr="0054750D">
        <w:t>provide the neighboring addresses</w:t>
      </w:r>
      <w:r>
        <w:t xml:space="preserve"> of the selected image</w:t>
      </w:r>
      <w:r w:rsidRPr="0054750D">
        <w:t>, determining which position</w:t>
      </w:r>
      <w:r>
        <w:t>s</w:t>
      </w:r>
      <w:r w:rsidRPr="0054750D">
        <w:t xml:space="preserve"> on the 3x3 window</w:t>
      </w:r>
      <w:r>
        <w:t xml:space="preserve"> are the</w:t>
      </w:r>
      <w:r w:rsidRPr="0054750D">
        <w:t xml:space="preserve"> valid</w:t>
      </w:r>
      <w:r>
        <w:t xml:space="preserve"> positions </w:t>
      </w:r>
      <w:r w:rsidRPr="002B5A1A">
        <w:rPr>
          <w:sz w:val="24"/>
          <w:szCs w:val="24"/>
        </w:rPr>
        <w:t>(not out of matrix</w:t>
      </w:r>
      <w:r>
        <w:rPr>
          <w:sz w:val="24"/>
          <w:szCs w:val="24"/>
        </w:rPr>
        <w:t xml:space="preserve"> </w:t>
      </w:r>
      <w:r w:rsidRPr="00D765F1">
        <w:rPr>
          <w:b/>
          <w:sz w:val="24"/>
          <w:szCs w:val="24"/>
        </w:rPr>
        <w:t>input</w:t>
      </w:r>
      <w:r w:rsidRPr="002B5A1A">
        <w:rPr>
          <w:sz w:val="24"/>
          <w:szCs w:val="24"/>
        </w:rPr>
        <w:t>)</w:t>
      </w:r>
      <w:r>
        <w:t>.</w:t>
      </w:r>
    </w:p>
    <w:p w14:paraId="32F5D7F3" w14:textId="0FFE6C36" w:rsidR="0024287B" w:rsidRDefault="0024287B" w:rsidP="00B910B2">
      <w:pPr>
        <w:pStyle w:val="ListParagraph"/>
        <w:numPr>
          <w:ilvl w:val="0"/>
          <w:numId w:val="25"/>
        </w:numPr>
        <w:ind w:left="0" w:firstLine="360"/>
      </w:pPr>
      <w:r>
        <w:rPr>
          <w:b/>
          <w:lang w:val="vi-VN"/>
        </w:rPr>
        <w:t>eda_iterated_ram</w:t>
      </w:r>
      <w:r>
        <w:rPr>
          <w:b/>
        </w:rPr>
        <w:t xml:space="preserve"> </w:t>
      </w:r>
      <w:r>
        <w:t xml:space="preserve">is the internal memory which is used to store </w:t>
      </w:r>
      <w:r>
        <w:rPr>
          <w:lang w:val="vi-VN"/>
        </w:rPr>
        <w:t xml:space="preserve">matrix </w:t>
      </w:r>
      <w:r w:rsidRPr="007A3451">
        <w:rPr>
          <w:b/>
          <w:lang w:val="vi-VN"/>
        </w:rPr>
        <w:t>iterated_idx</w:t>
      </w:r>
      <w:r>
        <w:rPr>
          <w:lang w:val="vi-VN"/>
        </w:rPr>
        <w:t xml:space="preserve"> as decribed in </w:t>
      </w:r>
      <w:r>
        <w:rPr>
          <w:lang w:val="vi-VN"/>
        </w:rPr>
        <w:fldChar w:fldCharType="begin"/>
      </w:r>
      <w:r>
        <w:rPr>
          <w:lang w:val="vi-VN"/>
        </w:rPr>
        <w:instrText xml:space="preserve"> REF _Ref125833076 \n \h </w:instrText>
      </w:r>
      <w:r>
        <w:rPr>
          <w:lang w:val="vi-VN"/>
        </w:rPr>
      </w:r>
      <w:r>
        <w:rPr>
          <w:lang w:val="vi-VN"/>
        </w:rPr>
        <w:fldChar w:fldCharType="separate"/>
      </w:r>
      <w:r w:rsidR="006A0071">
        <w:rPr>
          <w:lang w:val="vi-VN"/>
        </w:rPr>
        <w:t>CHAPTER 1</w:t>
      </w:r>
      <w:r>
        <w:rPr>
          <w:lang w:val="vi-VN"/>
        </w:rPr>
        <w:fldChar w:fldCharType="end"/>
      </w:r>
      <w:r>
        <w:rPr>
          <w:lang w:val="vi-VN"/>
        </w:rPr>
        <w:t xml:space="preserve"> and perform the operation </w:t>
      </w:r>
      <w:r w:rsidRPr="008A7B0B">
        <w:rPr>
          <w:b/>
        </w:rPr>
        <w:t>selecting the next element to be considered</w:t>
      </w:r>
      <w:r>
        <w:rPr>
          <w:lang w:val="vi-VN"/>
        </w:rPr>
        <w:t xml:space="preserve"> in </w:t>
      </w:r>
      <w:r>
        <w:rPr>
          <w:lang w:val="vi-VN"/>
        </w:rPr>
        <w:fldChar w:fldCharType="begin"/>
      </w:r>
      <w:r>
        <w:rPr>
          <w:lang w:val="vi-VN"/>
        </w:rPr>
        <w:instrText xml:space="preserve"> REF _Ref125833151 \n \h </w:instrText>
      </w:r>
      <w:r>
        <w:rPr>
          <w:lang w:val="vi-VN"/>
        </w:rPr>
      </w:r>
      <w:r>
        <w:rPr>
          <w:lang w:val="vi-VN"/>
        </w:rPr>
        <w:fldChar w:fldCharType="separate"/>
      </w:r>
      <w:r w:rsidR="006A0071">
        <w:rPr>
          <w:lang w:val="vi-VN"/>
        </w:rPr>
        <w:t>CHAPTER 1</w:t>
      </w:r>
      <w:r>
        <w:rPr>
          <w:lang w:val="vi-VN"/>
        </w:rPr>
        <w:fldChar w:fldCharType="end"/>
      </w:r>
      <w:r>
        <w:t>.</w:t>
      </w:r>
    </w:p>
    <w:p w14:paraId="1B720C0E" w14:textId="01C5E3CE" w:rsidR="0024287B" w:rsidRDefault="008D6FAA" w:rsidP="00B910B2">
      <w:pPr>
        <w:pStyle w:val="ListParagraph"/>
        <w:numPr>
          <w:ilvl w:val="0"/>
          <w:numId w:val="25"/>
        </w:numPr>
        <w:ind w:left="0" w:firstLine="360"/>
      </w:pPr>
      <w:r>
        <w:rPr>
          <w:b/>
        </w:rPr>
        <w:t xml:space="preserve">eda_strobe_ram </w:t>
      </w:r>
      <w:r>
        <w:t xml:space="preserve">is the internal memory which is used to store </w:t>
      </w:r>
      <w:r>
        <w:rPr>
          <w:lang w:val="vi-VN"/>
        </w:rPr>
        <w:t xml:space="preserve">matrix </w:t>
      </w:r>
      <w:r>
        <w:rPr>
          <w:b/>
        </w:rPr>
        <w:t xml:space="preserve">strobe </w:t>
      </w:r>
      <w:r>
        <w:rPr>
          <w:lang w:val="vi-VN"/>
        </w:rPr>
        <w:t xml:space="preserve">as decribed in </w:t>
      </w:r>
      <w:r>
        <w:rPr>
          <w:lang w:val="vi-VN"/>
        </w:rPr>
        <w:fldChar w:fldCharType="begin"/>
      </w:r>
      <w:r>
        <w:rPr>
          <w:lang w:val="vi-VN"/>
        </w:rPr>
        <w:instrText xml:space="preserve"> REF _Ref125833076 \n \h </w:instrText>
      </w:r>
      <w:r>
        <w:rPr>
          <w:lang w:val="vi-VN"/>
        </w:rPr>
      </w:r>
      <w:r>
        <w:rPr>
          <w:lang w:val="vi-VN"/>
        </w:rPr>
        <w:fldChar w:fldCharType="separate"/>
      </w:r>
      <w:r w:rsidR="006A0071">
        <w:rPr>
          <w:lang w:val="vi-VN"/>
        </w:rPr>
        <w:t>CHAPTER 1</w:t>
      </w:r>
      <w:r>
        <w:rPr>
          <w:lang w:val="vi-VN"/>
        </w:rPr>
        <w:fldChar w:fldCharType="end"/>
      </w:r>
      <w:r>
        <w:t xml:space="preserve"> provide </w:t>
      </w:r>
      <w:r w:rsidRPr="00BE30FD">
        <w:t>and provide the currently selected positions to other</w:t>
      </w:r>
      <w:r>
        <w:t xml:space="preserve"> modules.</w:t>
      </w:r>
    </w:p>
    <w:p w14:paraId="2A8B7214" w14:textId="077A8C59" w:rsidR="008D6FAA" w:rsidRPr="00790B1F" w:rsidRDefault="008D6FAA" w:rsidP="00B910B2">
      <w:pPr>
        <w:pStyle w:val="ListParagraph"/>
        <w:numPr>
          <w:ilvl w:val="0"/>
          <w:numId w:val="25"/>
        </w:numPr>
        <w:ind w:left="0" w:firstLine="360"/>
      </w:pPr>
      <w:r w:rsidRPr="008D6FAA">
        <w:rPr>
          <w:b/>
        </w:rPr>
        <w:t>eda_output_ram</w:t>
      </w:r>
      <w:r>
        <w:t xml:space="preserve"> updates the matrix output based on strobed signal.</w:t>
      </w:r>
    </w:p>
    <w:p w14:paraId="62252F18" w14:textId="517C6A41" w:rsidR="00D97B65" w:rsidRDefault="00D97B65" w:rsidP="00D97B65">
      <w:pPr>
        <w:pStyle w:val="Heading3"/>
      </w:pPr>
      <w:bookmarkStart w:id="59" w:name="_Toc125905980"/>
      <w:r>
        <w:t>Timing waveforms</w:t>
      </w:r>
      <w:bookmarkEnd w:id="59"/>
    </w:p>
    <w:p w14:paraId="2D051555" w14:textId="64C82866" w:rsidR="00FF1E73" w:rsidRPr="00FF1E73" w:rsidRDefault="00FF1E73" w:rsidP="00FF1E73">
      <w:r>
        <w:fldChar w:fldCharType="begin"/>
      </w:r>
      <w:r>
        <w:instrText xml:space="preserve"> REF _Ref125837304 \h </w:instrText>
      </w:r>
      <w:r>
        <w:fldChar w:fldCharType="separate"/>
      </w:r>
      <w:r w:rsidR="006A0071">
        <w:t xml:space="preserve">Figure </w:t>
      </w:r>
      <w:r w:rsidR="006A0071">
        <w:rPr>
          <w:noProof/>
        </w:rPr>
        <w:t>2</w:t>
      </w:r>
      <w:r w:rsidR="006A0071">
        <w:t>.</w:t>
      </w:r>
      <w:r w:rsidR="006A0071">
        <w:rPr>
          <w:noProof/>
        </w:rPr>
        <w:t>3</w:t>
      </w:r>
      <w:r>
        <w:fldChar w:fldCharType="end"/>
      </w:r>
      <w:r>
        <w:t xml:space="preserve"> is the timing waveform of </w:t>
      </w:r>
      <w:r w:rsidRPr="00FF1E73">
        <w:rPr>
          <w:b/>
        </w:rPr>
        <w:t>eda_regional_maxima</w:t>
      </w:r>
      <w:r>
        <w:t>.</w:t>
      </w:r>
    </w:p>
    <w:p w14:paraId="752EADA5" w14:textId="2A9A4D02" w:rsidR="00D97B65" w:rsidRDefault="0094777C" w:rsidP="0094777C">
      <w:pPr>
        <w:ind w:firstLine="0"/>
        <w:jc w:val="center"/>
      </w:pPr>
      <w:r>
        <w:rPr>
          <w:noProof/>
        </w:rPr>
        <w:drawing>
          <wp:inline distT="0" distB="0" distL="0" distR="0" wp14:anchorId="6FA6E8A5" wp14:editId="60FED0BA">
            <wp:extent cx="6505575" cy="1275521"/>
            <wp:effectExtent l="0" t="0" r="0" b="127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vedrom.svg"/>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7"/>
                        </a:ext>
                      </a:extLst>
                    </a:blip>
                    <a:srcRect r="48159"/>
                    <a:stretch/>
                  </pic:blipFill>
                  <pic:spPr bwMode="auto">
                    <a:xfrm>
                      <a:off x="0" y="0"/>
                      <a:ext cx="6571856" cy="1288516"/>
                    </a:xfrm>
                    <a:prstGeom prst="rect">
                      <a:avLst/>
                    </a:prstGeom>
                    <a:ln>
                      <a:noFill/>
                    </a:ln>
                    <a:extLst>
                      <a:ext uri="{53640926-AAD7-44D8-BBD7-CCE9431645EC}">
                        <a14:shadowObscured xmlns:a14="http://schemas.microsoft.com/office/drawing/2010/main"/>
                      </a:ext>
                    </a:extLst>
                  </pic:spPr>
                </pic:pic>
              </a:graphicData>
            </a:graphic>
          </wp:inline>
        </w:drawing>
      </w:r>
    </w:p>
    <w:p w14:paraId="7C890C9B" w14:textId="7C4B362A" w:rsidR="00BF360C" w:rsidRPr="003D3B7D" w:rsidRDefault="00BF360C" w:rsidP="00BF360C">
      <w:pPr>
        <w:pStyle w:val="Caption"/>
      </w:pPr>
      <w:bookmarkStart w:id="60" w:name="_Ref125837304"/>
      <w:bookmarkStart w:id="61" w:name="_Toc125903495"/>
      <w:r>
        <w:t xml:space="preserve">Figure </w:t>
      </w:r>
      <w:fldSimple w:instr=" STYLEREF 1 \s ">
        <w:r w:rsidR="006A0071">
          <w:rPr>
            <w:noProof/>
          </w:rPr>
          <w:t>2</w:t>
        </w:r>
      </w:fldSimple>
      <w:r w:rsidR="0077001B">
        <w:t>.</w:t>
      </w:r>
      <w:fldSimple w:instr=" SEQ Figure \* ARABIC \s 1 ">
        <w:r w:rsidR="006A0071">
          <w:rPr>
            <w:noProof/>
          </w:rPr>
          <w:t>3</w:t>
        </w:r>
      </w:fldSimple>
      <w:bookmarkEnd w:id="60"/>
      <w:r>
        <w:t xml:space="preserve"> eda_regional_maxima timing waveform</w:t>
      </w:r>
      <w:bookmarkEnd w:id="61"/>
    </w:p>
    <w:p w14:paraId="62C2A197" w14:textId="056AB64D" w:rsidR="00121F2B" w:rsidRDefault="00121F2B" w:rsidP="00AC309E">
      <w:pPr>
        <w:pStyle w:val="Heading2"/>
      </w:pPr>
      <w:bookmarkStart w:id="62" w:name="_Toc125905981"/>
      <w:r>
        <w:t>Sub</w:t>
      </w:r>
      <w:r w:rsidR="00AC309E">
        <w:t xml:space="preserve"> </w:t>
      </w:r>
      <w:r>
        <w:t>module</w:t>
      </w:r>
      <w:bookmarkEnd w:id="62"/>
    </w:p>
    <w:p w14:paraId="69E054ED" w14:textId="5B5ADB4C" w:rsidR="00AC309E" w:rsidRDefault="004B55EE" w:rsidP="005145F8">
      <w:pPr>
        <w:pStyle w:val="Heading3"/>
      </w:pPr>
      <w:bookmarkStart w:id="63" w:name="_Toc125905982"/>
      <w:r>
        <w:t>eda_controller</w:t>
      </w:r>
      <w:bookmarkEnd w:id="63"/>
    </w:p>
    <w:p w14:paraId="479BDEE1" w14:textId="11D5FD1D" w:rsidR="004B55EE" w:rsidRDefault="00E11705" w:rsidP="00E11705">
      <w:pPr>
        <w:ind w:firstLine="0"/>
        <w:jc w:val="center"/>
      </w:pPr>
      <w:r>
        <w:rPr>
          <w:noProof/>
        </w:rPr>
        <w:drawing>
          <wp:inline distT="0" distB="0" distL="0" distR="0" wp14:anchorId="53729BB6" wp14:editId="3DC09989">
            <wp:extent cx="4302211" cy="21309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a_controll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8084" cy="2153671"/>
                    </a:xfrm>
                    <a:prstGeom prst="rect">
                      <a:avLst/>
                    </a:prstGeom>
                  </pic:spPr>
                </pic:pic>
              </a:graphicData>
            </a:graphic>
          </wp:inline>
        </w:drawing>
      </w:r>
    </w:p>
    <w:p w14:paraId="595C050B" w14:textId="1DE1D731" w:rsidR="00E11705" w:rsidRDefault="00E11705" w:rsidP="00E11705">
      <w:pPr>
        <w:pStyle w:val="Caption"/>
      </w:pPr>
      <w:bookmarkStart w:id="64" w:name="_Toc125903496"/>
      <w:r>
        <w:t xml:space="preserve">Figure </w:t>
      </w:r>
      <w:fldSimple w:instr=" STYLEREF 1 \s ">
        <w:r w:rsidR="006A0071">
          <w:rPr>
            <w:noProof/>
          </w:rPr>
          <w:t>2</w:t>
        </w:r>
      </w:fldSimple>
      <w:r w:rsidR="0077001B">
        <w:t>.</w:t>
      </w:r>
      <w:fldSimple w:instr=" SEQ Figure \* ARABIC \s 1 ">
        <w:r w:rsidR="006A0071">
          <w:rPr>
            <w:noProof/>
          </w:rPr>
          <w:t>4</w:t>
        </w:r>
      </w:fldSimple>
      <w:r>
        <w:t xml:space="preserve"> eda_controller block diagram</w:t>
      </w:r>
      <w:bookmarkEnd w:id="64"/>
    </w:p>
    <w:p w14:paraId="3A7C3C9D" w14:textId="456BAA01" w:rsidR="00E11705" w:rsidRDefault="001D440F" w:rsidP="001D440F">
      <w:pPr>
        <w:pStyle w:val="Heading4"/>
      </w:pPr>
      <w:r>
        <w:lastRenderedPageBreak/>
        <w:t>Port description</w:t>
      </w:r>
    </w:p>
    <w:p w14:paraId="1B5C0169" w14:textId="30E26E10" w:rsidR="001D440F" w:rsidRPr="008724CE" w:rsidRDefault="001D440F" w:rsidP="001D440F">
      <w:pPr>
        <w:pStyle w:val="Caption"/>
      </w:pPr>
      <w:bookmarkStart w:id="65" w:name="_Toc125903510"/>
      <w:r>
        <w:t xml:space="preserve">Table </w:t>
      </w:r>
      <w:fldSimple w:instr=" STYLEREF 1 \s ">
        <w:r w:rsidR="006A0071">
          <w:rPr>
            <w:noProof/>
          </w:rPr>
          <w:t>2</w:t>
        </w:r>
      </w:fldSimple>
      <w:r w:rsidR="007F36DF">
        <w:t>.</w:t>
      </w:r>
      <w:fldSimple w:instr=" SEQ Table \* ARABIC \s 1 ">
        <w:r w:rsidR="006A0071">
          <w:rPr>
            <w:noProof/>
          </w:rPr>
          <w:t>3</w:t>
        </w:r>
      </w:fldSimple>
      <w:r>
        <w:t xml:space="preserve"> eda_controller port description</w:t>
      </w:r>
      <w:bookmarkEnd w:id="65"/>
    </w:p>
    <w:tbl>
      <w:tblPr>
        <w:tblStyle w:val="TableGrid"/>
        <w:tblW w:w="9085" w:type="dxa"/>
        <w:tblLayout w:type="fixed"/>
        <w:tblLook w:val="04A0" w:firstRow="1" w:lastRow="0" w:firstColumn="1" w:lastColumn="0" w:noHBand="0" w:noVBand="1"/>
      </w:tblPr>
      <w:tblGrid>
        <w:gridCol w:w="1932"/>
        <w:gridCol w:w="2599"/>
        <w:gridCol w:w="993"/>
        <w:gridCol w:w="3561"/>
      </w:tblGrid>
      <w:tr w:rsidR="00B3740F" w:rsidRPr="00690607" w14:paraId="7D7584BD" w14:textId="77777777" w:rsidTr="001D5884">
        <w:tc>
          <w:tcPr>
            <w:tcW w:w="1932" w:type="dxa"/>
          </w:tcPr>
          <w:p w14:paraId="50931349" w14:textId="77777777" w:rsidR="00B3740F" w:rsidRPr="00690607" w:rsidRDefault="00B3740F" w:rsidP="00B3740F">
            <w:pPr>
              <w:ind w:firstLine="0"/>
              <w:jc w:val="center"/>
              <w:rPr>
                <w:b/>
                <w:sz w:val="24"/>
                <w:szCs w:val="24"/>
              </w:rPr>
            </w:pPr>
            <w:r w:rsidRPr="00690607">
              <w:rPr>
                <w:b/>
                <w:sz w:val="24"/>
                <w:szCs w:val="24"/>
              </w:rPr>
              <w:t>Signal name</w:t>
            </w:r>
          </w:p>
        </w:tc>
        <w:tc>
          <w:tcPr>
            <w:tcW w:w="2599" w:type="dxa"/>
          </w:tcPr>
          <w:p w14:paraId="3557A658" w14:textId="77777777" w:rsidR="00B3740F" w:rsidRPr="00690607" w:rsidRDefault="00B3740F" w:rsidP="00B3740F">
            <w:pPr>
              <w:ind w:firstLine="0"/>
              <w:jc w:val="center"/>
              <w:rPr>
                <w:b/>
                <w:sz w:val="24"/>
                <w:szCs w:val="24"/>
              </w:rPr>
            </w:pPr>
            <w:r w:rsidRPr="00690607">
              <w:rPr>
                <w:b/>
                <w:sz w:val="24"/>
                <w:szCs w:val="24"/>
              </w:rPr>
              <w:t>Width</w:t>
            </w:r>
          </w:p>
        </w:tc>
        <w:tc>
          <w:tcPr>
            <w:tcW w:w="993" w:type="dxa"/>
          </w:tcPr>
          <w:p w14:paraId="7E955B1A" w14:textId="0EFC5D13" w:rsidR="00B3740F" w:rsidRPr="00690607" w:rsidRDefault="001D5884" w:rsidP="00B3740F">
            <w:pPr>
              <w:ind w:firstLine="0"/>
              <w:jc w:val="center"/>
              <w:rPr>
                <w:b/>
                <w:sz w:val="24"/>
                <w:szCs w:val="24"/>
              </w:rPr>
            </w:pPr>
            <w:r>
              <w:rPr>
                <w:b/>
                <w:sz w:val="24"/>
                <w:szCs w:val="24"/>
              </w:rPr>
              <w:t>I/O</w:t>
            </w:r>
          </w:p>
        </w:tc>
        <w:tc>
          <w:tcPr>
            <w:tcW w:w="3561" w:type="dxa"/>
          </w:tcPr>
          <w:p w14:paraId="42D4EC2E" w14:textId="77777777" w:rsidR="00B3740F" w:rsidRPr="00690607" w:rsidRDefault="00B3740F" w:rsidP="00B3740F">
            <w:pPr>
              <w:ind w:firstLine="0"/>
              <w:jc w:val="center"/>
              <w:rPr>
                <w:b/>
                <w:sz w:val="24"/>
                <w:szCs w:val="24"/>
              </w:rPr>
            </w:pPr>
            <w:r w:rsidRPr="00690607">
              <w:rPr>
                <w:b/>
                <w:sz w:val="24"/>
                <w:szCs w:val="24"/>
              </w:rPr>
              <w:t>Description</w:t>
            </w:r>
          </w:p>
        </w:tc>
      </w:tr>
      <w:tr w:rsidR="00B3740F" w:rsidRPr="00690607" w14:paraId="5EE0214B" w14:textId="77777777" w:rsidTr="001D5884">
        <w:tc>
          <w:tcPr>
            <w:tcW w:w="1932" w:type="dxa"/>
          </w:tcPr>
          <w:p w14:paraId="2072334F" w14:textId="77777777" w:rsidR="00B3740F" w:rsidRPr="00690607" w:rsidRDefault="00B3740F" w:rsidP="00B3740F">
            <w:pPr>
              <w:ind w:firstLine="0"/>
              <w:rPr>
                <w:b/>
                <w:sz w:val="24"/>
                <w:szCs w:val="24"/>
              </w:rPr>
            </w:pPr>
            <w:r w:rsidRPr="00690607">
              <w:rPr>
                <w:b/>
                <w:sz w:val="24"/>
                <w:szCs w:val="24"/>
              </w:rPr>
              <w:t>clk</w:t>
            </w:r>
          </w:p>
        </w:tc>
        <w:tc>
          <w:tcPr>
            <w:tcW w:w="2599" w:type="dxa"/>
          </w:tcPr>
          <w:p w14:paraId="58271FDC" w14:textId="77777777" w:rsidR="00B3740F" w:rsidRPr="00690607" w:rsidRDefault="00B3740F" w:rsidP="00B3740F">
            <w:pPr>
              <w:ind w:firstLine="0"/>
              <w:jc w:val="center"/>
              <w:rPr>
                <w:sz w:val="24"/>
                <w:szCs w:val="24"/>
              </w:rPr>
            </w:pPr>
            <w:r w:rsidRPr="00690607">
              <w:rPr>
                <w:sz w:val="24"/>
                <w:szCs w:val="24"/>
              </w:rPr>
              <w:t>1</w:t>
            </w:r>
          </w:p>
        </w:tc>
        <w:tc>
          <w:tcPr>
            <w:tcW w:w="993" w:type="dxa"/>
          </w:tcPr>
          <w:p w14:paraId="6FFE23AB"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03AB54C8" w14:textId="77777777" w:rsidR="00B3740F" w:rsidRPr="00690607" w:rsidRDefault="00B3740F" w:rsidP="00B3740F">
            <w:pPr>
              <w:ind w:firstLine="0"/>
              <w:rPr>
                <w:sz w:val="24"/>
                <w:szCs w:val="24"/>
              </w:rPr>
            </w:pPr>
            <w:r>
              <w:rPr>
                <w:sz w:val="24"/>
                <w:szCs w:val="24"/>
              </w:rPr>
              <w:t>Clock signal</w:t>
            </w:r>
          </w:p>
        </w:tc>
      </w:tr>
      <w:tr w:rsidR="00B3740F" w:rsidRPr="00690607" w14:paraId="3045BD02" w14:textId="77777777" w:rsidTr="001D5884">
        <w:tc>
          <w:tcPr>
            <w:tcW w:w="1932" w:type="dxa"/>
          </w:tcPr>
          <w:p w14:paraId="576A33A1" w14:textId="77777777" w:rsidR="00B3740F" w:rsidRPr="00690607" w:rsidRDefault="00B3740F" w:rsidP="00B3740F">
            <w:pPr>
              <w:ind w:firstLine="0"/>
              <w:rPr>
                <w:b/>
                <w:sz w:val="24"/>
                <w:szCs w:val="24"/>
              </w:rPr>
            </w:pPr>
            <w:r w:rsidRPr="00690607">
              <w:rPr>
                <w:b/>
                <w:sz w:val="24"/>
                <w:szCs w:val="24"/>
              </w:rPr>
              <w:t>reset_n</w:t>
            </w:r>
          </w:p>
        </w:tc>
        <w:tc>
          <w:tcPr>
            <w:tcW w:w="2599" w:type="dxa"/>
          </w:tcPr>
          <w:p w14:paraId="204B8B38" w14:textId="77777777" w:rsidR="00B3740F" w:rsidRPr="00690607" w:rsidRDefault="00B3740F" w:rsidP="00B3740F">
            <w:pPr>
              <w:ind w:firstLine="0"/>
              <w:jc w:val="center"/>
              <w:rPr>
                <w:sz w:val="24"/>
                <w:szCs w:val="24"/>
              </w:rPr>
            </w:pPr>
            <w:r w:rsidRPr="00690607">
              <w:rPr>
                <w:sz w:val="24"/>
                <w:szCs w:val="24"/>
              </w:rPr>
              <w:t>1</w:t>
            </w:r>
          </w:p>
        </w:tc>
        <w:tc>
          <w:tcPr>
            <w:tcW w:w="993" w:type="dxa"/>
          </w:tcPr>
          <w:p w14:paraId="0D28B41F"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6D92B564" w14:textId="77777777" w:rsidR="00B3740F" w:rsidRPr="00690607" w:rsidRDefault="00B3740F" w:rsidP="00B3740F">
            <w:pPr>
              <w:ind w:firstLine="0"/>
              <w:rPr>
                <w:sz w:val="24"/>
                <w:szCs w:val="24"/>
              </w:rPr>
            </w:pPr>
            <w:r>
              <w:rPr>
                <w:sz w:val="24"/>
                <w:szCs w:val="24"/>
              </w:rPr>
              <w:t>Asynchronous reset, active LOW</w:t>
            </w:r>
          </w:p>
        </w:tc>
      </w:tr>
      <w:tr w:rsidR="00B3740F" w:rsidRPr="00690607" w14:paraId="014D4B5A" w14:textId="77777777" w:rsidTr="001D5884">
        <w:tc>
          <w:tcPr>
            <w:tcW w:w="1932" w:type="dxa"/>
          </w:tcPr>
          <w:p w14:paraId="7E70BCFB" w14:textId="1B9381EB" w:rsidR="00B3740F" w:rsidRPr="00690607" w:rsidRDefault="00B3740F" w:rsidP="00B3740F">
            <w:pPr>
              <w:ind w:firstLine="0"/>
              <w:rPr>
                <w:b/>
                <w:sz w:val="24"/>
                <w:szCs w:val="24"/>
              </w:rPr>
            </w:pPr>
            <w:r>
              <w:rPr>
                <w:b/>
                <w:sz w:val="24"/>
                <w:szCs w:val="24"/>
              </w:rPr>
              <w:t>start</w:t>
            </w:r>
          </w:p>
        </w:tc>
        <w:tc>
          <w:tcPr>
            <w:tcW w:w="2599" w:type="dxa"/>
          </w:tcPr>
          <w:p w14:paraId="460EDF6C" w14:textId="77777777" w:rsidR="00B3740F" w:rsidRPr="00690607" w:rsidRDefault="00B3740F" w:rsidP="00B3740F">
            <w:pPr>
              <w:ind w:firstLine="0"/>
              <w:jc w:val="center"/>
              <w:rPr>
                <w:sz w:val="24"/>
                <w:szCs w:val="24"/>
              </w:rPr>
            </w:pPr>
            <w:r>
              <w:rPr>
                <w:sz w:val="24"/>
                <w:szCs w:val="24"/>
              </w:rPr>
              <w:t>1</w:t>
            </w:r>
          </w:p>
        </w:tc>
        <w:tc>
          <w:tcPr>
            <w:tcW w:w="993" w:type="dxa"/>
          </w:tcPr>
          <w:p w14:paraId="439DFDFD"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1F259EE4" w14:textId="4C67660B" w:rsidR="00B3740F" w:rsidRPr="00690607" w:rsidRDefault="001F160D" w:rsidP="00B3740F">
            <w:pPr>
              <w:ind w:firstLine="0"/>
              <w:rPr>
                <w:sz w:val="24"/>
                <w:szCs w:val="24"/>
              </w:rPr>
            </w:pPr>
            <w:r>
              <w:rPr>
                <w:sz w:val="24"/>
                <w:szCs w:val="24"/>
              </w:rPr>
              <w:t>Start running algorithm after loading image, active HIGH</w:t>
            </w:r>
          </w:p>
        </w:tc>
      </w:tr>
      <w:tr w:rsidR="00B3740F" w:rsidRPr="00690607" w14:paraId="3FD518B4" w14:textId="77777777" w:rsidTr="001D5884">
        <w:tc>
          <w:tcPr>
            <w:tcW w:w="1932" w:type="dxa"/>
          </w:tcPr>
          <w:p w14:paraId="0D5069DB" w14:textId="30ABB7BC" w:rsidR="00B3740F" w:rsidRPr="00690607" w:rsidRDefault="00B3740F" w:rsidP="00B3740F">
            <w:pPr>
              <w:ind w:firstLine="0"/>
              <w:rPr>
                <w:b/>
                <w:sz w:val="24"/>
                <w:szCs w:val="24"/>
              </w:rPr>
            </w:pPr>
            <w:r>
              <w:rPr>
                <w:b/>
                <w:sz w:val="24"/>
                <w:szCs w:val="24"/>
              </w:rPr>
              <w:t>iterated_all</w:t>
            </w:r>
          </w:p>
        </w:tc>
        <w:tc>
          <w:tcPr>
            <w:tcW w:w="2599" w:type="dxa"/>
          </w:tcPr>
          <w:p w14:paraId="60F9A5D6" w14:textId="3FEB1F9C" w:rsidR="00B3740F" w:rsidRPr="00690607" w:rsidRDefault="00171211" w:rsidP="00B3740F">
            <w:pPr>
              <w:ind w:firstLine="0"/>
              <w:jc w:val="center"/>
              <w:rPr>
                <w:sz w:val="24"/>
                <w:szCs w:val="24"/>
              </w:rPr>
            </w:pPr>
            <w:r>
              <w:rPr>
                <w:sz w:val="24"/>
                <w:szCs w:val="24"/>
              </w:rPr>
              <w:t>1</w:t>
            </w:r>
          </w:p>
        </w:tc>
        <w:tc>
          <w:tcPr>
            <w:tcW w:w="993" w:type="dxa"/>
          </w:tcPr>
          <w:p w14:paraId="645BFFAF"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386CC52D" w14:textId="15309850" w:rsidR="00B3740F" w:rsidRPr="00690607" w:rsidRDefault="001F160D" w:rsidP="00B3740F">
            <w:pPr>
              <w:ind w:firstLine="0"/>
              <w:rPr>
                <w:sz w:val="24"/>
                <w:szCs w:val="24"/>
              </w:rPr>
            </w:pPr>
            <w:r>
              <w:rPr>
                <w:sz w:val="24"/>
                <w:szCs w:val="24"/>
              </w:rPr>
              <w:t>Notice that all pixels are iterated</w:t>
            </w:r>
          </w:p>
        </w:tc>
      </w:tr>
      <w:tr w:rsidR="00B3740F" w:rsidRPr="00690607" w14:paraId="64F740EA" w14:textId="77777777" w:rsidTr="001D5884">
        <w:tc>
          <w:tcPr>
            <w:tcW w:w="1932" w:type="dxa"/>
          </w:tcPr>
          <w:p w14:paraId="6D21848F" w14:textId="68604DBE" w:rsidR="00B3740F" w:rsidRPr="00690607" w:rsidRDefault="00B3740F" w:rsidP="00B3740F">
            <w:pPr>
              <w:ind w:firstLine="0"/>
              <w:rPr>
                <w:b/>
                <w:sz w:val="24"/>
                <w:szCs w:val="24"/>
              </w:rPr>
            </w:pPr>
            <w:r>
              <w:rPr>
                <w:b/>
                <w:sz w:val="24"/>
                <w:szCs w:val="24"/>
              </w:rPr>
              <w:t>fifo_empty</w:t>
            </w:r>
          </w:p>
        </w:tc>
        <w:tc>
          <w:tcPr>
            <w:tcW w:w="2599" w:type="dxa"/>
          </w:tcPr>
          <w:p w14:paraId="39E7539E" w14:textId="586999CB" w:rsidR="00B3740F" w:rsidRPr="00690607" w:rsidRDefault="00171211" w:rsidP="00B3740F">
            <w:pPr>
              <w:ind w:firstLine="0"/>
              <w:jc w:val="center"/>
              <w:rPr>
                <w:sz w:val="24"/>
                <w:szCs w:val="24"/>
              </w:rPr>
            </w:pPr>
            <w:r>
              <w:rPr>
                <w:sz w:val="24"/>
                <w:szCs w:val="24"/>
              </w:rPr>
              <w:t>WINDOW_WIDTH - 1</w:t>
            </w:r>
          </w:p>
        </w:tc>
        <w:tc>
          <w:tcPr>
            <w:tcW w:w="993" w:type="dxa"/>
          </w:tcPr>
          <w:p w14:paraId="7A7F9D00"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0CB70995" w14:textId="478CF75A" w:rsidR="00B3740F" w:rsidRPr="00690607" w:rsidRDefault="001F160D" w:rsidP="00B3740F">
            <w:pPr>
              <w:ind w:firstLine="0"/>
              <w:rPr>
                <w:sz w:val="24"/>
                <w:szCs w:val="24"/>
              </w:rPr>
            </w:pPr>
            <w:r>
              <w:rPr>
                <w:sz w:val="24"/>
                <w:szCs w:val="24"/>
              </w:rPr>
              <w:t>FIFO</w:t>
            </w:r>
            <w:r w:rsidR="00BA048D">
              <w:rPr>
                <w:sz w:val="24"/>
                <w:szCs w:val="24"/>
              </w:rPr>
              <w:t>s</w:t>
            </w:r>
            <w:r>
              <w:rPr>
                <w:sz w:val="24"/>
                <w:szCs w:val="24"/>
              </w:rPr>
              <w:t xml:space="preserve"> empty flags</w:t>
            </w:r>
          </w:p>
        </w:tc>
      </w:tr>
      <w:tr w:rsidR="00B3740F" w:rsidRPr="00690607" w14:paraId="2EDF58FD" w14:textId="77777777" w:rsidTr="001D5884">
        <w:tc>
          <w:tcPr>
            <w:tcW w:w="1932" w:type="dxa"/>
          </w:tcPr>
          <w:p w14:paraId="7C823C27" w14:textId="59EEEC2F" w:rsidR="00B3740F" w:rsidRPr="00690607" w:rsidRDefault="00B3740F" w:rsidP="00B3740F">
            <w:pPr>
              <w:ind w:firstLine="0"/>
              <w:rPr>
                <w:b/>
                <w:sz w:val="24"/>
                <w:szCs w:val="24"/>
              </w:rPr>
            </w:pPr>
            <w:r>
              <w:rPr>
                <w:b/>
                <w:sz w:val="24"/>
                <w:szCs w:val="24"/>
              </w:rPr>
              <w:t>push_positions</w:t>
            </w:r>
          </w:p>
        </w:tc>
        <w:tc>
          <w:tcPr>
            <w:tcW w:w="2599" w:type="dxa"/>
          </w:tcPr>
          <w:p w14:paraId="2B4A9AA2" w14:textId="0B62C2AC" w:rsidR="00B3740F" w:rsidRPr="00690607" w:rsidRDefault="00171211" w:rsidP="00B3740F">
            <w:pPr>
              <w:ind w:firstLine="0"/>
              <w:jc w:val="center"/>
              <w:rPr>
                <w:sz w:val="24"/>
                <w:szCs w:val="24"/>
              </w:rPr>
            </w:pPr>
            <w:r>
              <w:rPr>
                <w:sz w:val="24"/>
                <w:szCs w:val="24"/>
              </w:rPr>
              <w:t>WINDOW_WIDTH - 1</w:t>
            </w:r>
          </w:p>
        </w:tc>
        <w:tc>
          <w:tcPr>
            <w:tcW w:w="993" w:type="dxa"/>
          </w:tcPr>
          <w:p w14:paraId="681AF312"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6CEBD88C" w14:textId="7E8ECE4A" w:rsidR="00B3740F" w:rsidRPr="00690607" w:rsidRDefault="001F160D" w:rsidP="00B3740F">
            <w:pPr>
              <w:ind w:firstLine="0"/>
              <w:rPr>
                <w:sz w:val="24"/>
                <w:szCs w:val="24"/>
              </w:rPr>
            </w:pPr>
            <w:r>
              <w:rPr>
                <w:sz w:val="24"/>
                <w:szCs w:val="24"/>
              </w:rPr>
              <w:t>Positions need to be pushed into FIFO</w:t>
            </w:r>
            <w:r w:rsidR="00BA048D">
              <w:rPr>
                <w:sz w:val="24"/>
                <w:szCs w:val="24"/>
              </w:rPr>
              <w:t>s</w:t>
            </w:r>
          </w:p>
        </w:tc>
      </w:tr>
      <w:tr w:rsidR="00B3740F" w:rsidRPr="00690607" w14:paraId="3B371EBF" w14:textId="77777777" w:rsidTr="001D5884">
        <w:tc>
          <w:tcPr>
            <w:tcW w:w="1932" w:type="dxa"/>
          </w:tcPr>
          <w:p w14:paraId="4965AB90" w14:textId="49A7D5B6" w:rsidR="00B3740F" w:rsidRPr="00690607" w:rsidRDefault="00B3740F" w:rsidP="00B3740F">
            <w:pPr>
              <w:ind w:firstLine="0"/>
              <w:rPr>
                <w:b/>
                <w:sz w:val="24"/>
                <w:szCs w:val="24"/>
              </w:rPr>
            </w:pPr>
            <w:r>
              <w:rPr>
                <w:b/>
                <w:sz w:val="24"/>
                <w:szCs w:val="24"/>
              </w:rPr>
              <w:t>data_out</w:t>
            </w:r>
          </w:p>
        </w:tc>
        <w:tc>
          <w:tcPr>
            <w:tcW w:w="2599" w:type="dxa"/>
          </w:tcPr>
          <w:p w14:paraId="5C73A25B" w14:textId="7691DEBB" w:rsidR="00B3740F" w:rsidRPr="00690607" w:rsidRDefault="00171211" w:rsidP="00B3740F">
            <w:pPr>
              <w:ind w:firstLine="0"/>
              <w:jc w:val="center"/>
              <w:rPr>
                <w:sz w:val="24"/>
                <w:szCs w:val="24"/>
              </w:rPr>
            </w:pPr>
            <w:r>
              <w:rPr>
                <w:sz w:val="24"/>
                <w:szCs w:val="24"/>
              </w:rPr>
              <w:t>ADDR_WIDTH</w:t>
            </w:r>
          </w:p>
        </w:tc>
        <w:tc>
          <w:tcPr>
            <w:tcW w:w="993" w:type="dxa"/>
          </w:tcPr>
          <w:p w14:paraId="5B285E3D"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36B43A8E" w14:textId="408075DC" w:rsidR="00B3740F" w:rsidRPr="00690607" w:rsidRDefault="00BA048D" w:rsidP="00B3740F">
            <w:pPr>
              <w:ind w:firstLine="0"/>
              <w:rPr>
                <w:sz w:val="24"/>
                <w:szCs w:val="24"/>
              </w:rPr>
            </w:pPr>
            <w:r>
              <w:rPr>
                <w:sz w:val="24"/>
                <w:szCs w:val="24"/>
              </w:rPr>
              <w:t>Address retrieved from FIFOs</w:t>
            </w:r>
          </w:p>
        </w:tc>
      </w:tr>
      <w:tr w:rsidR="00B3740F" w:rsidRPr="00690607" w14:paraId="4C107ABD" w14:textId="77777777" w:rsidTr="001D5884">
        <w:tc>
          <w:tcPr>
            <w:tcW w:w="1932" w:type="dxa"/>
          </w:tcPr>
          <w:p w14:paraId="4CA351F7" w14:textId="018931D1" w:rsidR="00B3740F" w:rsidRPr="00690607" w:rsidRDefault="00B3740F" w:rsidP="00B3740F">
            <w:pPr>
              <w:ind w:firstLine="0"/>
              <w:rPr>
                <w:b/>
                <w:sz w:val="24"/>
                <w:szCs w:val="24"/>
              </w:rPr>
            </w:pPr>
            <w:r>
              <w:rPr>
                <w:b/>
                <w:sz w:val="24"/>
                <w:szCs w:val="24"/>
              </w:rPr>
              <w:t>next_row</w:t>
            </w:r>
          </w:p>
        </w:tc>
        <w:tc>
          <w:tcPr>
            <w:tcW w:w="2599" w:type="dxa"/>
          </w:tcPr>
          <w:p w14:paraId="308C3CA2" w14:textId="2574203C" w:rsidR="00B3740F" w:rsidRPr="00690607" w:rsidRDefault="00171211" w:rsidP="00B3740F">
            <w:pPr>
              <w:ind w:firstLine="0"/>
              <w:jc w:val="center"/>
              <w:rPr>
                <w:sz w:val="24"/>
                <w:szCs w:val="24"/>
              </w:rPr>
            </w:pPr>
            <w:r>
              <w:rPr>
                <w:sz w:val="24"/>
                <w:szCs w:val="24"/>
              </w:rPr>
              <w:t>I_WIDTH</w:t>
            </w:r>
          </w:p>
        </w:tc>
        <w:tc>
          <w:tcPr>
            <w:tcW w:w="993" w:type="dxa"/>
          </w:tcPr>
          <w:p w14:paraId="0EFEECC5"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64CDF3D7" w14:textId="63CAB536" w:rsidR="00B3740F" w:rsidRPr="00690607" w:rsidRDefault="00BA048D" w:rsidP="00B3740F">
            <w:pPr>
              <w:ind w:firstLine="0"/>
              <w:rPr>
                <w:sz w:val="24"/>
                <w:szCs w:val="24"/>
              </w:rPr>
            </w:pPr>
            <w:r>
              <w:rPr>
                <w:sz w:val="24"/>
                <w:szCs w:val="24"/>
              </w:rPr>
              <w:t>If selected area is not needed to expand, this is the next row of next iteration</w:t>
            </w:r>
          </w:p>
        </w:tc>
      </w:tr>
      <w:tr w:rsidR="00B3740F" w:rsidRPr="00690607" w14:paraId="6865F09F" w14:textId="77777777" w:rsidTr="001D5884">
        <w:tc>
          <w:tcPr>
            <w:tcW w:w="1932" w:type="dxa"/>
          </w:tcPr>
          <w:p w14:paraId="2964DE61" w14:textId="61FA4AD9" w:rsidR="00B3740F" w:rsidRDefault="00B3740F" w:rsidP="00B3740F">
            <w:pPr>
              <w:ind w:firstLine="0"/>
              <w:rPr>
                <w:b/>
                <w:sz w:val="24"/>
                <w:szCs w:val="24"/>
              </w:rPr>
            </w:pPr>
            <w:r>
              <w:rPr>
                <w:b/>
                <w:sz w:val="24"/>
                <w:szCs w:val="24"/>
              </w:rPr>
              <w:t>next_col</w:t>
            </w:r>
          </w:p>
        </w:tc>
        <w:tc>
          <w:tcPr>
            <w:tcW w:w="2599" w:type="dxa"/>
          </w:tcPr>
          <w:p w14:paraId="1DB3F440" w14:textId="28C77039" w:rsidR="00B3740F" w:rsidRDefault="00171211" w:rsidP="00B3740F">
            <w:pPr>
              <w:ind w:firstLine="0"/>
              <w:jc w:val="center"/>
              <w:rPr>
                <w:sz w:val="24"/>
                <w:szCs w:val="24"/>
              </w:rPr>
            </w:pPr>
            <w:r>
              <w:rPr>
                <w:sz w:val="24"/>
                <w:szCs w:val="24"/>
              </w:rPr>
              <w:t>J_WIDTH</w:t>
            </w:r>
          </w:p>
        </w:tc>
        <w:tc>
          <w:tcPr>
            <w:tcW w:w="993" w:type="dxa"/>
          </w:tcPr>
          <w:p w14:paraId="1BADF9E5" w14:textId="22A135C5" w:rsidR="00B3740F" w:rsidRPr="00690607" w:rsidRDefault="00171211" w:rsidP="00B3740F">
            <w:pPr>
              <w:ind w:firstLine="0"/>
              <w:jc w:val="center"/>
              <w:rPr>
                <w:sz w:val="24"/>
                <w:szCs w:val="24"/>
              </w:rPr>
            </w:pPr>
            <w:r>
              <w:rPr>
                <w:sz w:val="24"/>
                <w:szCs w:val="24"/>
              </w:rPr>
              <w:t>Input</w:t>
            </w:r>
          </w:p>
        </w:tc>
        <w:tc>
          <w:tcPr>
            <w:tcW w:w="3561" w:type="dxa"/>
          </w:tcPr>
          <w:p w14:paraId="7C5873F8" w14:textId="6A2B400A" w:rsidR="00B3740F" w:rsidRDefault="00BA048D" w:rsidP="00B3740F">
            <w:pPr>
              <w:ind w:firstLine="0"/>
              <w:rPr>
                <w:sz w:val="24"/>
                <w:szCs w:val="24"/>
              </w:rPr>
            </w:pPr>
            <w:r>
              <w:rPr>
                <w:sz w:val="24"/>
                <w:szCs w:val="24"/>
              </w:rPr>
              <w:t>If selected area is not needed to expand, this is the next column of next iteration</w:t>
            </w:r>
          </w:p>
        </w:tc>
      </w:tr>
      <w:tr w:rsidR="00B3740F" w:rsidRPr="00690607" w14:paraId="3C6A2CFE" w14:textId="77777777" w:rsidTr="001D5884">
        <w:tc>
          <w:tcPr>
            <w:tcW w:w="1932" w:type="dxa"/>
          </w:tcPr>
          <w:p w14:paraId="28E9D2F7" w14:textId="2FA4906B" w:rsidR="00B3740F" w:rsidRDefault="00B3740F" w:rsidP="00B3740F">
            <w:pPr>
              <w:ind w:firstLine="0"/>
              <w:rPr>
                <w:b/>
                <w:sz w:val="24"/>
                <w:szCs w:val="24"/>
              </w:rPr>
            </w:pPr>
            <w:r>
              <w:rPr>
                <w:b/>
                <w:sz w:val="24"/>
                <w:szCs w:val="24"/>
              </w:rPr>
              <w:t>new_pixel</w:t>
            </w:r>
          </w:p>
        </w:tc>
        <w:tc>
          <w:tcPr>
            <w:tcW w:w="2599" w:type="dxa"/>
          </w:tcPr>
          <w:p w14:paraId="2D4F25EC" w14:textId="062915AD" w:rsidR="00B3740F" w:rsidRDefault="00171211" w:rsidP="00B3740F">
            <w:pPr>
              <w:ind w:firstLine="0"/>
              <w:jc w:val="center"/>
              <w:rPr>
                <w:sz w:val="24"/>
                <w:szCs w:val="24"/>
              </w:rPr>
            </w:pPr>
            <w:r>
              <w:rPr>
                <w:sz w:val="24"/>
                <w:szCs w:val="24"/>
              </w:rPr>
              <w:t>1</w:t>
            </w:r>
          </w:p>
        </w:tc>
        <w:tc>
          <w:tcPr>
            <w:tcW w:w="993" w:type="dxa"/>
          </w:tcPr>
          <w:p w14:paraId="506EA08E" w14:textId="0335E315" w:rsidR="00B3740F" w:rsidRPr="00690607" w:rsidRDefault="00171211" w:rsidP="00B3740F">
            <w:pPr>
              <w:ind w:firstLine="0"/>
              <w:jc w:val="center"/>
              <w:rPr>
                <w:sz w:val="24"/>
                <w:szCs w:val="24"/>
              </w:rPr>
            </w:pPr>
            <w:r>
              <w:rPr>
                <w:sz w:val="24"/>
                <w:szCs w:val="24"/>
              </w:rPr>
              <w:t>Output</w:t>
            </w:r>
          </w:p>
        </w:tc>
        <w:tc>
          <w:tcPr>
            <w:tcW w:w="3561" w:type="dxa"/>
          </w:tcPr>
          <w:p w14:paraId="3F124EEA" w14:textId="51C94F2E" w:rsidR="00B3740F" w:rsidRDefault="00BA048D" w:rsidP="00B3740F">
            <w:pPr>
              <w:ind w:firstLine="0"/>
              <w:rPr>
                <w:sz w:val="24"/>
                <w:szCs w:val="24"/>
              </w:rPr>
            </w:pPr>
            <w:r>
              <w:rPr>
                <w:sz w:val="24"/>
                <w:szCs w:val="24"/>
              </w:rPr>
              <w:t>Flag signals that there is a new pixel is selected if the algorithm has not been done</w:t>
            </w:r>
          </w:p>
        </w:tc>
      </w:tr>
      <w:tr w:rsidR="00B3740F" w:rsidRPr="00690607" w14:paraId="46E780A6" w14:textId="77777777" w:rsidTr="001D5884">
        <w:tc>
          <w:tcPr>
            <w:tcW w:w="1932" w:type="dxa"/>
          </w:tcPr>
          <w:p w14:paraId="49FF4B47" w14:textId="7432DA4F" w:rsidR="00B3740F" w:rsidRDefault="00B3740F" w:rsidP="00B3740F">
            <w:pPr>
              <w:ind w:firstLine="0"/>
              <w:rPr>
                <w:b/>
                <w:sz w:val="24"/>
                <w:szCs w:val="24"/>
              </w:rPr>
            </w:pPr>
            <w:r>
              <w:rPr>
                <w:b/>
                <w:sz w:val="24"/>
                <w:szCs w:val="24"/>
              </w:rPr>
              <w:t>read_en</w:t>
            </w:r>
          </w:p>
        </w:tc>
        <w:tc>
          <w:tcPr>
            <w:tcW w:w="2599" w:type="dxa"/>
          </w:tcPr>
          <w:p w14:paraId="61F7D07C" w14:textId="2AF9BDEC" w:rsidR="00B3740F" w:rsidRDefault="00171211" w:rsidP="00B3740F">
            <w:pPr>
              <w:ind w:firstLine="0"/>
              <w:jc w:val="center"/>
              <w:rPr>
                <w:sz w:val="24"/>
                <w:szCs w:val="24"/>
              </w:rPr>
            </w:pPr>
            <w:r>
              <w:rPr>
                <w:sz w:val="24"/>
                <w:szCs w:val="24"/>
              </w:rPr>
              <w:t>WINDOW_WIDTH</w:t>
            </w:r>
          </w:p>
        </w:tc>
        <w:tc>
          <w:tcPr>
            <w:tcW w:w="993" w:type="dxa"/>
          </w:tcPr>
          <w:p w14:paraId="7B062240" w14:textId="2E19DD7A" w:rsidR="00B3740F" w:rsidRPr="00690607" w:rsidRDefault="00171211" w:rsidP="00B3740F">
            <w:pPr>
              <w:ind w:firstLine="0"/>
              <w:jc w:val="center"/>
              <w:rPr>
                <w:sz w:val="24"/>
                <w:szCs w:val="24"/>
              </w:rPr>
            </w:pPr>
            <w:r>
              <w:rPr>
                <w:sz w:val="24"/>
                <w:szCs w:val="24"/>
              </w:rPr>
              <w:t>Output</w:t>
            </w:r>
          </w:p>
        </w:tc>
        <w:tc>
          <w:tcPr>
            <w:tcW w:w="3561" w:type="dxa"/>
          </w:tcPr>
          <w:p w14:paraId="355CDF19" w14:textId="286C512D" w:rsidR="00B3740F" w:rsidRDefault="00BA048D" w:rsidP="00B3740F">
            <w:pPr>
              <w:ind w:firstLine="0"/>
              <w:rPr>
                <w:sz w:val="24"/>
                <w:szCs w:val="24"/>
              </w:rPr>
            </w:pPr>
            <w:r>
              <w:rPr>
                <w:sz w:val="24"/>
                <w:szCs w:val="24"/>
              </w:rPr>
              <w:t>FIFOs read enable</w:t>
            </w:r>
          </w:p>
        </w:tc>
      </w:tr>
      <w:tr w:rsidR="00B3740F" w:rsidRPr="00690607" w14:paraId="16D5D663" w14:textId="77777777" w:rsidTr="001D5884">
        <w:tc>
          <w:tcPr>
            <w:tcW w:w="1932" w:type="dxa"/>
          </w:tcPr>
          <w:p w14:paraId="550ADC78" w14:textId="4273A50C" w:rsidR="00B3740F" w:rsidRDefault="00B3740F" w:rsidP="00B3740F">
            <w:pPr>
              <w:ind w:firstLine="0"/>
              <w:rPr>
                <w:b/>
                <w:sz w:val="24"/>
                <w:szCs w:val="24"/>
              </w:rPr>
            </w:pPr>
            <w:r>
              <w:rPr>
                <w:b/>
                <w:sz w:val="24"/>
                <w:szCs w:val="24"/>
              </w:rPr>
              <w:t>clear</w:t>
            </w:r>
          </w:p>
        </w:tc>
        <w:tc>
          <w:tcPr>
            <w:tcW w:w="2599" w:type="dxa"/>
          </w:tcPr>
          <w:p w14:paraId="1CB8BFC9" w14:textId="49F7D183" w:rsidR="00B3740F" w:rsidRDefault="00171211" w:rsidP="00B3740F">
            <w:pPr>
              <w:ind w:firstLine="0"/>
              <w:jc w:val="center"/>
              <w:rPr>
                <w:sz w:val="24"/>
                <w:szCs w:val="24"/>
              </w:rPr>
            </w:pPr>
            <w:r>
              <w:rPr>
                <w:sz w:val="24"/>
                <w:szCs w:val="24"/>
              </w:rPr>
              <w:t>1</w:t>
            </w:r>
          </w:p>
        </w:tc>
        <w:tc>
          <w:tcPr>
            <w:tcW w:w="993" w:type="dxa"/>
          </w:tcPr>
          <w:p w14:paraId="76A253D7" w14:textId="7E9ED766" w:rsidR="00B3740F" w:rsidRPr="00690607" w:rsidRDefault="00171211" w:rsidP="00B3740F">
            <w:pPr>
              <w:ind w:firstLine="0"/>
              <w:jc w:val="center"/>
              <w:rPr>
                <w:sz w:val="24"/>
                <w:szCs w:val="24"/>
              </w:rPr>
            </w:pPr>
            <w:r>
              <w:rPr>
                <w:sz w:val="24"/>
                <w:szCs w:val="24"/>
              </w:rPr>
              <w:t>Output</w:t>
            </w:r>
          </w:p>
        </w:tc>
        <w:tc>
          <w:tcPr>
            <w:tcW w:w="3561" w:type="dxa"/>
          </w:tcPr>
          <w:p w14:paraId="4C77466E" w14:textId="79492C9A" w:rsidR="00B3740F" w:rsidRDefault="00BA048D" w:rsidP="00B3740F">
            <w:pPr>
              <w:ind w:firstLine="0"/>
              <w:rPr>
                <w:sz w:val="24"/>
                <w:szCs w:val="24"/>
              </w:rPr>
            </w:pPr>
            <w:r>
              <w:rPr>
                <w:sz w:val="24"/>
                <w:szCs w:val="24"/>
              </w:rPr>
              <w:t>Clear RAM</w:t>
            </w:r>
            <w:r w:rsidR="00E635DB">
              <w:rPr>
                <w:sz w:val="24"/>
                <w:szCs w:val="24"/>
              </w:rPr>
              <w:t>s</w:t>
            </w:r>
            <w:r>
              <w:rPr>
                <w:sz w:val="24"/>
                <w:szCs w:val="24"/>
              </w:rPr>
              <w:t xml:space="preserve"> (eda_img_ram, eda_iterated_ram and eda_strobe_ram)</w:t>
            </w:r>
          </w:p>
        </w:tc>
      </w:tr>
      <w:tr w:rsidR="00B3740F" w:rsidRPr="00690607" w14:paraId="2DE1FB34" w14:textId="77777777" w:rsidTr="001D5884">
        <w:tc>
          <w:tcPr>
            <w:tcW w:w="1932" w:type="dxa"/>
          </w:tcPr>
          <w:p w14:paraId="7EBADB62" w14:textId="01E76BF6" w:rsidR="00B3740F" w:rsidRDefault="00B3740F" w:rsidP="00B3740F">
            <w:pPr>
              <w:ind w:firstLine="0"/>
              <w:rPr>
                <w:b/>
                <w:sz w:val="24"/>
                <w:szCs w:val="24"/>
              </w:rPr>
            </w:pPr>
            <w:r>
              <w:rPr>
                <w:b/>
                <w:sz w:val="24"/>
                <w:szCs w:val="24"/>
              </w:rPr>
              <w:t>center_addr</w:t>
            </w:r>
          </w:p>
        </w:tc>
        <w:tc>
          <w:tcPr>
            <w:tcW w:w="2599" w:type="dxa"/>
          </w:tcPr>
          <w:p w14:paraId="617F2B78" w14:textId="10B777CA" w:rsidR="00B3740F" w:rsidRDefault="00171211" w:rsidP="00B3740F">
            <w:pPr>
              <w:ind w:firstLine="0"/>
              <w:jc w:val="center"/>
              <w:rPr>
                <w:sz w:val="24"/>
                <w:szCs w:val="24"/>
              </w:rPr>
            </w:pPr>
            <w:r>
              <w:rPr>
                <w:sz w:val="24"/>
                <w:szCs w:val="24"/>
              </w:rPr>
              <w:t>ADDR_WIDTH</w:t>
            </w:r>
          </w:p>
        </w:tc>
        <w:tc>
          <w:tcPr>
            <w:tcW w:w="993" w:type="dxa"/>
          </w:tcPr>
          <w:p w14:paraId="66B397F2" w14:textId="31B6E504" w:rsidR="00B3740F" w:rsidRPr="00690607" w:rsidRDefault="00171211" w:rsidP="00B3740F">
            <w:pPr>
              <w:ind w:firstLine="0"/>
              <w:jc w:val="center"/>
              <w:rPr>
                <w:sz w:val="24"/>
                <w:szCs w:val="24"/>
              </w:rPr>
            </w:pPr>
            <w:r>
              <w:rPr>
                <w:sz w:val="24"/>
                <w:szCs w:val="24"/>
              </w:rPr>
              <w:t>Output</w:t>
            </w:r>
          </w:p>
        </w:tc>
        <w:tc>
          <w:tcPr>
            <w:tcW w:w="3561" w:type="dxa"/>
          </w:tcPr>
          <w:p w14:paraId="12D91AB3" w14:textId="2163C323" w:rsidR="00B3740F" w:rsidRDefault="00BA048D" w:rsidP="00B3740F">
            <w:pPr>
              <w:ind w:firstLine="0"/>
              <w:rPr>
                <w:sz w:val="24"/>
                <w:szCs w:val="24"/>
              </w:rPr>
            </w:pPr>
            <w:r>
              <w:rPr>
                <w:sz w:val="24"/>
                <w:szCs w:val="24"/>
              </w:rPr>
              <w:t>The next</w:t>
            </w:r>
            <w:r w:rsidR="007E349A">
              <w:rPr>
                <w:sz w:val="24"/>
                <w:szCs w:val="24"/>
              </w:rPr>
              <w:t xml:space="preserve"> selected </w:t>
            </w:r>
            <w:r>
              <w:rPr>
                <w:sz w:val="24"/>
                <w:szCs w:val="24"/>
              </w:rPr>
              <w:t>address</w:t>
            </w:r>
          </w:p>
        </w:tc>
      </w:tr>
      <w:tr w:rsidR="00B3740F" w:rsidRPr="00690607" w14:paraId="6A5A9220" w14:textId="77777777" w:rsidTr="001D5884">
        <w:tc>
          <w:tcPr>
            <w:tcW w:w="1932" w:type="dxa"/>
          </w:tcPr>
          <w:p w14:paraId="4295926F" w14:textId="7AF5AA3E" w:rsidR="00B3740F" w:rsidRDefault="00B3740F" w:rsidP="00B3740F">
            <w:pPr>
              <w:ind w:firstLine="0"/>
              <w:rPr>
                <w:b/>
                <w:sz w:val="24"/>
                <w:szCs w:val="24"/>
              </w:rPr>
            </w:pPr>
            <w:r>
              <w:rPr>
                <w:b/>
                <w:sz w:val="24"/>
                <w:szCs w:val="24"/>
              </w:rPr>
              <w:t>pre_center_addr</w:t>
            </w:r>
          </w:p>
        </w:tc>
        <w:tc>
          <w:tcPr>
            <w:tcW w:w="2599" w:type="dxa"/>
          </w:tcPr>
          <w:p w14:paraId="7F1F7154" w14:textId="73BF4E19" w:rsidR="00B3740F" w:rsidRDefault="00171211" w:rsidP="00B3740F">
            <w:pPr>
              <w:ind w:firstLine="0"/>
              <w:jc w:val="center"/>
              <w:rPr>
                <w:sz w:val="24"/>
                <w:szCs w:val="24"/>
              </w:rPr>
            </w:pPr>
            <w:r>
              <w:rPr>
                <w:sz w:val="24"/>
                <w:szCs w:val="24"/>
              </w:rPr>
              <w:t>ADDR_WIDTH</w:t>
            </w:r>
          </w:p>
        </w:tc>
        <w:tc>
          <w:tcPr>
            <w:tcW w:w="993" w:type="dxa"/>
          </w:tcPr>
          <w:p w14:paraId="744BAEE1" w14:textId="1913C1BA" w:rsidR="00B3740F" w:rsidRPr="00690607" w:rsidRDefault="00171211" w:rsidP="00B3740F">
            <w:pPr>
              <w:ind w:firstLine="0"/>
              <w:jc w:val="center"/>
              <w:rPr>
                <w:sz w:val="24"/>
                <w:szCs w:val="24"/>
              </w:rPr>
            </w:pPr>
            <w:r>
              <w:rPr>
                <w:sz w:val="24"/>
                <w:szCs w:val="24"/>
              </w:rPr>
              <w:t>Output</w:t>
            </w:r>
          </w:p>
        </w:tc>
        <w:tc>
          <w:tcPr>
            <w:tcW w:w="3561" w:type="dxa"/>
          </w:tcPr>
          <w:p w14:paraId="1680E840" w14:textId="6DEE53DD" w:rsidR="00B3740F" w:rsidRDefault="007E349A" w:rsidP="00B3740F">
            <w:pPr>
              <w:ind w:firstLine="0"/>
              <w:rPr>
                <w:sz w:val="24"/>
                <w:szCs w:val="24"/>
              </w:rPr>
            </w:pPr>
            <w:r>
              <w:rPr>
                <w:sz w:val="24"/>
                <w:szCs w:val="24"/>
              </w:rPr>
              <w:t xml:space="preserve">Predicted value of the next selected address (same value but </w:t>
            </w:r>
            <w:r w:rsidRPr="007E349A">
              <w:rPr>
                <w:sz w:val="24"/>
                <w:szCs w:val="24"/>
              </w:rPr>
              <w:t>1 cycle earlier than center_addr</w:t>
            </w:r>
            <w:r>
              <w:rPr>
                <w:sz w:val="24"/>
                <w:szCs w:val="24"/>
              </w:rPr>
              <w:t>)</w:t>
            </w:r>
          </w:p>
        </w:tc>
      </w:tr>
      <w:tr w:rsidR="00171211" w:rsidRPr="00690607" w14:paraId="3A39DAD5" w14:textId="77777777" w:rsidTr="001D5884">
        <w:tc>
          <w:tcPr>
            <w:tcW w:w="1932" w:type="dxa"/>
          </w:tcPr>
          <w:p w14:paraId="7D6646B1" w14:textId="76EC8094" w:rsidR="00171211" w:rsidRDefault="00171211" w:rsidP="00B3740F">
            <w:pPr>
              <w:ind w:firstLine="0"/>
              <w:rPr>
                <w:b/>
                <w:sz w:val="24"/>
                <w:szCs w:val="24"/>
              </w:rPr>
            </w:pPr>
            <w:r>
              <w:rPr>
                <w:b/>
                <w:sz w:val="24"/>
                <w:szCs w:val="24"/>
              </w:rPr>
              <w:t>update_strb</w:t>
            </w:r>
          </w:p>
        </w:tc>
        <w:tc>
          <w:tcPr>
            <w:tcW w:w="2599" w:type="dxa"/>
          </w:tcPr>
          <w:p w14:paraId="57B2DF5F" w14:textId="0D240687" w:rsidR="00171211" w:rsidRDefault="00171211" w:rsidP="00B3740F">
            <w:pPr>
              <w:ind w:firstLine="0"/>
              <w:jc w:val="center"/>
              <w:rPr>
                <w:sz w:val="24"/>
                <w:szCs w:val="24"/>
              </w:rPr>
            </w:pPr>
            <w:r>
              <w:rPr>
                <w:sz w:val="24"/>
                <w:szCs w:val="24"/>
              </w:rPr>
              <w:t>1</w:t>
            </w:r>
          </w:p>
        </w:tc>
        <w:tc>
          <w:tcPr>
            <w:tcW w:w="993" w:type="dxa"/>
          </w:tcPr>
          <w:p w14:paraId="04302F15" w14:textId="300D85C9" w:rsidR="00171211" w:rsidRPr="00690607" w:rsidRDefault="00171211" w:rsidP="00B3740F">
            <w:pPr>
              <w:ind w:firstLine="0"/>
              <w:jc w:val="center"/>
              <w:rPr>
                <w:sz w:val="24"/>
                <w:szCs w:val="24"/>
              </w:rPr>
            </w:pPr>
            <w:r>
              <w:rPr>
                <w:sz w:val="24"/>
                <w:szCs w:val="24"/>
              </w:rPr>
              <w:t>Output</w:t>
            </w:r>
          </w:p>
        </w:tc>
        <w:tc>
          <w:tcPr>
            <w:tcW w:w="3561" w:type="dxa"/>
          </w:tcPr>
          <w:p w14:paraId="478AFDDD" w14:textId="62350997" w:rsidR="00171211" w:rsidRDefault="007E349A" w:rsidP="00B3740F">
            <w:pPr>
              <w:ind w:firstLine="0"/>
              <w:rPr>
                <w:sz w:val="24"/>
                <w:szCs w:val="24"/>
              </w:rPr>
            </w:pPr>
            <w:r>
              <w:rPr>
                <w:sz w:val="24"/>
                <w:szCs w:val="24"/>
              </w:rPr>
              <w:t xml:space="preserve">Flag </w:t>
            </w:r>
            <w:r w:rsidR="006B6DE6">
              <w:rPr>
                <w:sz w:val="24"/>
                <w:szCs w:val="24"/>
              </w:rPr>
              <w:t>update strobe</w:t>
            </w:r>
          </w:p>
        </w:tc>
      </w:tr>
      <w:tr w:rsidR="00171211" w:rsidRPr="00690607" w14:paraId="689EADC7" w14:textId="77777777" w:rsidTr="001D5884">
        <w:tc>
          <w:tcPr>
            <w:tcW w:w="1932" w:type="dxa"/>
          </w:tcPr>
          <w:p w14:paraId="440E4212" w14:textId="0DF32BD9" w:rsidR="00171211" w:rsidRDefault="00171211" w:rsidP="00B3740F">
            <w:pPr>
              <w:ind w:firstLine="0"/>
              <w:rPr>
                <w:b/>
                <w:sz w:val="24"/>
                <w:szCs w:val="24"/>
              </w:rPr>
            </w:pPr>
            <w:r>
              <w:rPr>
                <w:b/>
                <w:sz w:val="24"/>
                <w:szCs w:val="24"/>
              </w:rPr>
              <w:t>done</w:t>
            </w:r>
          </w:p>
        </w:tc>
        <w:tc>
          <w:tcPr>
            <w:tcW w:w="2599" w:type="dxa"/>
          </w:tcPr>
          <w:p w14:paraId="72097298" w14:textId="3A1B1CD2" w:rsidR="00171211" w:rsidRDefault="00171211" w:rsidP="00B3740F">
            <w:pPr>
              <w:ind w:firstLine="0"/>
              <w:jc w:val="center"/>
              <w:rPr>
                <w:sz w:val="24"/>
                <w:szCs w:val="24"/>
              </w:rPr>
            </w:pPr>
            <w:r>
              <w:rPr>
                <w:sz w:val="24"/>
                <w:szCs w:val="24"/>
              </w:rPr>
              <w:t>1</w:t>
            </w:r>
          </w:p>
        </w:tc>
        <w:tc>
          <w:tcPr>
            <w:tcW w:w="993" w:type="dxa"/>
          </w:tcPr>
          <w:p w14:paraId="6F7E2B0D" w14:textId="0AD5716C" w:rsidR="00171211" w:rsidRPr="00690607" w:rsidRDefault="00171211" w:rsidP="00B3740F">
            <w:pPr>
              <w:ind w:firstLine="0"/>
              <w:jc w:val="center"/>
              <w:rPr>
                <w:sz w:val="24"/>
                <w:szCs w:val="24"/>
              </w:rPr>
            </w:pPr>
            <w:r>
              <w:rPr>
                <w:sz w:val="24"/>
                <w:szCs w:val="24"/>
              </w:rPr>
              <w:t>Output</w:t>
            </w:r>
          </w:p>
        </w:tc>
        <w:tc>
          <w:tcPr>
            <w:tcW w:w="3561" w:type="dxa"/>
          </w:tcPr>
          <w:p w14:paraId="5646790C" w14:textId="35E931CC" w:rsidR="00171211" w:rsidRDefault="006B6DE6" w:rsidP="00B3740F">
            <w:pPr>
              <w:ind w:firstLine="0"/>
              <w:rPr>
                <w:sz w:val="24"/>
                <w:szCs w:val="24"/>
              </w:rPr>
            </w:pPr>
            <w:r>
              <w:rPr>
                <w:sz w:val="24"/>
                <w:szCs w:val="24"/>
              </w:rPr>
              <w:t>Flag done</w:t>
            </w:r>
            <w:r w:rsidR="001D5884">
              <w:rPr>
                <w:sz w:val="24"/>
                <w:szCs w:val="24"/>
              </w:rPr>
              <w:t xml:space="preserve"> (algorithm has been done)</w:t>
            </w:r>
          </w:p>
        </w:tc>
      </w:tr>
    </w:tbl>
    <w:p w14:paraId="51D8028D" w14:textId="77777777" w:rsidR="001D440F" w:rsidRDefault="001D440F" w:rsidP="001D440F">
      <w:pPr>
        <w:pStyle w:val="Caption"/>
      </w:pPr>
    </w:p>
    <w:p w14:paraId="66E6BCDA" w14:textId="35FEF3CA" w:rsidR="001D440F" w:rsidRDefault="001D440F" w:rsidP="001D440F">
      <w:pPr>
        <w:pStyle w:val="Caption"/>
      </w:pPr>
      <w:bookmarkStart w:id="66" w:name="_Toc125903511"/>
      <w:r>
        <w:lastRenderedPageBreak/>
        <w:t xml:space="preserve">Table </w:t>
      </w:r>
      <w:fldSimple w:instr=" STYLEREF 1 \s ">
        <w:r w:rsidR="006A0071">
          <w:rPr>
            <w:noProof/>
          </w:rPr>
          <w:t>2</w:t>
        </w:r>
      </w:fldSimple>
      <w:r w:rsidR="007F36DF">
        <w:t>.</w:t>
      </w:r>
      <w:fldSimple w:instr=" SEQ Table \* ARABIC \s 1 ">
        <w:r w:rsidR="006A0071">
          <w:rPr>
            <w:noProof/>
          </w:rPr>
          <w:t>4</w:t>
        </w:r>
      </w:fldSimple>
      <w:r>
        <w:t xml:space="preserve"> eda_</w:t>
      </w:r>
      <w:r w:rsidR="00B17850">
        <w:t>controller</w:t>
      </w:r>
      <w:r>
        <w:t xml:space="preserve"> parameter description</w:t>
      </w:r>
      <w:bookmarkEnd w:id="66"/>
    </w:p>
    <w:tbl>
      <w:tblPr>
        <w:tblStyle w:val="TableGrid"/>
        <w:tblW w:w="9067" w:type="dxa"/>
        <w:tblLook w:val="04A0" w:firstRow="1" w:lastRow="0" w:firstColumn="1" w:lastColumn="0" w:noHBand="0" w:noVBand="1"/>
      </w:tblPr>
      <w:tblGrid>
        <w:gridCol w:w="2297"/>
        <w:gridCol w:w="2415"/>
        <w:gridCol w:w="4355"/>
      </w:tblGrid>
      <w:tr w:rsidR="001D440F" w:rsidRPr="00690607" w14:paraId="50DF0F23" w14:textId="77777777" w:rsidTr="000A15CB">
        <w:tc>
          <w:tcPr>
            <w:tcW w:w="2189" w:type="dxa"/>
          </w:tcPr>
          <w:p w14:paraId="3CE7EB09" w14:textId="77777777" w:rsidR="001D440F" w:rsidRPr="00690607" w:rsidRDefault="001D440F" w:rsidP="00B3740F">
            <w:pPr>
              <w:ind w:firstLine="0"/>
              <w:jc w:val="center"/>
              <w:rPr>
                <w:b/>
                <w:sz w:val="24"/>
                <w:szCs w:val="24"/>
              </w:rPr>
            </w:pPr>
            <w:r>
              <w:rPr>
                <w:b/>
                <w:sz w:val="24"/>
                <w:szCs w:val="24"/>
              </w:rPr>
              <w:t>Parameter</w:t>
            </w:r>
          </w:p>
        </w:tc>
        <w:tc>
          <w:tcPr>
            <w:tcW w:w="2446" w:type="dxa"/>
          </w:tcPr>
          <w:p w14:paraId="28308B11" w14:textId="77777777" w:rsidR="001D440F" w:rsidRPr="00690607" w:rsidRDefault="001D440F" w:rsidP="00B3740F">
            <w:pPr>
              <w:ind w:firstLine="0"/>
              <w:jc w:val="center"/>
              <w:rPr>
                <w:b/>
                <w:sz w:val="24"/>
                <w:szCs w:val="24"/>
              </w:rPr>
            </w:pPr>
            <w:r>
              <w:rPr>
                <w:b/>
                <w:sz w:val="24"/>
                <w:szCs w:val="24"/>
              </w:rPr>
              <w:t>Value</w:t>
            </w:r>
          </w:p>
        </w:tc>
        <w:tc>
          <w:tcPr>
            <w:tcW w:w="4432" w:type="dxa"/>
          </w:tcPr>
          <w:p w14:paraId="6953DA00" w14:textId="77777777" w:rsidR="001D440F" w:rsidRPr="00690607" w:rsidRDefault="001D440F" w:rsidP="00B3740F">
            <w:pPr>
              <w:ind w:firstLine="0"/>
              <w:jc w:val="center"/>
              <w:rPr>
                <w:b/>
                <w:sz w:val="24"/>
                <w:szCs w:val="24"/>
              </w:rPr>
            </w:pPr>
            <w:r w:rsidRPr="00690607">
              <w:rPr>
                <w:b/>
                <w:sz w:val="24"/>
                <w:szCs w:val="24"/>
              </w:rPr>
              <w:t>Description</w:t>
            </w:r>
          </w:p>
        </w:tc>
      </w:tr>
      <w:tr w:rsidR="001D440F" w:rsidRPr="00690607" w14:paraId="1D414EEF" w14:textId="77777777" w:rsidTr="000A15CB">
        <w:tc>
          <w:tcPr>
            <w:tcW w:w="2189" w:type="dxa"/>
          </w:tcPr>
          <w:p w14:paraId="18548317" w14:textId="28928D57" w:rsidR="001D440F" w:rsidRPr="000A15CB" w:rsidRDefault="000A15CB" w:rsidP="00B3740F">
            <w:pPr>
              <w:ind w:firstLine="0"/>
              <w:rPr>
                <w:b/>
                <w:sz w:val="24"/>
                <w:szCs w:val="24"/>
              </w:rPr>
            </w:pPr>
            <w:r w:rsidRPr="000A15CB">
              <w:rPr>
                <w:b/>
                <w:sz w:val="24"/>
                <w:szCs w:val="24"/>
              </w:rPr>
              <w:t>WINDOW_WIDTH</w:t>
            </w:r>
          </w:p>
        </w:tc>
        <w:tc>
          <w:tcPr>
            <w:tcW w:w="2446" w:type="dxa"/>
          </w:tcPr>
          <w:p w14:paraId="131B37B9" w14:textId="0A59FCC8" w:rsidR="001D440F" w:rsidRPr="00690607" w:rsidRDefault="000A15CB" w:rsidP="00B3740F">
            <w:pPr>
              <w:ind w:firstLine="0"/>
              <w:jc w:val="left"/>
              <w:rPr>
                <w:sz w:val="24"/>
                <w:szCs w:val="24"/>
              </w:rPr>
            </w:pPr>
            <w:r>
              <w:rPr>
                <w:sz w:val="24"/>
                <w:szCs w:val="24"/>
              </w:rPr>
              <w:t>9</w:t>
            </w:r>
          </w:p>
        </w:tc>
        <w:tc>
          <w:tcPr>
            <w:tcW w:w="4432" w:type="dxa"/>
          </w:tcPr>
          <w:p w14:paraId="16357E77" w14:textId="77E98684" w:rsidR="001D440F" w:rsidRPr="00690607" w:rsidRDefault="000A15CB" w:rsidP="00B3740F">
            <w:pPr>
              <w:ind w:firstLine="0"/>
              <w:rPr>
                <w:sz w:val="24"/>
                <w:szCs w:val="24"/>
              </w:rPr>
            </w:pPr>
            <w:r>
              <w:rPr>
                <w:sz w:val="24"/>
                <w:szCs w:val="24"/>
              </w:rPr>
              <w:t xml:space="preserve">Number of pixels in the area of </w:t>
            </w:r>
            <w:r w:rsidR="00240B10">
              <w:rPr>
                <w:sz w:val="24"/>
                <w:szCs w:val="24"/>
              </w:rPr>
              <w:t>a filter window</w:t>
            </w:r>
          </w:p>
        </w:tc>
      </w:tr>
      <w:tr w:rsidR="001D440F" w:rsidRPr="00690607" w14:paraId="5FD7A07B" w14:textId="77777777" w:rsidTr="000A15CB">
        <w:tc>
          <w:tcPr>
            <w:tcW w:w="2189" w:type="dxa"/>
          </w:tcPr>
          <w:p w14:paraId="286E0863" w14:textId="77777777" w:rsidR="001D440F" w:rsidRPr="00CF4320" w:rsidRDefault="001D440F" w:rsidP="00B3740F">
            <w:pPr>
              <w:ind w:firstLine="0"/>
              <w:rPr>
                <w:b/>
                <w:sz w:val="24"/>
                <w:szCs w:val="24"/>
              </w:rPr>
            </w:pPr>
            <w:r w:rsidRPr="00CF4320">
              <w:rPr>
                <w:b/>
                <w:sz w:val="24"/>
                <w:szCs w:val="24"/>
              </w:rPr>
              <w:t>ADDR_WIDTH</w:t>
            </w:r>
          </w:p>
        </w:tc>
        <w:tc>
          <w:tcPr>
            <w:tcW w:w="2446" w:type="dxa"/>
          </w:tcPr>
          <w:p w14:paraId="20448406" w14:textId="77777777" w:rsidR="001D440F" w:rsidRPr="00690607" w:rsidRDefault="001D440F" w:rsidP="00B3740F">
            <w:pPr>
              <w:ind w:firstLine="0"/>
              <w:jc w:val="left"/>
              <w:rPr>
                <w:sz w:val="24"/>
                <w:szCs w:val="24"/>
              </w:rPr>
            </w:pPr>
            <w:r>
              <w:rPr>
                <w:sz w:val="24"/>
                <w:szCs w:val="24"/>
              </w:rPr>
              <w:t>$clog2(M) + $clog2(N)</w:t>
            </w:r>
          </w:p>
        </w:tc>
        <w:tc>
          <w:tcPr>
            <w:tcW w:w="4432" w:type="dxa"/>
          </w:tcPr>
          <w:p w14:paraId="7F89ADA5" w14:textId="77777777" w:rsidR="001D440F" w:rsidRPr="00690607" w:rsidRDefault="001D440F" w:rsidP="00B3740F">
            <w:pPr>
              <w:ind w:firstLine="0"/>
              <w:rPr>
                <w:sz w:val="24"/>
                <w:szCs w:val="24"/>
              </w:rPr>
            </w:pPr>
            <w:r>
              <w:rPr>
                <w:sz w:val="24"/>
                <w:szCs w:val="24"/>
              </w:rPr>
              <w:t>Number of address bits to store image</w:t>
            </w:r>
          </w:p>
        </w:tc>
      </w:tr>
      <w:tr w:rsidR="001D440F" w:rsidRPr="00690607" w14:paraId="2DE296D9" w14:textId="77777777" w:rsidTr="000A15CB">
        <w:tc>
          <w:tcPr>
            <w:tcW w:w="2189" w:type="dxa"/>
          </w:tcPr>
          <w:p w14:paraId="6E346D2A" w14:textId="3F94FA4A" w:rsidR="001D440F" w:rsidRPr="00690607" w:rsidRDefault="000A15CB" w:rsidP="00B3740F">
            <w:pPr>
              <w:ind w:firstLine="0"/>
              <w:rPr>
                <w:b/>
                <w:sz w:val="24"/>
                <w:szCs w:val="24"/>
              </w:rPr>
            </w:pPr>
            <w:r>
              <w:rPr>
                <w:b/>
                <w:sz w:val="24"/>
                <w:szCs w:val="24"/>
              </w:rPr>
              <w:t>I_WIDTH</w:t>
            </w:r>
          </w:p>
        </w:tc>
        <w:tc>
          <w:tcPr>
            <w:tcW w:w="2446" w:type="dxa"/>
          </w:tcPr>
          <w:p w14:paraId="5D2D314E" w14:textId="2BCE4B8B" w:rsidR="001D440F" w:rsidRPr="00690607" w:rsidRDefault="00883DB1" w:rsidP="00B3740F">
            <w:pPr>
              <w:ind w:firstLine="0"/>
              <w:jc w:val="left"/>
              <w:rPr>
                <w:sz w:val="24"/>
                <w:szCs w:val="24"/>
              </w:rPr>
            </w:pPr>
            <w:r>
              <w:rPr>
                <w:sz w:val="24"/>
                <w:szCs w:val="24"/>
              </w:rPr>
              <w:t>$clog2(M)</w:t>
            </w:r>
          </w:p>
        </w:tc>
        <w:tc>
          <w:tcPr>
            <w:tcW w:w="4432" w:type="dxa"/>
          </w:tcPr>
          <w:p w14:paraId="29C962DE" w14:textId="20426987" w:rsidR="001D440F" w:rsidRPr="0092257E" w:rsidRDefault="001D440F" w:rsidP="00B3740F">
            <w:pPr>
              <w:ind w:firstLine="0"/>
              <w:rPr>
                <w:sz w:val="24"/>
                <w:szCs w:val="24"/>
              </w:rPr>
            </w:pPr>
            <w:r>
              <w:rPr>
                <w:sz w:val="24"/>
                <w:szCs w:val="24"/>
              </w:rPr>
              <w:t>Number of bits to store</w:t>
            </w:r>
            <w:r w:rsidR="0092257E">
              <w:rPr>
                <w:sz w:val="24"/>
                <w:szCs w:val="24"/>
              </w:rPr>
              <w:t xml:space="preserve"> </w:t>
            </w:r>
            <w:r w:rsidR="00883DB1" w:rsidRPr="00883DB1">
              <w:rPr>
                <w:b/>
                <w:sz w:val="24"/>
                <w:szCs w:val="24"/>
              </w:rPr>
              <w:t>input</w:t>
            </w:r>
            <w:r w:rsidR="00883DB1" w:rsidRPr="00883DB1">
              <w:rPr>
                <w:sz w:val="24"/>
                <w:szCs w:val="24"/>
              </w:rPr>
              <w:t>'s rows</w:t>
            </w:r>
          </w:p>
        </w:tc>
      </w:tr>
      <w:tr w:rsidR="000A15CB" w:rsidRPr="00690607" w14:paraId="073D07C2" w14:textId="77777777" w:rsidTr="000A15CB">
        <w:tc>
          <w:tcPr>
            <w:tcW w:w="2189" w:type="dxa"/>
          </w:tcPr>
          <w:p w14:paraId="2E740108" w14:textId="56DE7545" w:rsidR="000A15CB" w:rsidRDefault="000A15CB" w:rsidP="00B3740F">
            <w:pPr>
              <w:ind w:firstLine="0"/>
              <w:rPr>
                <w:b/>
                <w:sz w:val="24"/>
                <w:szCs w:val="24"/>
              </w:rPr>
            </w:pPr>
            <w:r>
              <w:rPr>
                <w:b/>
                <w:sz w:val="24"/>
                <w:szCs w:val="24"/>
              </w:rPr>
              <w:t>J_WIDTH</w:t>
            </w:r>
          </w:p>
        </w:tc>
        <w:tc>
          <w:tcPr>
            <w:tcW w:w="2446" w:type="dxa"/>
          </w:tcPr>
          <w:p w14:paraId="33585CC9" w14:textId="1E985C35" w:rsidR="000A15CB" w:rsidRDefault="00883DB1" w:rsidP="00B3740F">
            <w:pPr>
              <w:ind w:firstLine="0"/>
              <w:jc w:val="left"/>
              <w:rPr>
                <w:sz w:val="24"/>
                <w:szCs w:val="24"/>
              </w:rPr>
            </w:pPr>
            <w:r>
              <w:rPr>
                <w:sz w:val="24"/>
                <w:szCs w:val="24"/>
              </w:rPr>
              <w:t>$clog2(N)</w:t>
            </w:r>
          </w:p>
        </w:tc>
        <w:tc>
          <w:tcPr>
            <w:tcW w:w="4432" w:type="dxa"/>
          </w:tcPr>
          <w:p w14:paraId="5FEC4C6E" w14:textId="2ED72414" w:rsidR="000A15CB" w:rsidRDefault="00883DB1" w:rsidP="00B3740F">
            <w:pPr>
              <w:ind w:firstLine="0"/>
              <w:rPr>
                <w:sz w:val="24"/>
                <w:szCs w:val="24"/>
              </w:rPr>
            </w:pPr>
            <w:r>
              <w:rPr>
                <w:sz w:val="24"/>
                <w:szCs w:val="24"/>
              </w:rPr>
              <w:t xml:space="preserve">Number of bits to store </w:t>
            </w:r>
            <w:r w:rsidRPr="00883DB1">
              <w:rPr>
                <w:b/>
                <w:sz w:val="24"/>
                <w:szCs w:val="24"/>
              </w:rPr>
              <w:t>input</w:t>
            </w:r>
            <w:r w:rsidRPr="00883DB1">
              <w:rPr>
                <w:sz w:val="24"/>
                <w:szCs w:val="24"/>
              </w:rPr>
              <w:t>'s</w:t>
            </w:r>
            <w:r w:rsidR="003F767D">
              <w:rPr>
                <w:sz w:val="24"/>
                <w:szCs w:val="24"/>
              </w:rPr>
              <w:t xml:space="preserve"> columns</w:t>
            </w:r>
          </w:p>
        </w:tc>
      </w:tr>
    </w:tbl>
    <w:p w14:paraId="4E65AF8B" w14:textId="37D03269" w:rsidR="001D440F" w:rsidRDefault="00B42D4B" w:rsidP="003F767D">
      <w:pPr>
        <w:pStyle w:val="Heading4"/>
      </w:pPr>
      <w:r>
        <w:t>Functional description</w:t>
      </w:r>
    </w:p>
    <w:p w14:paraId="492ABE2F" w14:textId="6671DA85" w:rsidR="00B42D4B" w:rsidRDefault="008B0DE5" w:rsidP="00B42D4B">
      <w:r w:rsidRPr="008B0DE5">
        <w:rPr>
          <w:b/>
        </w:rPr>
        <w:t>eda_controller</w:t>
      </w:r>
      <w:r>
        <w:t xml:space="preserve"> is an </w:t>
      </w:r>
      <w:r w:rsidR="004D7A86">
        <w:t>FSM</w:t>
      </w:r>
      <w:r>
        <w:t xml:space="preserve"> used to control</w:t>
      </w:r>
      <w:r w:rsidR="004221C3">
        <w:t xml:space="preserve"> all blocks</w:t>
      </w:r>
      <w:r w:rsidR="00A83D83">
        <w:t xml:space="preserve"> by the</w:t>
      </w:r>
      <w:r>
        <w:t xml:space="preserve"> following opertations:</w:t>
      </w:r>
    </w:p>
    <w:p w14:paraId="20FC1850" w14:textId="2521DB14" w:rsidR="005368F4" w:rsidRDefault="005368F4" w:rsidP="005368F4">
      <w:pPr>
        <w:pStyle w:val="ListParagraph"/>
        <w:numPr>
          <w:ilvl w:val="0"/>
          <w:numId w:val="24"/>
        </w:numPr>
      </w:pPr>
      <w:r>
        <w:t>Write new value to</w:t>
      </w:r>
      <w:r w:rsidR="00F57DCC">
        <w:t xml:space="preserve"> all</w:t>
      </w:r>
      <w:r>
        <w:t xml:space="preserve"> RAMs</w:t>
      </w:r>
      <w:r w:rsidR="002D7F6A">
        <w:t xml:space="preserve"> except for </w:t>
      </w:r>
      <w:r w:rsidR="002D7F6A" w:rsidRPr="002D7F6A">
        <w:rPr>
          <w:b/>
        </w:rPr>
        <w:t>eda_img_ram</w:t>
      </w:r>
      <w:r w:rsidR="00F57DCC" w:rsidRPr="00F57DCC">
        <w:t>.</w:t>
      </w:r>
    </w:p>
    <w:p w14:paraId="62B06637" w14:textId="17D71D84" w:rsidR="008B0DE5" w:rsidRPr="00E635DB" w:rsidRDefault="005368F4" w:rsidP="008B0DE5">
      <w:pPr>
        <w:pStyle w:val="ListParagraph"/>
        <w:numPr>
          <w:ilvl w:val="0"/>
          <w:numId w:val="24"/>
        </w:numPr>
      </w:pPr>
      <w:r>
        <w:t>C</w:t>
      </w:r>
      <w:r w:rsidR="005C2A83">
        <w:t>lear values in all RAMs</w:t>
      </w:r>
      <w:r w:rsidR="00F57DCC">
        <w:t xml:space="preserve"> except for </w:t>
      </w:r>
      <w:r w:rsidR="00F57DCC" w:rsidRPr="0084066F">
        <w:rPr>
          <w:b/>
          <w:sz w:val="24"/>
          <w:szCs w:val="24"/>
        </w:rPr>
        <w:t>eda_output_ram</w:t>
      </w:r>
      <w:r w:rsidR="00F57DCC">
        <w:rPr>
          <w:sz w:val="24"/>
          <w:szCs w:val="24"/>
        </w:rPr>
        <w:t>.</w:t>
      </w:r>
    </w:p>
    <w:p w14:paraId="4EDBB6D3" w14:textId="0E743C58" w:rsidR="00E635DB" w:rsidRDefault="00786E9F" w:rsidP="008B0DE5">
      <w:pPr>
        <w:pStyle w:val="ListParagraph"/>
        <w:numPr>
          <w:ilvl w:val="0"/>
          <w:numId w:val="24"/>
        </w:numPr>
      </w:pPr>
      <w:r>
        <w:t>S</w:t>
      </w:r>
      <w:r w:rsidRPr="00786E9F">
        <w:t>ignal to other</w:t>
      </w:r>
      <w:r>
        <w:t xml:space="preserve"> modules</w:t>
      </w:r>
      <w:r w:rsidRPr="00786E9F">
        <w:t xml:space="preserve"> when to start and finish the execution of the algorithm</w:t>
      </w:r>
      <w:r w:rsidR="0063376C">
        <w:t>.</w:t>
      </w:r>
    </w:p>
    <w:p w14:paraId="0BB2E8C9" w14:textId="0DF481E9" w:rsidR="00170098" w:rsidRDefault="00170098" w:rsidP="00604C2F">
      <w:pPr>
        <w:pStyle w:val="ListParagraph"/>
        <w:numPr>
          <w:ilvl w:val="0"/>
          <w:numId w:val="24"/>
        </w:numPr>
      </w:pPr>
      <w:r>
        <w:t>Expand</w:t>
      </w:r>
      <w:r w:rsidR="00604C2F">
        <w:t xml:space="preserve"> or</w:t>
      </w:r>
      <w:r>
        <w:t xml:space="preserve"> stop expanding selected area</w:t>
      </w:r>
      <w:r w:rsidR="00604C2F">
        <w:t xml:space="preserve"> then s</w:t>
      </w:r>
      <w:r w:rsidR="001966AC">
        <w:t>witch to the next iteration</w:t>
      </w:r>
      <w:r w:rsidR="00FB70F0">
        <w:t>.</w:t>
      </w:r>
    </w:p>
    <w:p w14:paraId="643697FF" w14:textId="39F91E40" w:rsidR="00C16C3C" w:rsidRDefault="00C16C3C" w:rsidP="008B0DE5">
      <w:pPr>
        <w:pStyle w:val="ListParagraph"/>
        <w:numPr>
          <w:ilvl w:val="0"/>
          <w:numId w:val="24"/>
        </w:numPr>
      </w:pPr>
      <w:r>
        <w:t>Calculate the next selected address</w:t>
      </w:r>
      <w:r w:rsidR="000C2ED1">
        <w:t xml:space="preserve"> (center_addr)</w:t>
      </w:r>
      <w:r>
        <w:t>.</w:t>
      </w:r>
    </w:p>
    <w:p w14:paraId="250A4230" w14:textId="75652F64" w:rsidR="00A9609A" w:rsidRDefault="00A9609A" w:rsidP="008B0DE5">
      <w:pPr>
        <w:pStyle w:val="ListParagraph"/>
        <w:numPr>
          <w:ilvl w:val="0"/>
          <w:numId w:val="24"/>
        </w:numPr>
      </w:pPr>
      <w:r>
        <w:t>Determine when to read and when to stop reading FIFOs.</w:t>
      </w:r>
    </w:p>
    <w:p w14:paraId="40017548" w14:textId="1E3B3759" w:rsidR="00156EC6" w:rsidRDefault="004D7A86" w:rsidP="00156EC6">
      <w:pPr>
        <w:pStyle w:val="Heading4"/>
      </w:pPr>
      <w:r>
        <w:t>Finite State Machine</w:t>
      </w:r>
    </w:p>
    <w:p w14:paraId="4DEDCC6C" w14:textId="21CF300E" w:rsidR="001163A6" w:rsidRDefault="001163A6" w:rsidP="001163A6">
      <w:r>
        <w:fldChar w:fldCharType="begin"/>
      </w:r>
      <w:r>
        <w:instrText xml:space="preserve"> REF _Ref125817718 \h </w:instrText>
      </w:r>
      <w:r>
        <w:fldChar w:fldCharType="separate"/>
      </w:r>
      <w:r w:rsidR="006A0071">
        <w:t xml:space="preserve">Figure </w:t>
      </w:r>
      <w:r w:rsidR="006A0071">
        <w:rPr>
          <w:noProof/>
        </w:rPr>
        <w:t>2</w:t>
      </w:r>
      <w:r w:rsidR="006A0071">
        <w:t>.</w:t>
      </w:r>
      <w:r w:rsidR="006A0071">
        <w:rPr>
          <w:noProof/>
        </w:rPr>
        <w:t>5</w:t>
      </w:r>
      <w:r>
        <w:fldChar w:fldCharType="end"/>
      </w:r>
      <w:r>
        <w:t xml:space="preserve"> is the FSM of </w:t>
      </w:r>
      <w:r w:rsidRPr="006C23D9">
        <w:rPr>
          <w:b/>
        </w:rPr>
        <w:t>eda_controller</w:t>
      </w:r>
      <w:r>
        <w:rPr>
          <w:b/>
        </w:rPr>
        <w:t xml:space="preserve"> </w:t>
      </w:r>
      <w:r w:rsidRPr="006C23D9">
        <w:t>with</w:t>
      </w:r>
      <w:r w:rsidR="003D2F25">
        <w:t xml:space="preserve"> some</w:t>
      </w:r>
      <w:r>
        <w:t xml:space="preserve"> default assignments</w:t>
      </w:r>
      <w:r w:rsidR="003D2F25">
        <w:t xml:space="preserve"> and reset values</w:t>
      </w:r>
      <w:r>
        <w:t xml:space="preserve"> described in </w:t>
      </w:r>
      <w:r>
        <w:fldChar w:fldCharType="begin"/>
      </w:r>
      <w:r>
        <w:instrText xml:space="preserve"> REF _Ref125818133 \h </w:instrText>
      </w:r>
      <w:r>
        <w:fldChar w:fldCharType="separate"/>
      </w:r>
      <w:r w:rsidR="006A0071">
        <w:t xml:space="preserve">Table </w:t>
      </w:r>
      <w:r w:rsidR="006A0071">
        <w:rPr>
          <w:noProof/>
        </w:rPr>
        <w:t>2</w:t>
      </w:r>
      <w:r w:rsidR="006A0071">
        <w:t>.</w:t>
      </w:r>
      <w:r w:rsidR="006A0071">
        <w:rPr>
          <w:noProof/>
        </w:rPr>
        <w:t>5</w:t>
      </w:r>
      <w:r>
        <w:fldChar w:fldCharType="end"/>
      </w:r>
      <w:r>
        <w:t>.</w:t>
      </w:r>
    </w:p>
    <w:p w14:paraId="36C82FB7" w14:textId="7033A24F" w:rsidR="001163A6" w:rsidRDefault="001163A6" w:rsidP="001163A6">
      <w:pPr>
        <w:pStyle w:val="Caption"/>
      </w:pPr>
      <w:bookmarkStart w:id="67" w:name="_Ref125818133"/>
      <w:bookmarkStart w:id="68" w:name="_Toc125903512"/>
      <w:r>
        <w:t xml:space="preserve">Table </w:t>
      </w:r>
      <w:fldSimple w:instr=" STYLEREF 1 \s ">
        <w:r w:rsidR="006A0071">
          <w:rPr>
            <w:noProof/>
          </w:rPr>
          <w:t>2</w:t>
        </w:r>
      </w:fldSimple>
      <w:r w:rsidR="007F36DF">
        <w:t>.</w:t>
      </w:r>
      <w:fldSimple w:instr=" SEQ Table \* ARABIC \s 1 ">
        <w:r w:rsidR="006A0071">
          <w:rPr>
            <w:noProof/>
          </w:rPr>
          <w:t>5</w:t>
        </w:r>
      </w:fldSimple>
      <w:bookmarkEnd w:id="67"/>
      <w:r>
        <w:t xml:space="preserve"> eda_controller internal signals description</w:t>
      </w:r>
      <w:bookmarkEnd w:id="68"/>
    </w:p>
    <w:tbl>
      <w:tblPr>
        <w:tblStyle w:val="TableGrid"/>
        <w:tblW w:w="0" w:type="auto"/>
        <w:tblLook w:val="04A0" w:firstRow="1" w:lastRow="0" w:firstColumn="1" w:lastColumn="0" w:noHBand="0" w:noVBand="1"/>
      </w:tblPr>
      <w:tblGrid>
        <w:gridCol w:w="1738"/>
        <w:gridCol w:w="1215"/>
        <w:gridCol w:w="1421"/>
        <w:gridCol w:w="1903"/>
        <w:gridCol w:w="1502"/>
        <w:gridCol w:w="1282"/>
      </w:tblGrid>
      <w:tr w:rsidR="001163A6" w14:paraId="52FE170C" w14:textId="77777777" w:rsidTr="00213386">
        <w:tc>
          <w:tcPr>
            <w:tcW w:w="1738" w:type="dxa"/>
          </w:tcPr>
          <w:p w14:paraId="38DB4936" w14:textId="77777777" w:rsidR="001163A6" w:rsidRPr="006C23D9" w:rsidRDefault="001163A6" w:rsidP="00405118">
            <w:pPr>
              <w:ind w:firstLine="0"/>
              <w:jc w:val="center"/>
              <w:rPr>
                <w:b/>
              </w:rPr>
            </w:pPr>
            <w:r>
              <w:rPr>
                <w:b/>
              </w:rPr>
              <w:t>Signal</w:t>
            </w:r>
          </w:p>
        </w:tc>
        <w:tc>
          <w:tcPr>
            <w:tcW w:w="1215" w:type="dxa"/>
          </w:tcPr>
          <w:p w14:paraId="4F946C44" w14:textId="77777777" w:rsidR="001163A6" w:rsidRPr="006C23D9" w:rsidRDefault="001163A6" w:rsidP="00405118">
            <w:pPr>
              <w:ind w:firstLine="0"/>
              <w:jc w:val="center"/>
              <w:rPr>
                <w:b/>
              </w:rPr>
            </w:pPr>
            <w:r>
              <w:rPr>
                <w:b/>
              </w:rPr>
              <w:t>Mode</w:t>
            </w:r>
          </w:p>
        </w:tc>
        <w:tc>
          <w:tcPr>
            <w:tcW w:w="1421" w:type="dxa"/>
          </w:tcPr>
          <w:p w14:paraId="0C0A49C4" w14:textId="77777777" w:rsidR="001163A6" w:rsidRPr="006C23D9" w:rsidRDefault="001163A6" w:rsidP="00405118">
            <w:pPr>
              <w:ind w:firstLine="0"/>
              <w:jc w:val="center"/>
              <w:rPr>
                <w:b/>
              </w:rPr>
            </w:pPr>
            <w:r w:rsidRPr="006C23D9">
              <w:rPr>
                <w:b/>
              </w:rPr>
              <w:t>Type</w:t>
            </w:r>
          </w:p>
        </w:tc>
        <w:tc>
          <w:tcPr>
            <w:tcW w:w="1903" w:type="dxa"/>
          </w:tcPr>
          <w:p w14:paraId="01BCAE9C" w14:textId="77777777" w:rsidR="001163A6" w:rsidRPr="006C23D9" w:rsidRDefault="001163A6" w:rsidP="00405118">
            <w:pPr>
              <w:ind w:firstLine="0"/>
              <w:jc w:val="center"/>
              <w:rPr>
                <w:b/>
              </w:rPr>
            </w:pPr>
            <w:r w:rsidRPr="006C23D9">
              <w:rPr>
                <w:b/>
              </w:rPr>
              <w:t>Scheme</w:t>
            </w:r>
          </w:p>
        </w:tc>
        <w:tc>
          <w:tcPr>
            <w:tcW w:w="1502" w:type="dxa"/>
          </w:tcPr>
          <w:p w14:paraId="3E83584F" w14:textId="77777777" w:rsidR="001163A6" w:rsidRPr="006C23D9" w:rsidRDefault="001163A6" w:rsidP="00405118">
            <w:pPr>
              <w:ind w:firstLine="0"/>
              <w:jc w:val="center"/>
              <w:rPr>
                <w:b/>
              </w:rPr>
            </w:pPr>
            <w:r w:rsidRPr="006C23D9">
              <w:rPr>
                <w:b/>
              </w:rPr>
              <w:t>Default</w:t>
            </w:r>
          </w:p>
        </w:tc>
        <w:tc>
          <w:tcPr>
            <w:tcW w:w="1282" w:type="dxa"/>
            <w:tcBorders>
              <w:bottom w:val="single" w:sz="4" w:space="0" w:color="000000" w:themeColor="text1"/>
            </w:tcBorders>
          </w:tcPr>
          <w:p w14:paraId="4FDFAD09" w14:textId="77777777" w:rsidR="001163A6" w:rsidRPr="006C23D9" w:rsidRDefault="001163A6" w:rsidP="00405118">
            <w:pPr>
              <w:ind w:firstLine="0"/>
              <w:jc w:val="center"/>
              <w:rPr>
                <w:b/>
              </w:rPr>
            </w:pPr>
            <w:r w:rsidRPr="006C23D9">
              <w:rPr>
                <w:b/>
              </w:rPr>
              <w:t>Reset</w:t>
            </w:r>
          </w:p>
        </w:tc>
      </w:tr>
      <w:tr w:rsidR="001163A6" w14:paraId="6E1545D8" w14:textId="77777777" w:rsidTr="00213386">
        <w:tc>
          <w:tcPr>
            <w:tcW w:w="1738" w:type="dxa"/>
            <w:tcBorders>
              <w:top w:val="single" w:sz="4" w:space="0" w:color="auto"/>
            </w:tcBorders>
          </w:tcPr>
          <w:p w14:paraId="78C70CF6" w14:textId="77777777" w:rsidR="001163A6" w:rsidRPr="00C0031B" w:rsidRDefault="001163A6" w:rsidP="00405118">
            <w:pPr>
              <w:ind w:firstLine="0"/>
              <w:jc w:val="center"/>
            </w:pPr>
            <w:r w:rsidRPr="00C0031B">
              <w:t>clear</w:t>
            </w:r>
          </w:p>
        </w:tc>
        <w:tc>
          <w:tcPr>
            <w:tcW w:w="1215" w:type="dxa"/>
            <w:tcBorders>
              <w:top w:val="single" w:sz="4" w:space="0" w:color="auto"/>
            </w:tcBorders>
          </w:tcPr>
          <w:p w14:paraId="07491EE6" w14:textId="77777777" w:rsidR="001163A6" w:rsidRPr="00C0031B" w:rsidRDefault="001163A6" w:rsidP="00405118">
            <w:pPr>
              <w:ind w:firstLine="0"/>
              <w:jc w:val="center"/>
            </w:pPr>
            <w:r>
              <w:t>output</w:t>
            </w:r>
          </w:p>
        </w:tc>
        <w:tc>
          <w:tcPr>
            <w:tcW w:w="1421" w:type="dxa"/>
            <w:tcBorders>
              <w:top w:val="single" w:sz="4" w:space="0" w:color="auto"/>
            </w:tcBorders>
          </w:tcPr>
          <w:p w14:paraId="1B3315D4" w14:textId="77777777" w:rsidR="001163A6" w:rsidRPr="00C0031B" w:rsidRDefault="001163A6" w:rsidP="00405118">
            <w:pPr>
              <w:ind w:firstLine="0"/>
              <w:jc w:val="center"/>
            </w:pPr>
            <w:r w:rsidRPr="00C0031B">
              <w:t>reg</w:t>
            </w:r>
          </w:p>
        </w:tc>
        <w:tc>
          <w:tcPr>
            <w:tcW w:w="1903" w:type="dxa"/>
            <w:tcBorders>
              <w:top w:val="single" w:sz="4" w:space="0" w:color="auto"/>
            </w:tcBorders>
          </w:tcPr>
          <w:p w14:paraId="11D9294E" w14:textId="77777777" w:rsidR="001163A6" w:rsidRPr="006C23D9" w:rsidRDefault="001163A6" w:rsidP="00405118">
            <w:pPr>
              <w:ind w:firstLine="0"/>
              <w:jc w:val="center"/>
              <w:rPr>
                <w:b/>
              </w:rPr>
            </w:pPr>
            <w:r>
              <w:t>Combinational</w:t>
            </w:r>
          </w:p>
        </w:tc>
        <w:tc>
          <w:tcPr>
            <w:tcW w:w="1502" w:type="dxa"/>
            <w:tcBorders>
              <w:top w:val="single" w:sz="4" w:space="0" w:color="auto"/>
            </w:tcBorders>
          </w:tcPr>
          <w:p w14:paraId="53124D28" w14:textId="079B1667" w:rsidR="001163A6" w:rsidRPr="001163A6" w:rsidRDefault="001163A6" w:rsidP="00405118">
            <w:pPr>
              <w:ind w:firstLine="0"/>
              <w:jc w:val="center"/>
            </w:pPr>
            <w:r w:rsidRPr="001163A6">
              <w:t>0</w:t>
            </w:r>
          </w:p>
        </w:tc>
        <w:tc>
          <w:tcPr>
            <w:tcW w:w="1282" w:type="dxa"/>
            <w:tcBorders>
              <w:top w:val="single" w:sz="4" w:space="0" w:color="000000" w:themeColor="text1"/>
              <w:bottom w:val="single" w:sz="4" w:space="0" w:color="000000" w:themeColor="text1"/>
              <w:tl2br w:val="single" w:sz="4" w:space="0" w:color="auto"/>
              <w:tr2bl w:val="single" w:sz="4" w:space="0" w:color="auto"/>
            </w:tcBorders>
          </w:tcPr>
          <w:p w14:paraId="0026DDBD" w14:textId="18DA50B2" w:rsidR="001163A6" w:rsidRPr="006C23D9" w:rsidRDefault="001163A6" w:rsidP="00405118">
            <w:pPr>
              <w:ind w:firstLine="0"/>
              <w:jc w:val="center"/>
              <w:rPr>
                <w:b/>
              </w:rPr>
            </w:pPr>
          </w:p>
        </w:tc>
      </w:tr>
      <w:tr w:rsidR="001163A6" w14:paraId="12B5E3DB" w14:textId="77777777" w:rsidTr="00213386">
        <w:tc>
          <w:tcPr>
            <w:tcW w:w="1738" w:type="dxa"/>
          </w:tcPr>
          <w:p w14:paraId="4125536D" w14:textId="77777777" w:rsidR="001163A6" w:rsidRPr="00C0031B" w:rsidRDefault="001163A6" w:rsidP="00405118">
            <w:pPr>
              <w:ind w:firstLine="0"/>
              <w:jc w:val="center"/>
            </w:pPr>
            <w:r w:rsidRPr="00C0031B">
              <w:t>update_strb</w:t>
            </w:r>
          </w:p>
        </w:tc>
        <w:tc>
          <w:tcPr>
            <w:tcW w:w="1215" w:type="dxa"/>
          </w:tcPr>
          <w:p w14:paraId="4FFE4A4C" w14:textId="77777777" w:rsidR="001163A6" w:rsidRPr="00C0031B" w:rsidRDefault="001163A6" w:rsidP="00405118">
            <w:pPr>
              <w:ind w:firstLine="0"/>
              <w:jc w:val="center"/>
            </w:pPr>
            <w:r>
              <w:t>output</w:t>
            </w:r>
          </w:p>
        </w:tc>
        <w:tc>
          <w:tcPr>
            <w:tcW w:w="1421" w:type="dxa"/>
          </w:tcPr>
          <w:p w14:paraId="69752D4F" w14:textId="77777777" w:rsidR="001163A6" w:rsidRPr="00C0031B" w:rsidRDefault="001163A6" w:rsidP="00405118">
            <w:pPr>
              <w:ind w:firstLine="0"/>
              <w:jc w:val="center"/>
            </w:pPr>
            <w:r w:rsidRPr="00C0031B">
              <w:t>reg</w:t>
            </w:r>
          </w:p>
        </w:tc>
        <w:tc>
          <w:tcPr>
            <w:tcW w:w="1903" w:type="dxa"/>
          </w:tcPr>
          <w:p w14:paraId="4F581886" w14:textId="77777777" w:rsidR="001163A6" w:rsidRPr="006C23D9" w:rsidRDefault="001163A6" w:rsidP="00405118">
            <w:pPr>
              <w:ind w:firstLine="0"/>
              <w:jc w:val="center"/>
              <w:rPr>
                <w:b/>
              </w:rPr>
            </w:pPr>
            <w:r>
              <w:t>Combinational</w:t>
            </w:r>
          </w:p>
        </w:tc>
        <w:tc>
          <w:tcPr>
            <w:tcW w:w="1502" w:type="dxa"/>
            <w:tcBorders>
              <w:bottom w:val="single" w:sz="4" w:space="0" w:color="000000" w:themeColor="text1"/>
            </w:tcBorders>
          </w:tcPr>
          <w:p w14:paraId="01B1AAF2" w14:textId="63B71BA6" w:rsidR="001163A6" w:rsidRPr="001163A6" w:rsidRDefault="001163A6" w:rsidP="00405118">
            <w:pPr>
              <w:ind w:firstLine="0"/>
              <w:jc w:val="center"/>
            </w:pPr>
            <w:r w:rsidRPr="001163A6">
              <w:t>0</w:t>
            </w:r>
          </w:p>
        </w:tc>
        <w:tc>
          <w:tcPr>
            <w:tcW w:w="1282" w:type="dxa"/>
            <w:tcBorders>
              <w:tl2br w:val="single" w:sz="4" w:space="0" w:color="auto"/>
              <w:tr2bl w:val="single" w:sz="4" w:space="0" w:color="auto"/>
            </w:tcBorders>
          </w:tcPr>
          <w:p w14:paraId="17F7A65C" w14:textId="77777777" w:rsidR="001163A6" w:rsidRPr="006C23D9" w:rsidRDefault="001163A6" w:rsidP="00405118">
            <w:pPr>
              <w:ind w:firstLine="0"/>
              <w:jc w:val="center"/>
              <w:rPr>
                <w:b/>
              </w:rPr>
            </w:pPr>
          </w:p>
        </w:tc>
      </w:tr>
      <w:tr w:rsidR="001163A6" w14:paraId="02C2EAD5" w14:textId="77777777" w:rsidTr="00213386">
        <w:tc>
          <w:tcPr>
            <w:tcW w:w="1738" w:type="dxa"/>
          </w:tcPr>
          <w:p w14:paraId="66F2F729" w14:textId="77777777" w:rsidR="001163A6" w:rsidRPr="00C0031B" w:rsidRDefault="001163A6" w:rsidP="00405118">
            <w:pPr>
              <w:ind w:firstLine="0"/>
              <w:jc w:val="center"/>
            </w:pPr>
            <w:r>
              <w:t>new_pixel</w:t>
            </w:r>
          </w:p>
        </w:tc>
        <w:tc>
          <w:tcPr>
            <w:tcW w:w="1215" w:type="dxa"/>
          </w:tcPr>
          <w:p w14:paraId="1200DF5A" w14:textId="77777777" w:rsidR="001163A6" w:rsidRDefault="001163A6" w:rsidP="00405118">
            <w:pPr>
              <w:ind w:firstLine="0"/>
              <w:jc w:val="center"/>
            </w:pPr>
            <w:r>
              <w:t>output</w:t>
            </w:r>
          </w:p>
        </w:tc>
        <w:tc>
          <w:tcPr>
            <w:tcW w:w="1421" w:type="dxa"/>
          </w:tcPr>
          <w:p w14:paraId="4685320C" w14:textId="77777777" w:rsidR="001163A6" w:rsidRPr="00C0031B" w:rsidRDefault="001163A6" w:rsidP="00405118">
            <w:pPr>
              <w:ind w:firstLine="0"/>
              <w:jc w:val="center"/>
            </w:pPr>
            <w:r>
              <w:t>reg</w:t>
            </w:r>
          </w:p>
        </w:tc>
        <w:tc>
          <w:tcPr>
            <w:tcW w:w="1903" w:type="dxa"/>
          </w:tcPr>
          <w:p w14:paraId="7EDDD298" w14:textId="77777777" w:rsidR="001163A6" w:rsidRDefault="001163A6" w:rsidP="00405118">
            <w:pPr>
              <w:ind w:firstLine="0"/>
              <w:jc w:val="center"/>
            </w:pPr>
            <w:r>
              <w:t>Clocked</w:t>
            </w:r>
          </w:p>
        </w:tc>
        <w:tc>
          <w:tcPr>
            <w:tcW w:w="1502" w:type="dxa"/>
            <w:tcBorders>
              <w:tl2br w:val="single" w:sz="4" w:space="0" w:color="auto"/>
              <w:tr2bl w:val="single" w:sz="4" w:space="0" w:color="auto"/>
            </w:tcBorders>
          </w:tcPr>
          <w:p w14:paraId="1EE50210" w14:textId="77777777" w:rsidR="001163A6" w:rsidRPr="006C23D9" w:rsidRDefault="001163A6" w:rsidP="00405118">
            <w:pPr>
              <w:ind w:firstLine="0"/>
              <w:jc w:val="center"/>
              <w:rPr>
                <w:b/>
              </w:rPr>
            </w:pPr>
          </w:p>
        </w:tc>
        <w:tc>
          <w:tcPr>
            <w:tcW w:w="1282" w:type="dxa"/>
          </w:tcPr>
          <w:p w14:paraId="528CE891" w14:textId="02AC8BEC" w:rsidR="001163A6" w:rsidRPr="001163A6" w:rsidRDefault="001163A6" w:rsidP="00405118">
            <w:pPr>
              <w:ind w:firstLine="0"/>
              <w:jc w:val="center"/>
            </w:pPr>
            <w:r w:rsidRPr="001163A6">
              <w:t>0</w:t>
            </w:r>
          </w:p>
        </w:tc>
      </w:tr>
      <w:tr w:rsidR="001163A6" w14:paraId="3D7C91D5" w14:textId="77777777" w:rsidTr="00213386">
        <w:tc>
          <w:tcPr>
            <w:tcW w:w="1738" w:type="dxa"/>
          </w:tcPr>
          <w:p w14:paraId="0AB78CED" w14:textId="77777777" w:rsidR="001163A6" w:rsidRDefault="001163A6" w:rsidP="00405118">
            <w:pPr>
              <w:ind w:firstLine="0"/>
              <w:jc w:val="center"/>
            </w:pPr>
            <w:r>
              <w:t>done</w:t>
            </w:r>
          </w:p>
        </w:tc>
        <w:tc>
          <w:tcPr>
            <w:tcW w:w="1215" w:type="dxa"/>
          </w:tcPr>
          <w:p w14:paraId="3EA625A2" w14:textId="77777777" w:rsidR="001163A6" w:rsidRDefault="001163A6" w:rsidP="00405118">
            <w:pPr>
              <w:ind w:firstLine="0"/>
              <w:jc w:val="center"/>
            </w:pPr>
            <w:r>
              <w:t>output</w:t>
            </w:r>
          </w:p>
        </w:tc>
        <w:tc>
          <w:tcPr>
            <w:tcW w:w="1421" w:type="dxa"/>
          </w:tcPr>
          <w:p w14:paraId="06FE97E7" w14:textId="77777777" w:rsidR="001163A6" w:rsidRPr="00C0031B" w:rsidRDefault="001163A6" w:rsidP="00405118">
            <w:pPr>
              <w:ind w:firstLine="0"/>
              <w:jc w:val="center"/>
            </w:pPr>
            <w:r>
              <w:t>reg</w:t>
            </w:r>
          </w:p>
        </w:tc>
        <w:tc>
          <w:tcPr>
            <w:tcW w:w="1903" w:type="dxa"/>
          </w:tcPr>
          <w:p w14:paraId="70163E39" w14:textId="77777777" w:rsidR="001163A6" w:rsidRDefault="001163A6" w:rsidP="00405118">
            <w:pPr>
              <w:ind w:firstLine="0"/>
              <w:jc w:val="center"/>
            </w:pPr>
            <w:r>
              <w:t>Clocked</w:t>
            </w:r>
          </w:p>
        </w:tc>
        <w:tc>
          <w:tcPr>
            <w:tcW w:w="1502" w:type="dxa"/>
            <w:tcBorders>
              <w:tl2br w:val="single" w:sz="4" w:space="0" w:color="auto"/>
              <w:tr2bl w:val="single" w:sz="4" w:space="0" w:color="auto"/>
            </w:tcBorders>
          </w:tcPr>
          <w:p w14:paraId="205E1196" w14:textId="77777777" w:rsidR="001163A6" w:rsidRPr="006C23D9" w:rsidRDefault="001163A6" w:rsidP="00405118">
            <w:pPr>
              <w:ind w:firstLine="0"/>
              <w:jc w:val="center"/>
              <w:rPr>
                <w:b/>
              </w:rPr>
            </w:pPr>
          </w:p>
        </w:tc>
        <w:tc>
          <w:tcPr>
            <w:tcW w:w="1282" w:type="dxa"/>
            <w:tcBorders>
              <w:bottom w:val="single" w:sz="4" w:space="0" w:color="000000" w:themeColor="text1"/>
            </w:tcBorders>
          </w:tcPr>
          <w:p w14:paraId="53D56B27" w14:textId="30807D54" w:rsidR="001163A6" w:rsidRPr="001163A6" w:rsidRDefault="001163A6" w:rsidP="00405118">
            <w:pPr>
              <w:ind w:firstLine="0"/>
              <w:jc w:val="center"/>
            </w:pPr>
            <w:r w:rsidRPr="001163A6">
              <w:t>0</w:t>
            </w:r>
          </w:p>
        </w:tc>
      </w:tr>
      <w:tr w:rsidR="001163A6" w14:paraId="62941EB9" w14:textId="77777777" w:rsidTr="00213386">
        <w:tc>
          <w:tcPr>
            <w:tcW w:w="1738" w:type="dxa"/>
          </w:tcPr>
          <w:p w14:paraId="6EF369F9" w14:textId="77777777" w:rsidR="001163A6" w:rsidRDefault="001163A6" w:rsidP="00405118">
            <w:pPr>
              <w:ind w:firstLine="0"/>
              <w:jc w:val="center"/>
            </w:pPr>
            <w:r>
              <w:t>update_addr</w:t>
            </w:r>
          </w:p>
        </w:tc>
        <w:tc>
          <w:tcPr>
            <w:tcW w:w="1215" w:type="dxa"/>
          </w:tcPr>
          <w:p w14:paraId="0B356E3F" w14:textId="77777777" w:rsidR="001163A6" w:rsidRDefault="001163A6" w:rsidP="00405118">
            <w:pPr>
              <w:ind w:firstLine="0"/>
              <w:jc w:val="center"/>
            </w:pPr>
            <w:r>
              <w:t>local</w:t>
            </w:r>
          </w:p>
        </w:tc>
        <w:tc>
          <w:tcPr>
            <w:tcW w:w="1421" w:type="dxa"/>
          </w:tcPr>
          <w:p w14:paraId="1BD312DF" w14:textId="77777777" w:rsidR="001163A6" w:rsidRDefault="001163A6" w:rsidP="00405118">
            <w:pPr>
              <w:ind w:firstLine="0"/>
              <w:jc w:val="center"/>
            </w:pPr>
            <w:r>
              <w:t>reg</w:t>
            </w:r>
          </w:p>
        </w:tc>
        <w:tc>
          <w:tcPr>
            <w:tcW w:w="1903" w:type="dxa"/>
          </w:tcPr>
          <w:p w14:paraId="0B87C065" w14:textId="77777777" w:rsidR="001163A6" w:rsidRDefault="001163A6" w:rsidP="00405118">
            <w:pPr>
              <w:ind w:firstLine="0"/>
              <w:jc w:val="center"/>
            </w:pPr>
            <w:r>
              <w:t>Combinational</w:t>
            </w:r>
          </w:p>
        </w:tc>
        <w:tc>
          <w:tcPr>
            <w:tcW w:w="1502" w:type="dxa"/>
          </w:tcPr>
          <w:p w14:paraId="71EC8BD3" w14:textId="4C54D9E2" w:rsidR="001163A6" w:rsidRDefault="001163A6" w:rsidP="00405118">
            <w:pPr>
              <w:ind w:firstLine="0"/>
              <w:jc w:val="center"/>
            </w:pPr>
            <w:r>
              <w:t>0</w:t>
            </w:r>
          </w:p>
        </w:tc>
        <w:tc>
          <w:tcPr>
            <w:tcW w:w="1282" w:type="dxa"/>
            <w:tcBorders>
              <w:tl2br w:val="single" w:sz="4" w:space="0" w:color="auto"/>
              <w:tr2bl w:val="single" w:sz="4" w:space="0" w:color="auto"/>
            </w:tcBorders>
          </w:tcPr>
          <w:p w14:paraId="1ABD1324" w14:textId="77777777" w:rsidR="001163A6" w:rsidRDefault="001163A6" w:rsidP="00405118">
            <w:pPr>
              <w:ind w:firstLine="0"/>
              <w:jc w:val="center"/>
            </w:pPr>
          </w:p>
        </w:tc>
      </w:tr>
      <w:tr w:rsidR="001163A6" w14:paraId="1A6FB5CF" w14:textId="77777777" w:rsidTr="00213386">
        <w:tc>
          <w:tcPr>
            <w:tcW w:w="1738" w:type="dxa"/>
          </w:tcPr>
          <w:p w14:paraId="676B8675" w14:textId="77777777" w:rsidR="001163A6" w:rsidRDefault="001163A6" w:rsidP="00405118">
            <w:pPr>
              <w:ind w:firstLine="0"/>
              <w:jc w:val="center"/>
            </w:pPr>
            <w:r>
              <w:t>extend_addr</w:t>
            </w:r>
          </w:p>
        </w:tc>
        <w:tc>
          <w:tcPr>
            <w:tcW w:w="1215" w:type="dxa"/>
          </w:tcPr>
          <w:p w14:paraId="23121BE2" w14:textId="77777777" w:rsidR="001163A6" w:rsidRDefault="001163A6" w:rsidP="00405118">
            <w:pPr>
              <w:ind w:firstLine="0"/>
              <w:jc w:val="center"/>
            </w:pPr>
            <w:r>
              <w:t>local</w:t>
            </w:r>
          </w:p>
        </w:tc>
        <w:tc>
          <w:tcPr>
            <w:tcW w:w="1421" w:type="dxa"/>
          </w:tcPr>
          <w:p w14:paraId="08C47DBA" w14:textId="77777777" w:rsidR="001163A6" w:rsidRDefault="001163A6" w:rsidP="00405118">
            <w:pPr>
              <w:ind w:firstLine="0"/>
              <w:jc w:val="center"/>
            </w:pPr>
            <w:r>
              <w:t>reg</w:t>
            </w:r>
          </w:p>
        </w:tc>
        <w:tc>
          <w:tcPr>
            <w:tcW w:w="1903" w:type="dxa"/>
          </w:tcPr>
          <w:p w14:paraId="75180D20" w14:textId="77777777" w:rsidR="001163A6" w:rsidRDefault="001163A6" w:rsidP="00405118">
            <w:pPr>
              <w:ind w:firstLine="0"/>
              <w:jc w:val="center"/>
            </w:pPr>
            <w:r>
              <w:t>Combinational</w:t>
            </w:r>
          </w:p>
        </w:tc>
        <w:tc>
          <w:tcPr>
            <w:tcW w:w="1502" w:type="dxa"/>
          </w:tcPr>
          <w:p w14:paraId="36BC8C8C" w14:textId="6E377FD3" w:rsidR="001163A6" w:rsidRDefault="001163A6" w:rsidP="00405118">
            <w:pPr>
              <w:ind w:firstLine="0"/>
              <w:jc w:val="center"/>
            </w:pPr>
            <w:r>
              <w:t>0</w:t>
            </w:r>
          </w:p>
        </w:tc>
        <w:tc>
          <w:tcPr>
            <w:tcW w:w="1282" w:type="dxa"/>
            <w:tcBorders>
              <w:tl2br w:val="single" w:sz="4" w:space="0" w:color="auto"/>
              <w:tr2bl w:val="single" w:sz="4" w:space="0" w:color="auto"/>
            </w:tcBorders>
          </w:tcPr>
          <w:p w14:paraId="7A689D83" w14:textId="77777777" w:rsidR="001163A6" w:rsidRDefault="001163A6" w:rsidP="00405118">
            <w:pPr>
              <w:ind w:firstLine="0"/>
              <w:jc w:val="center"/>
            </w:pPr>
          </w:p>
        </w:tc>
      </w:tr>
      <w:tr w:rsidR="001163A6" w14:paraId="7377A10F" w14:textId="77777777" w:rsidTr="00213386">
        <w:tc>
          <w:tcPr>
            <w:tcW w:w="1738" w:type="dxa"/>
          </w:tcPr>
          <w:p w14:paraId="4A9E8C8E" w14:textId="77777777" w:rsidR="001163A6" w:rsidRDefault="001163A6" w:rsidP="00405118">
            <w:pPr>
              <w:ind w:firstLine="0"/>
              <w:jc w:val="center"/>
            </w:pPr>
            <w:r>
              <w:t>check_next</w:t>
            </w:r>
          </w:p>
        </w:tc>
        <w:tc>
          <w:tcPr>
            <w:tcW w:w="1215" w:type="dxa"/>
          </w:tcPr>
          <w:p w14:paraId="3F8312EE" w14:textId="77777777" w:rsidR="001163A6" w:rsidRDefault="001163A6" w:rsidP="00405118">
            <w:pPr>
              <w:ind w:firstLine="0"/>
              <w:jc w:val="center"/>
            </w:pPr>
            <w:r>
              <w:t>local</w:t>
            </w:r>
          </w:p>
        </w:tc>
        <w:tc>
          <w:tcPr>
            <w:tcW w:w="1421" w:type="dxa"/>
          </w:tcPr>
          <w:p w14:paraId="227A0B28" w14:textId="77777777" w:rsidR="001163A6" w:rsidRDefault="001163A6" w:rsidP="00405118">
            <w:pPr>
              <w:ind w:firstLine="0"/>
              <w:jc w:val="center"/>
            </w:pPr>
            <w:r>
              <w:t>wire</w:t>
            </w:r>
          </w:p>
        </w:tc>
        <w:tc>
          <w:tcPr>
            <w:tcW w:w="1903" w:type="dxa"/>
          </w:tcPr>
          <w:p w14:paraId="3F0AB714" w14:textId="77777777" w:rsidR="001163A6" w:rsidRDefault="001163A6" w:rsidP="00405118">
            <w:pPr>
              <w:ind w:firstLine="0"/>
              <w:jc w:val="center"/>
            </w:pPr>
            <w:r>
              <w:t>Combinational</w:t>
            </w:r>
          </w:p>
        </w:tc>
        <w:tc>
          <w:tcPr>
            <w:tcW w:w="1502" w:type="dxa"/>
          </w:tcPr>
          <w:p w14:paraId="191E40ED" w14:textId="622FC1DA" w:rsidR="001163A6" w:rsidRDefault="001163A6" w:rsidP="00405118">
            <w:pPr>
              <w:ind w:firstLine="0"/>
              <w:jc w:val="center"/>
            </w:pPr>
            <w:r>
              <w:t>0</w:t>
            </w:r>
          </w:p>
        </w:tc>
        <w:tc>
          <w:tcPr>
            <w:tcW w:w="1282" w:type="dxa"/>
            <w:tcBorders>
              <w:tl2br w:val="single" w:sz="4" w:space="0" w:color="auto"/>
              <w:tr2bl w:val="single" w:sz="4" w:space="0" w:color="auto"/>
            </w:tcBorders>
          </w:tcPr>
          <w:p w14:paraId="38AD8297" w14:textId="77777777" w:rsidR="001163A6" w:rsidRDefault="001163A6" w:rsidP="00405118">
            <w:pPr>
              <w:ind w:firstLine="0"/>
              <w:jc w:val="center"/>
            </w:pPr>
          </w:p>
        </w:tc>
      </w:tr>
    </w:tbl>
    <w:p w14:paraId="60C703E8" w14:textId="77777777" w:rsidR="001163A6" w:rsidRPr="001163A6" w:rsidRDefault="001163A6" w:rsidP="001163A6"/>
    <w:p w14:paraId="197FCD88" w14:textId="2088FEC9" w:rsidR="005903AB" w:rsidRDefault="00A0765E" w:rsidP="00A0765E">
      <w:pPr>
        <w:ind w:firstLine="0"/>
        <w:jc w:val="center"/>
      </w:pPr>
      <w:r>
        <w:rPr>
          <w:noProof/>
        </w:rPr>
        <w:drawing>
          <wp:inline distT="0" distB="0" distL="0" distR="0" wp14:anchorId="5473867D" wp14:editId="2D5B4B60">
            <wp:extent cx="6068229" cy="5295569"/>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a_controller_fs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0493" cy="5297545"/>
                    </a:xfrm>
                    <a:prstGeom prst="rect">
                      <a:avLst/>
                    </a:prstGeom>
                  </pic:spPr>
                </pic:pic>
              </a:graphicData>
            </a:graphic>
          </wp:inline>
        </w:drawing>
      </w:r>
    </w:p>
    <w:p w14:paraId="774665A2" w14:textId="20C2BA19" w:rsidR="006C23D9" w:rsidRPr="006C23D9" w:rsidRDefault="00E07B13" w:rsidP="001163A6">
      <w:pPr>
        <w:pStyle w:val="Caption"/>
      </w:pPr>
      <w:bookmarkStart w:id="69" w:name="_Ref125817718"/>
      <w:bookmarkStart w:id="70" w:name="_Toc125903497"/>
      <w:r>
        <w:t xml:space="preserve">Figure </w:t>
      </w:r>
      <w:fldSimple w:instr=" STYLEREF 1 \s ">
        <w:r w:rsidR="006A0071">
          <w:rPr>
            <w:noProof/>
          </w:rPr>
          <w:t>2</w:t>
        </w:r>
      </w:fldSimple>
      <w:r w:rsidR="0077001B">
        <w:t>.</w:t>
      </w:r>
      <w:fldSimple w:instr=" SEQ Figure \* ARABIC \s 1 ">
        <w:r w:rsidR="006A0071">
          <w:rPr>
            <w:noProof/>
          </w:rPr>
          <w:t>5</w:t>
        </w:r>
      </w:fldSimple>
      <w:bookmarkEnd w:id="69"/>
      <w:r>
        <w:t xml:space="preserve"> eda_controller finite state machine</w:t>
      </w:r>
      <w:bookmarkEnd w:id="70"/>
    </w:p>
    <w:p w14:paraId="2757AFE8" w14:textId="6DA427C8" w:rsidR="004B55EE" w:rsidRDefault="004B55EE" w:rsidP="005145F8">
      <w:pPr>
        <w:pStyle w:val="Heading3"/>
      </w:pPr>
      <w:bookmarkStart w:id="71" w:name="_Toc125905983"/>
      <w:r>
        <w:t>eda_compare</w:t>
      </w:r>
      <w:bookmarkEnd w:id="71"/>
    </w:p>
    <w:p w14:paraId="4D972030" w14:textId="49434E1F" w:rsidR="004B55EE" w:rsidRDefault="00A66B11" w:rsidP="00A66B11">
      <w:pPr>
        <w:ind w:firstLine="0"/>
        <w:jc w:val="center"/>
      </w:pPr>
      <w:r>
        <w:rPr>
          <w:noProof/>
        </w:rPr>
        <w:drawing>
          <wp:inline distT="0" distB="0" distL="0" distR="0" wp14:anchorId="0DE672A7" wp14:editId="385252E8">
            <wp:extent cx="4436828" cy="167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a_compa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1464" cy="1682733"/>
                    </a:xfrm>
                    <a:prstGeom prst="rect">
                      <a:avLst/>
                    </a:prstGeom>
                  </pic:spPr>
                </pic:pic>
              </a:graphicData>
            </a:graphic>
          </wp:inline>
        </w:drawing>
      </w:r>
    </w:p>
    <w:p w14:paraId="3618CBD0" w14:textId="1CE89B50" w:rsidR="00A66B11" w:rsidRDefault="00A66B11" w:rsidP="00A66B11">
      <w:pPr>
        <w:pStyle w:val="Caption"/>
      </w:pPr>
      <w:bookmarkStart w:id="72" w:name="_Toc125903498"/>
      <w:r>
        <w:t xml:space="preserve">Figure </w:t>
      </w:r>
      <w:fldSimple w:instr=" STYLEREF 1 \s ">
        <w:r w:rsidR="006A0071">
          <w:rPr>
            <w:noProof/>
          </w:rPr>
          <w:t>2</w:t>
        </w:r>
      </w:fldSimple>
      <w:r w:rsidR="0077001B">
        <w:t>.</w:t>
      </w:r>
      <w:fldSimple w:instr=" SEQ Figure \* ARABIC \s 1 ">
        <w:r w:rsidR="006A0071">
          <w:rPr>
            <w:noProof/>
          </w:rPr>
          <w:t>6</w:t>
        </w:r>
      </w:fldSimple>
      <w:r>
        <w:t xml:space="preserve"> eda_compare block diagram</w:t>
      </w:r>
      <w:bookmarkEnd w:id="72"/>
    </w:p>
    <w:p w14:paraId="06BBF98A" w14:textId="7F00F26A" w:rsidR="00805D37" w:rsidRDefault="002155E6" w:rsidP="002155E6">
      <w:pPr>
        <w:pStyle w:val="Heading4"/>
      </w:pPr>
      <w:r>
        <w:lastRenderedPageBreak/>
        <w:t>Port description</w:t>
      </w:r>
    </w:p>
    <w:p w14:paraId="6ABABE5E" w14:textId="140282CE" w:rsidR="002155E6" w:rsidRPr="008724CE" w:rsidRDefault="002155E6" w:rsidP="002155E6">
      <w:pPr>
        <w:pStyle w:val="Caption"/>
      </w:pPr>
      <w:bookmarkStart w:id="73" w:name="_Toc125903513"/>
      <w:r>
        <w:t xml:space="preserve">Table </w:t>
      </w:r>
      <w:fldSimple w:instr=" STYLEREF 1 \s ">
        <w:r w:rsidR="006A0071">
          <w:rPr>
            <w:noProof/>
          </w:rPr>
          <w:t>2</w:t>
        </w:r>
      </w:fldSimple>
      <w:r w:rsidR="007F36DF">
        <w:t>.</w:t>
      </w:r>
      <w:fldSimple w:instr=" SEQ Table \* ARABIC \s 1 ">
        <w:r w:rsidR="006A0071">
          <w:rPr>
            <w:noProof/>
          </w:rPr>
          <w:t>6</w:t>
        </w:r>
      </w:fldSimple>
      <w:r>
        <w:t xml:space="preserve"> eda_</w:t>
      </w:r>
      <w:r w:rsidR="00893023">
        <w:t>compare</w:t>
      </w:r>
      <w:r>
        <w:t xml:space="preserve"> port description</w:t>
      </w:r>
      <w:bookmarkEnd w:id="73"/>
    </w:p>
    <w:tbl>
      <w:tblPr>
        <w:tblStyle w:val="TableGrid"/>
        <w:tblW w:w="9085" w:type="dxa"/>
        <w:tblLayout w:type="fixed"/>
        <w:tblLook w:val="04A0" w:firstRow="1" w:lastRow="0" w:firstColumn="1" w:lastColumn="0" w:noHBand="0" w:noVBand="1"/>
      </w:tblPr>
      <w:tblGrid>
        <w:gridCol w:w="2122"/>
        <w:gridCol w:w="2551"/>
        <w:gridCol w:w="992"/>
        <w:gridCol w:w="3420"/>
      </w:tblGrid>
      <w:tr w:rsidR="002155E6" w:rsidRPr="00690607" w14:paraId="34D69C7B" w14:textId="77777777" w:rsidTr="0054702E">
        <w:tc>
          <w:tcPr>
            <w:tcW w:w="2122" w:type="dxa"/>
          </w:tcPr>
          <w:p w14:paraId="1925FF95" w14:textId="77777777" w:rsidR="002155E6" w:rsidRPr="00690607" w:rsidRDefault="002155E6" w:rsidP="00405118">
            <w:pPr>
              <w:ind w:firstLine="0"/>
              <w:jc w:val="center"/>
              <w:rPr>
                <w:b/>
                <w:sz w:val="24"/>
                <w:szCs w:val="24"/>
              </w:rPr>
            </w:pPr>
            <w:r w:rsidRPr="00690607">
              <w:rPr>
                <w:b/>
                <w:sz w:val="24"/>
                <w:szCs w:val="24"/>
              </w:rPr>
              <w:t>Signal name</w:t>
            </w:r>
          </w:p>
        </w:tc>
        <w:tc>
          <w:tcPr>
            <w:tcW w:w="2551" w:type="dxa"/>
          </w:tcPr>
          <w:p w14:paraId="61CAAC07" w14:textId="77777777" w:rsidR="002155E6" w:rsidRPr="00690607" w:rsidRDefault="002155E6" w:rsidP="00405118">
            <w:pPr>
              <w:ind w:firstLine="0"/>
              <w:jc w:val="center"/>
              <w:rPr>
                <w:b/>
                <w:sz w:val="24"/>
                <w:szCs w:val="24"/>
              </w:rPr>
            </w:pPr>
            <w:r w:rsidRPr="00690607">
              <w:rPr>
                <w:b/>
                <w:sz w:val="24"/>
                <w:szCs w:val="24"/>
              </w:rPr>
              <w:t>Width</w:t>
            </w:r>
          </w:p>
        </w:tc>
        <w:tc>
          <w:tcPr>
            <w:tcW w:w="992" w:type="dxa"/>
          </w:tcPr>
          <w:p w14:paraId="37366B86" w14:textId="77777777" w:rsidR="002155E6" w:rsidRPr="00690607" w:rsidRDefault="002155E6" w:rsidP="00405118">
            <w:pPr>
              <w:ind w:firstLine="0"/>
              <w:jc w:val="center"/>
              <w:rPr>
                <w:b/>
                <w:sz w:val="24"/>
                <w:szCs w:val="24"/>
              </w:rPr>
            </w:pPr>
            <w:r>
              <w:rPr>
                <w:b/>
                <w:sz w:val="24"/>
                <w:szCs w:val="24"/>
              </w:rPr>
              <w:t>I/O</w:t>
            </w:r>
          </w:p>
        </w:tc>
        <w:tc>
          <w:tcPr>
            <w:tcW w:w="3420" w:type="dxa"/>
          </w:tcPr>
          <w:p w14:paraId="3DC7CB7F" w14:textId="77777777" w:rsidR="002155E6" w:rsidRPr="00690607" w:rsidRDefault="002155E6" w:rsidP="00405118">
            <w:pPr>
              <w:ind w:firstLine="0"/>
              <w:jc w:val="center"/>
              <w:rPr>
                <w:b/>
                <w:sz w:val="24"/>
                <w:szCs w:val="24"/>
              </w:rPr>
            </w:pPr>
            <w:r w:rsidRPr="00690607">
              <w:rPr>
                <w:b/>
                <w:sz w:val="24"/>
                <w:szCs w:val="24"/>
              </w:rPr>
              <w:t>Description</w:t>
            </w:r>
          </w:p>
        </w:tc>
      </w:tr>
      <w:tr w:rsidR="002155E6" w:rsidRPr="00690607" w14:paraId="523AE610" w14:textId="77777777" w:rsidTr="0054702E">
        <w:tc>
          <w:tcPr>
            <w:tcW w:w="2122" w:type="dxa"/>
          </w:tcPr>
          <w:p w14:paraId="283DF041" w14:textId="77777777" w:rsidR="002155E6" w:rsidRPr="00690607" w:rsidRDefault="002155E6" w:rsidP="00405118">
            <w:pPr>
              <w:ind w:firstLine="0"/>
              <w:rPr>
                <w:b/>
                <w:sz w:val="24"/>
                <w:szCs w:val="24"/>
              </w:rPr>
            </w:pPr>
            <w:r w:rsidRPr="00690607">
              <w:rPr>
                <w:b/>
                <w:sz w:val="24"/>
                <w:szCs w:val="24"/>
              </w:rPr>
              <w:t>clk</w:t>
            </w:r>
          </w:p>
        </w:tc>
        <w:tc>
          <w:tcPr>
            <w:tcW w:w="2551" w:type="dxa"/>
          </w:tcPr>
          <w:p w14:paraId="6B36B1B9" w14:textId="77777777" w:rsidR="002155E6" w:rsidRPr="00690607" w:rsidRDefault="002155E6" w:rsidP="00405118">
            <w:pPr>
              <w:ind w:firstLine="0"/>
              <w:jc w:val="center"/>
              <w:rPr>
                <w:sz w:val="24"/>
                <w:szCs w:val="24"/>
              </w:rPr>
            </w:pPr>
            <w:r w:rsidRPr="00690607">
              <w:rPr>
                <w:sz w:val="24"/>
                <w:szCs w:val="24"/>
              </w:rPr>
              <w:t>1</w:t>
            </w:r>
          </w:p>
        </w:tc>
        <w:tc>
          <w:tcPr>
            <w:tcW w:w="992" w:type="dxa"/>
          </w:tcPr>
          <w:p w14:paraId="2C4CE452"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1CDFD6AA" w14:textId="77777777" w:rsidR="002155E6" w:rsidRPr="00690607" w:rsidRDefault="002155E6" w:rsidP="00405118">
            <w:pPr>
              <w:ind w:firstLine="0"/>
              <w:rPr>
                <w:sz w:val="24"/>
                <w:szCs w:val="24"/>
              </w:rPr>
            </w:pPr>
            <w:r>
              <w:rPr>
                <w:sz w:val="24"/>
                <w:szCs w:val="24"/>
              </w:rPr>
              <w:t>Clock signal</w:t>
            </w:r>
          </w:p>
        </w:tc>
      </w:tr>
      <w:tr w:rsidR="002155E6" w:rsidRPr="00690607" w14:paraId="5DDFC301" w14:textId="77777777" w:rsidTr="0054702E">
        <w:tc>
          <w:tcPr>
            <w:tcW w:w="2122" w:type="dxa"/>
          </w:tcPr>
          <w:p w14:paraId="3898D765" w14:textId="77777777" w:rsidR="002155E6" w:rsidRPr="00690607" w:rsidRDefault="002155E6" w:rsidP="00405118">
            <w:pPr>
              <w:ind w:firstLine="0"/>
              <w:rPr>
                <w:b/>
                <w:sz w:val="24"/>
                <w:szCs w:val="24"/>
              </w:rPr>
            </w:pPr>
            <w:r w:rsidRPr="00690607">
              <w:rPr>
                <w:b/>
                <w:sz w:val="24"/>
                <w:szCs w:val="24"/>
              </w:rPr>
              <w:t>reset_n</w:t>
            </w:r>
          </w:p>
        </w:tc>
        <w:tc>
          <w:tcPr>
            <w:tcW w:w="2551" w:type="dxa"/>
          </w:tcPr>
          <w:p w14:paraId="5A8C0087" w14:textId="77777777" w:rsidR="002155E6" w:rsidRPr="00690607" w:rsidRDefault="002155E6" w:rsidP="00405118">
            <w:pPr>
              <w:ind w:firstLine="0"/>
              <w:jc w:val="center"/>
              <w:rPr>
                <w:sz w:val="24"/>
                <w:szCs w:val="24"/>
              </w:rPr>
            </w:pPr>
            <w:r w:rsidRPr="00690607">
              <w:rPr>
                <w:sz w:val="24"/>
                <w:szCs w:val="24"/>
              </w:rPr>
              <w:t>1</w:t>
            </w:r>
          </w:p>
        </w:tc>
        <w:tc>
          <w:tcPr>
            <w:tcW w:w="992" w:type="dxa"/>
          </w:tcPr>
          <w:p w14:paraId="47FD15C8"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53397238" w14:textId="77777777" w:rsidR="002155E6" w:rsidRPr="00690607" w:rsidRDefault="002155E6" w:rsidP="00405118">
            <w:pPr>
              <w:ind w:firstLine="0"/>
              <w:rPr>
                <w:sz w:val="24"/>
                <w:szCs w:val="24"/>
              </w:rPr>
            </w:pPr>
            <w:r>
              <w:rPr>
                <w:sz w:val="24"/>
                <w:szCs w:val="24"/>
              </w:rPr>
              <w:t>Asynchronous reset, active LOW</w:t>
            </w:r>
          </w:p>
        </w:tc>
      </w:tr>
      <w:tr w:rsidR="002155E6" w:rsidRPr="00690607" w14:paraId="712726E9" w14:textId="77777777" w:rsidTr="0054702E">
        <w:tc>
          <w:tcPr>
            <w:tcW w:w="2122" w:type="dxa"/>
          </w:tcPr>
          <w:p w14:paraId="6C48F672" w14:textId="1D1ED409" w:rsidR="002155E6" w:rsidRPr="00690607" w:rsidRDefault="00921E7E" w:rsidP="00405118">
            <w:pPr>
              <w:ind w:firstLine="0"/>
              <w:rPr>
                <w:b/>
                <w:sz w:val="24"/>
                <w:szCs w:val="24"/>
              </w:rPr>
            </w:pPr>
            <w:r>
              <w:rPr>
                <w:b/>
                <w:sz w:val="24"/>
                <w:szCs w:val="24"/>
              </w:rPr>
              <w:t>new_pixel</w:t>
            </w:r>
          </w:p>
        </w:tc>
        <w:tc>
          <w:tcPr>
            <w:tcW w:w="2551" w:type="dxa"/>
          </w:tcPr>
          <w:p w14:paraId="462361A2" w14:textId="77777777" w:rsidR="002155E6" w:rsidRPr="00690607" w:rsidRDefault="002155E6" w:rsidP="00405118">
            <w:pPr>
              <w:ind w:firstLine="0"/>
              <w:jc w:val="center"/>
              <w:rPr>
                <w:sz w:val="24"/>
                <w:szCs w:val="24"/>
              </w:rPr>
            </w:pPr>
            <w:r>
              <w:rPr>
                <w:sz w:val="24"/>
                <w:szCs w:val="24"/>
              </w:rPr>
              <w:t>1</w:t>
            </w:r>
          </w:p>
        </w:tc>
        <w:tc>
          <w:tcPr>
            <w:tcW w:w="992" w:type="dxa"/>
          </w:tcPr>
          <w:p w14:paraId="5665652F"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0AE7940B" w14:textId="26E2FB37" w:rsidR="002155E6" w:rsidRPr="00690607" w:rsidRDefault="00A23C03" w:rsidP="00405118">
            <w:pPr>
              <w:ind w:firstLine="0"/>
              <w:rPr>
                <w:sz w:val="24"/>
                <w:szCs w:val="24"/>
              </w:rPr>
            </w:pPr>
            <w:r>
              <w:rPr>
                <w:sz w:val="24"/>
                <w:szCs w:val="24"/>
              </w:rPr>
              <w:t>Flag signals that there is a new pixel is selected if the algorithm has not been done</w:t>
            </w:r>
          </w:p>
        </w:tc>
      </w:tr>
      <w:tr w:rsidR="002155E6" w:rsidRPr="00690607" w14:paraId="3BCA083C" w14:textId="77777777" w:rsidTr="0054702E">
        <w:tc>
          <w:tcPr>
            <w:tcW w:w="2122" w:type="dxa"/>
          </w:tcPr>
          <w:p w14:paraId="060CAC56" w14:textId="05E58201" w:rsidR="002155E6" w:rsidRPr="00690607" w:rsidRDefault="00921E7E" w:rsidP="00405118">
            <w:pPr>
              <w:ind w:firstLine="0"/>
              <w:rPr>
                <w:b/>
                <w:sz w:val="24"/>
                <w:szCs w:val="24"/>
              </w:rPr>
            </w:pPr>
            <w:r>
              <w:rPr>
                <w:b/>
                <w:sz w:val="24"/>
                <w:szCs w:val="24"/>
              </w:rPr>
              <w:t>window_values</w:t>
            </w:r>
          </w:p>
        </w:tc>
        <w:tc>
          <w:tcPr>
            <w:tcW w:w="2551" w:type="dxa"/>
          </w:tcPr>
          <w:p w14:paraId="2F3C241A" w14:textId="3ECB360E" w:rsidR="002155E6" w:rsidRPr="00690607" w:rsidRDefault="00E55105" w:rsidP="00405118">
            <w:pPr>
              <w:ind w:firstLine="0"/>
              <w:jc w:val="center"/>
              <w:rPr>
                <w:sz w:val="24"/>
                <w:szCs w:val="24"/>
              </w:rPr>
            </w:pPr>
            <w:r>
              <w:rPr>
                <w:sz w:val="24"/>
                <w:szCs w:val="24"/>
              </w:rPr>
              <w:t>PIXEL_WIDTH * WINDOW_WIDTH</w:t>
            </w:r>
          </w:p>
        </w:tc>
        <w:tc>
          <w:tcPr>
            <w:tcW w:w="992" w:type="dxa"/>
          </w:tcPr>
          <w:p w14:paraId="3141D083"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44E90DFA" w14:textId="60651CF8" w:rsidR="002155E6" w:rsidRPr="00690607" w:rsidRDefault="00A23C03" w:rsidP="00405118">
            <w:pPr>
              <w:ind w:firstLine="0"/>
              <w:rPr>
                <w:sz w:val="24"/>
                <w:szCs w:val="24"/>
              </w:rPr>
            </w:pPr>
            <w:r>
              <w:rPr>
                <w:sz w:val="24"/>
                <w:szCs w:val="24"/>
              </w:rPr>
              <w:t xml:space="preserve">Concatenation </w:t>
            </w:r>
            <w:r w:rsidRPr="00A23C03">
              <w:rPr>
                <w:sz w:val="24"/>
                <w:szCs w:val="24"/>
              </w:rPr>
              <w:t>values of all pixels within the 3x3 window area</w:t>
            </w:r>
          </w:p>
        </w:tc>
      </w:tr>
      <w:tr w:rsidR="002155E6" w:rsidRPr="00690607" w14:paraId="30C60B3E" w14:textId="77777777" w:rsidTr="0054702E">
        <w:tc>
          <w:tcPr>
            <w:tcW w:w="2122" w:type="dxa"/>
          </w:tcPr>
          <w:p w14:paraId="50AACC86" w14:textId="466DF975" w:rsidR="002155E6" w:rsidRPr="00690607" w:rsidRDefault="00921E7E" w:rsidP="00405118">
            <w:pPr>
              <w:ind w:firstLine="0"/>
              <w:rPr>
                <w:b/>
                <w:sz w:val="24"/>
                <w:szCs w:val="24"/>
              </w:rPr>
            </w:pPr>
            <w:r>
              <w:rPr>
                <w:b/>
                <w:sz w:val="24"/>
                <w:szCs w:val="24"/>
              </w:rPr>
              <w:t>neigh_addr_valid</w:t>
            </w:r>
          </w:p>
        </w:tc>
        <w:tc>
          <w:tcPr>
            <w:tcW w:w="2551" w:type="dxa"/>
          </w:tcPr>
          <w:p w14:paraId="43750BA5" w14:textId="7BC38D33" w:rsidR="002155E6" w:rsidRPr="00690607" w:rsidRDefault="002155E6" w:rsidP="00405118">
            <w:pPr>
              <w:ind w:firstLine="0"/>
              <w:jc w:val="center"/>
              <w:rPr>
                <w:sz w:val="24"/>
                <w:szCs w:val="24"/>
              </w:rPr>
            </w:pPr>
            <w:r>
              <w:rPr>
                <w:sz w:val="24"/>
                <w:szCs w:val="24"/>
              </w:rPr>
              <w:t xml:space="preserve">WINDOW_WIDTH </w:t>
            </w:r>
            <w:r w:rsidR="00E55105">
              <w:rPr>
                <w:sz w:val="24"/>
                <w:szCs w:val="24"/>
              </w:rPr>
              <w:t>- 1</w:t>
            </w:r>
          </w:p>
        </w:tc>
        <w:tc>
          <w:tcPr>
            <w:tcW w:w="992" w:type="dxa"/>
          </w:tcPr>
          <w:p w14:paraId="7C4C800C"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1DD934A9" w14:textId="395F85BC" w:rsidR="002155E6" w:rsidRPr="00690607" w:rsidRDefault="002B5A1A" w:rsidP="00405118">
            <w:pPr>
              <w:ind w:firstLine="0"/>
              <w:rPr>
                <w:sz w:val="24"/>
                <w:szCs w:val="24"/>
              </w:rPr>
            </w:pPr>
            <w:r w:rsidRPr="002B5A1A">
              <w:rPr>
                <w:sz w:val="24"/>
                <w:szCs w:val="24"/>
              </w:rPr>
              <w:t>Indicates which position</w:t>
            </w:r>
            <w:r w:rsidR="00D765F1">
              <w:rPr>
                <w:sz w:val="24"/>
                <w:szCs w:val="24"/>
              </w:rPr>
              <w:t>s</w:t>
            </w:r>
            <w:r w:rsidRPr="002B5A1A">
              <w:rPr>
                <w:sz w:val="24"/>
                <w:szCs w:val="24"/>
              </w:rPr>
              <w:t xml:space="preserve"> on the window</w:t>
            </w:r>
            <w:r w:rsidR="00D765F1">
              <w:rPr>
                <w:sz w:val="24"/>
                <w:szCs w:val="24"/>
              </w:rPr>
              <w:t xml:space="preserve"> are the </w:t>
            </w:r>
            <w:r w:rsidRPr="002B5A1A">
              <w:rPr>
                <w:sz w:val="24"/>
                <w:szCs w:val="24"/>
              </w:rPr>
              <w:t>valid position</w:t>
            </w:r>
            <w:r w:rsidR="00D765F1">
              <w:rPr>
                <w:sz w:val="24"/>
                <w:szCs w:val="24"/>
              </w:rPr>
              <w:t>s</w:t>
            </w:r>
            <w:r w:rsidRPr="002B5A1A">
              <w:rPr>
                <w:sz w:val="24"/>
                <w:szCs w:val="24"/>
              </w:rPr>
              <w:t xml:space="preserve"> (not out of matrix</w:t>
            </w:r>
            <w:r w:rsidR="00D765F1">
              <w:rPr>
                <w:sz w:val="24"/>
                <w:szCs w:val="24"/>
              </w:rPr>
              <w:t xml:space="preserve"> </w:t>
            </w:r>
            <w:r w:rsidR="00D765F1" w:rsidRPr="00D765F1">
              <w:rPr>
                <w:b/>
                <w:sz w:val="24"/>
                <w:szCs w:val="24"/>
              </w:rPr>
              <w:t>input</w:t>
            </w:r>
            <w:r w:rsidRPr="002B5A1A">
              <w:rPr>
                <w:sz w:val="24"/>
                <w:szCs w:val="24"/>
              </w:rPr>
              <w:t>)</w:t>
            </w:r>
          </w:p>
        </w:tc>
      </w:tr>
      <w:tr w:rsidR="002155E6" w:rsidRPr="00690607" w14:paraId="4C351109" w14:textId="77777777" w:rsidTr="0054702E">
        <w:tc>
          <w:tcPr>
            <w:tcW w:w="2122" w:type="dxa"/>
          </w:tcPr>
          <w:p w14:paraId="38AA06D1" w14:textId="30BDE2B9" w:rsidR="002155E6" w:rsidRPr="00690607" w:rsidRDefault="00921E7E" w:rsidP="00405118">
            <w:pPr>
              <w:ind w:firstLine="0"/>
              <w:rPr>
                <w:b/>
                <w:sz w:val="24"/>
                <w:szCs w:val="24"/>
              </w:rPr>
            </w:pPr>
            <w:r>
              <w:rPr>
                <w:b/>
                <w:sz w:val="24"/>
                <w:szCs w:val="24"/>
              </w:rPr>
              <w:t>iterated_idx</w:t>
            </w:r>
          </w:p>
        </w:tc>
        <w:tc>
          <w:tcPr>
            <w:tcW w:w="2551" w:type="dxa"/>
          </w:tcPr>
          <w:p w14:paraId="6DD449BA" w14:textId="77777777" w:rsidR="002155E6" w:rsidRPr="00690607" w:rsidRDefault="002155E6" w:rsidP="00405118">
            <w:pPr>
              <w:ind w:firstLine="0"/>
              <w:jc w:val="center"/>
              <w:rPr>
                <w:sz w:val="24"/>
                <w:szCs w:val="24"/>
              </w:rPr>
            </w:pPr>
            <w:r>
              <w:rPr>
                <w:sz w:val="24"/>
                <w:szCs w:val="24"/>
              </w:rPr>
              <w:t>WINDOW_WIDTH - 1</w:t>
            </w:r>
          </w:p>
        </w:tc>
        <w:tc>
          <w:tcPr>
            <w:tcW w:w="992" w:type="dxa"/>
          </w:tcPr>
          <w:p w14:paraId="041D618E"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76343729" w14:textId="0485FAF7" w:rsidR="002155E6" w:rsidRPr="00690607" w:rsidRDefault="001D4D5E" w:rsidP="00405118">
            <w:pPr>
              <w:ind w:firstLine="0"/>
              <w:rPr>
                <w:sz w:val="24"/>
                <w:szCs w:val="24"/>
              </w:rPr>
            </w:pPr>
            <w:r>
              <w:rPr>
                <w:sz w:val="24"/>
                <w:szCs w:val="24"/>
                <w:lang w:val="vi-VN"/>
              </w:rPr>
              <w:t>T</w:t>
            </w:r>
            <w:r w:rsidRPr="001D4D5E">
              <w:rPr>
                <w:sz w:val="24"/>
                <w:szCs w:val="24"/>
              </w:rPr>
              <w:t xml:space="preserve">he positions on the 3x3 window have already been </w:t>
            </w:r>
            <w:r>
              <w:rPr>
                <w:sz w:val="24"/>
                <w:szCs w:val="24"/>
                <w:lang w:val="vi-VN"/>
              </w:rPr>
              <w:t>selected</w:t>
            </w:r>
            <w:r w:rsidRPr="001D4D5E">
              <w:rPr>
                <w:sz w:val="24"/>
                <w:szCs w:val="24"/>
              </w:rPr>
              <w:t xml:space="preserve"> before</w:t>
            </w:r>
          </w:p>
        </w:tc>
      </w:tr>
      <w:tr w:rsidR="002155E6" w:rsidRPr="00690607" w14:paraId="4D122EB1" w14:textId="77777777" w:rsidTr="0054702E">
        <w:tc>
          <w:tcPr>
            <w:tcW w:w="2122" w:type="dxa"/>
          </w:tcPr>
          <w:p w14:paraId="2ADB6AE6" w14:textId="2A68BDE0" w:rsidR="002155E6" w:rsidRPr="00690607" w:rsidRDefault="00921E7E" w:rsidP="00405118">
            <w:pPr>
              <w:ind w:firstLine="0"/>
              <w:rPr>
                <w:b/>
                <w:sz w:val="24"/>
                <w:szCs w:val="24"/>
              </w:rPr>
            </w:pPr>
            <w:r>
              <w:rPr>
                <w:b/>
                <w:sz w:val="24"/>
                <w:szCs w:val="24"/>
              </w:rPr>
              <w:t>compare_out</w:t>
            </w:r>
          </w:p>
        </w:tc>
        <w:tc>
          <w:tcPr>
            <w:tcW w:w="2551" w:type="dxa"/>
          </w:tcPr>
          <w:p w14:paraId="3EA0D139" w14:textId="56ADFB6A" w:rsidR="002155E6" w:rsidRPr="00690607" w:rsidRDefault="00E55105" w:rsidP="00405118">
            <w:pPr>
              <w:ind w:firstLine="0"/>
              <w:jc w:val="center"/>
              <w:rPr>
                <w:sz w:val="24"/>
                <w:szCs w:val="24"/>
              </w:rPr>
            </w:pPr>
            <w:r>
              <w:rPr>
                <w:sz w:val="24"/>
                <w:szCs w:val="24"/>
              </w:rPr>
              <w:t>1</w:t>
            </w:r>
          </w:p>
        </w:tc>
        <w:tc>
          <w:tcPr>
            <w:tcW w:w="992" w:type="dxa"/>
          </w:tcPr>
          <w:p w14:paraId="3A873F1D" w14:textId="3F023B30" w:rsidR="002155E6" w:rsidRPr="00690607" w:rsidRDefault="0054702E" w:rsidP="00405118">
            <w:pPr>
              <w:ind w:firstLine="0"/>
              <w:jc w:val="center"/>
              <w:rPr>
                <w:sz w:val="24"/>
                <w:szCs w:val="24"/>
              </w:rPr>
            </w:pPr>
            <w:r>
              <w:rPr>
                <w:sz w:val="24"/>
                <w:szCs w:val="24"/>
              </w:rPr>
              <w:t>Output</w:t>
            </w:r>
          </w:p>
        </w:tc>
        <w:tc>
          <w:tcPr>
            <w:tcW w:w="3420" w:type="dxa"/>
          </w:tcPr>
          <w:p w14:paraId="718D1958" w14:textId="11B1FA37" w:rsidR="002155E6" w:rsidRPr="00690607" w:rsidRDefault="00310DC3" w:rsidP="00405118">
            <w:pPr>
              <w:ind w:firstLine="0"/>
              <w:rPr>
                <w:sz w:val="24"/>
                <w:szCs w:val="24"/>
              </w:rPr>
            </w:pPr>
            <w:r>
              <w:rPr>
                <w:sz w:val="24"/>
                <w:szCs w:val="24"/>
              </w:rPr>
              <w:t>Compare result</w:t>
            </w:r>
          </w:p>
        </w:tc>
      </w:tr>
      <w:tr w:rsidR="002155E6" w:rsidRPr="00690607" w14:paraId="00C4BE2E" w14:textId="77777777" w:rsidTr="0054702E">
        <w:tc>
          <w:tcPr>
            <w:tcW w:w="2122" w:type="dxa"/>
          </w:tcPr>
          <w:p w14:paraId="4D962187" w14:textId="5FBEAE0C" w:rsidR="002155E6" w:rsidRPr="00690607" w:rsidRDefault="00921E7E" w:rsidP="00405118">
            <w:pPr>
              <w:ind w:firstLine="0"/>
              <w:rPr>
                <w:b/>
                <w:sz w:val="24"/>
                <w:szCs w:val="24"/>
              </w:rPr>
            </w:pPr>
            <w:r>
              <w:rPr>
                <w:b/>
                <w:sz w:val="24"/>
                <w:szCs w:val="24"/>
              </w:rPr>
              <w:t>push_positions</w:t>
            </w:r>
          </w:p>
        </w:tc>
        <w:tc>
          <w:tcPr>
            <w:tcW w:w="2551" w:type="dxa"/>
          </w:tcPr>
          <w:p w14:paraId="13912118" w14:textId="4A00F470" w:rsidR="002155E6" w:rsidRPr="00690607" w:rsidRDefault="00E55105" w:rsidP="00405118">
            <w:pPr>
              <w:ind w:firstLine="0"/>
              <w:jc w:val="center"/>
              <w:rPr>
                <w:sz w:val="24"/>
                <w:szCs w:val="24"/>
              </w:rPr>
            </w:pPr>
            <w:r>
              <w:rPr>
                <w:sz w:val="24"/>
                <w:szCs w:val="24"/>
              </w:rPr>
              <w:t>WINDOW_W</w:t>
            </w:r>
            <w:r w:rsidR="007C2D42">
              <w:rPr>
                <w:sz w:val="24"/>
                <w:szCs w:val="24"/>
              </w:rPr>
              <w:t>I</w:t>
            </w:r>
            <w:r>
              <w:rPr>
                <w:sz w:val="24"/>
                <w:szCs w:val="24"/>
              </w:rPr>
              <w:t>DTH</w:t>
            </w:r>
          </w:p>
        </w:tc>
        <w:tc>
          <w:tcPr>
            <w:tcW w:w="992" w:type="dxa"/>
          </w:tcPr>
          <w:p w14:paraId="41AF6285" w14:textId="68B0E9CD" w:rsidR="002155E6" w:rsidRPr="00690607" w:rsidRDefault="0054702E" w:rsidP="00405118">
            <w:pPr>
              <w:ind w:firstLine="0"/>
              <w:jc w:val="center"/>
              <w:rPr>
                <w:sz w:val="24"/>
                <w:szCs w:val="24"/>
              </w:rPr>
            </w:pPr>
            <w:r>
              <w:rPr>
                <w:sz w:val="24"/>
                <w:szCs w:val="24"/>
              </w:rPr>
              <w:t>Output</w:t>
            </w:r>
          </w:p>
        </w:tc>
        <w:tc>
          <w:tcPr>
            <w:tcW w:w="3420" w:type="dxa"/>
          </w:tcPr>
          <w:p w14:paraId="00636921" w14:textId="20A68CBF" w:rsidR="002155E6" w:rsidRPr="00690607" w:rsidRDefault="00A23C03" w:rsidP="00405118">
            <w:pPr>
              <w:ind w:firstLine="0"/>
              <w:rPr>
                <w:sz w:val="24"/>
                <w:szCs w:val="24"/>
              </w:rPr>
            </w:pPr>
            <w:r>
              <w:rPr>
                <w:sz w:val="24"/>
                <w:szCs w:val="24"/>
              </w:rPr>
              <w:t>Positions need to be pushed into FIFOs</w:t>
            </w:r>
          </w:p>
        </w:tc>
      </w:tr>
    </w:tbl>
    <w:p w14:paraId="2FD96568" w14:textId="77777777" w:rsidR="00B17850" w:rsidRDefault="00B17850" w:rsidP="00B17850">
      <w:pPr>
        <w:pStyle w:val="Caption"/>
      </w:pPr>
    </w:p>
    <w:p w14:paraId="38658D84" w14:textId="18668004" w:rsidR="00B17850" w:rsidRDefault="00B17850" w:rsidP="00B17850">
      <w:pPr>
        <w:pStyle w:val="Caption"/>
      </w:pPr>
      <w:bookmarkStart w:id="74" w:name="_Toc125903514"/>
      <w:r>
        <w:t xml:space="preserve">Table </w:t>
      </w:r>
      <w:fldSimple w:instr=" STYLEREF 1 \s ">
        <w:r w:rsidR="006A0071">
          <w:rPr>
            <w:noProof/>
          </w:rPr>
          <w:t>2</w:t>
        </w:r>
      </w:fldSimple>
      <w:r w:rsidR="007F36DF">
        <w:t>.</w:t>
      </w:r>
      <w:fldSimple w:instr=" SEQ Table \* ARABIC \s 1 ">
        <w:r w:rsidR="006A0071">
          <w:rPr>
            <w:noProof/>
          </w:rPr>
          <w:t>7</w:t>
        </w:r>
      </w:fldSimple>
      <w:r>
        <w:t xml:space="preserve"> eda_</w:t>
      </w:r>
      <w:r w:rsidR="00A93F32">
        <w:t>compare</w:t>
      </w:r>
      <w:r>
        <w:t xml:space="preserve"> parameter description</w:t>
      </w:r>
      <w:bookmarkEnd w:id="74"/>
    </w:p>
    <w:tbl>
      <w:tblPr>
        <w:tblStyle w:val="TableGrid"/>
        <w:tblW w:w="9067" w:type="dxa"/>
        <w:tblLook w:val="04A0" w:firstRow="1" w:lastRow="0" w:firstColumn="1" w:lastColumn="0" w:noHBand="0" w:noVBand="1"/>
      </w:tblPr>
      <w:tblGrid>
        <w:gridCol w:w="2297"/>
        <w:gridCol w:w="2415"/>
        <w:gridCol w:w="4355"/>
      </w:tblGrid>
      <w:tr w:rsidR="00B17850" w:rsidRPr="00690607" w14:paraId="5B8D9B30" w14:textId="77777777" w:rsidTr="00B45C5C">
        <w:tc>
          <w:tcPr>
            <w:tcW w:w="2297" w:type="dxa"/>
          </w:tcPr>
          <w:p w14:paraId="2AF2DB65" w14:textId="77777777" w:rsidR="00B17850" w:rsidRPr="00690607" w:rsidRDefault="00B17850" w:rsidP="00405118">
            <w:pPr>
              <w:ind w:firstLine="0"/>
              <w:jc w:val="center"/>
              <w:rPr>
                <w:b/>
                <w:sz w:val="24"/>
                <w:szCs w:val="24"/>
              </w:rPr>
            </w:pPr>
            <w:r>
              <w:rPr>
                <w:b/>
                <w:sz w:val="24"/>
                <w:szCs w:val="24"/>
              </w:rPr>
              <w:t>Parameter</w:t>
            </w:r>
          </w:p>
        </w:tc>
        <w:tc>
          <w:tcPr>
            <w:tcW w:w="2415" w:type="dxa"/>
          </w:tcPr>
          <w:p w14:paraId="41D76E62" w14:textId="77777777" w:rsidR="00B17850" w:rsidRPr="00690607" w:rsidRDefault="00B17850" w:rsidP="00405118">
            <w:pPr>
              <w:ind w:firstLine="0"/>
              <w:jc w:val="center"/>
              <w:rPr>
                <w:b/>
                <w:sz w:val="24"/>
                <w:szCs w:val="24"/>
              </w:rPr>
            </w:pPr>
            <w:r>
              <w:rPr>
                <w:b/>
                <w:sz w:val="24"/>
                <w:szCs w:val="24"/>
              </w:rPr>
              <w:t>Value</w:t>
            </w:r>
          </w:p>
        </w:tc>
        <w:tc>
          <w:tcPr>
            <w:tcW w:w="4355" w:type="dxa"/>
          </w:tcPr>
          <w:p w14:paraId="00B28464" w14:textId="77777777" w:rsidR="00B17850" w:rsidRPr="00690607" w:rsidRDefault="00B17850" w:rsidP="00405118">
            <w:pPr>
              <w:ind w:firstLine="0"/>
              <w:jc w:val="center"/>
              <w:rPr>
                <w:b/>
                <w:sz w:val="24"/>
                <w:szCs w:val="24"/>
              </w:rPr>
            </w:pPr>
            <w:r w:rsidRPr="00690607">
              <w:rPr>
                <w:b/>
                <w:sz w:val="24"/>
                <w:szCs w:val="24"/>
              </w:rPr>
              <w:t>Description</w:t>
            </w:r>
          </w:p>
        </w:tc>
      </w:tr>
      <w:tr w:rsidR="00B17850" w:rsidRPr="00690607" w14:paraId="7A7375DC" w14:textId="77777777" w:rsidTr="00B45C5C">
        <w:tc>
          <w:tcPr>
            <w:tcW w:w="2297" w:type="dxa"/>
          </w:tcPr>
          <w:p w14:paraId="62875661" w14:textId="77777777" w:rsidR="00B17850" w:rsidRPr="000A15CB" w:rsidRDefault="00B17850" w:rsidP="00405118">
            <w:pPr>
              <w:ind w:firstLine="0"/>
              <w:rPr>
                <w:b/>
                <w:sz w:val="24"/>
                <w:szCs w:val="24"/>
              </w:rPr>
            </w:pPr>
            <w:r w:rsidRPr="000A15CB">
              <w:rPr>
                <w:b/>
                <w:sz w:val="24"/>
                <w:szCs w:val="24"/>
              </w:rPr>
              <w:t>WINDOW_WIDTH</w:t>
            </w:r>
          </w:p>
        </w:tc>
        <w:tc>
          <w:tcPr>
            <w:tcW w:w="2415" w:type="dxa"/>
          </w:tcPr>
          <w:p w14:paraId="7D09B9A6" w14:textId="77777777" w:rsidR="00B17850" w:rsidRPr="00690607" w:rsidRDefault="00B17850" w:rsidP="00405118">
            <w:pPr>
              <w:ind w:firstLine="0"/>
              <w:jc w:val="left"/>
              <w:rPr>
                <w:sz w:val="24"/>
                <w:szCs w:val="24"/>
              </w:rPr>
            </w:pPr>
            <w:r>
              <w:rPr>
                <w:sz w:val="24"/>
                <w:szCs w:val="24"/>
              </w:rPr>
              <w:t>9</w:t>
            </w:r>
          </w:p>
        </w:tc>
        <w:tc>
          <w:tcPr>
            <w:tcW w:w="4355" w:type="dxa"/>
          </w:tcPr>
          <w:p w14:paraId="79242384" w14:textId="77777777" w:rsidR="00B17850" w:rsidRPr="00690607" w:rsidRDefault="00B17850" w:rsidP="00405118">
            <w:pPr>
              <w:ind w:firstLine="0"/>
              <w:rPr>
                <w:sz w:val="24"/>
                <w:szCs w:val="24"/>
              </w:rPr>
            </w:pPr>
            <w:r>
              <w:rPr>
                <w:sz w:val="24"/>
                <w:szCs w:val="24"/>
              </w:rPr>
              <w:t>Number of pixels in the area of a filter window</w:t>
            </w:r>
          </w:p>
        </w:tc>
      </w:tr>
      <w:tr w:rsidR="00B45C5C" w:rsidRPr="00690607" w14:paraId="05729ED9" w14:textId="77777777" w:rsidTr="00B45C5C">
        <w:tc>
          <w:tcPr>
            <w:tcW w:w="2297" w:type="dxa"/>
          </w:tcPr>
          <w:p w14:paraId="3A7D8351" w14:textId="656E60D7" w:rsidR="00B45C5C" w:rsidRPr="00CF4320" w:rsidRDefault="00B45C5C" w:rsidP="00B45C5C">
            <w:pPr>
              <w:ind w:firstLine="0"/>
              <w:rPr>
                <w:b/>
                <w:sz w:val="24"/>
                <w:szCs w:val="24"/>
              </w:rPr>
            </w:pPr>
            <w:r>
              <w:rPr>
                <w:b/>
                <w:sz w:val="24"/>
                <w:szCs w:val="24"/>
              </w:rPr>
              <w:t>PIXEL_WIDTH</w:t>
            </w:r>
          </w:p>
        </w:tc>
        <w:tc>
          <w:tcPr>
            <w:tcW w:w="2415" w:type="dxa"/>
          </w:tcPr>
          <w:p w14:paraId="72FA7612" w14:textId="77777777" w:rsidR="00B45C5C" w:rsidRDefault="00B45C5C" w:rsidP="00B45C5C">
            <w:pPr>
              <w:ind w:firstLine="0"/>
              <w:jc w:val="left"/>
              <w:rPr>
                <w:sz w:val="24"/>
                <w:szCs w:val="24"/>
              </w:rPr>
            </w:pPr>
            <w:r>
              <w:rPr>
                <w:sz w:val="24"/>
                <w:szCs w:val="24"/>
              </w:rPr>
              <w:t>8 or 16</w:t>
            </w:r>
          </w:p>
          <w:p w14:paraId="7C2380C8" w14:textId="0D908F8C" w:rsidR="00B45C5C" w:rsidRPr="00690607" w:rsidRDefault="00B45C5C" w:rsidP="00B45C5C">
            <w:pPr>
              <w:ind w:firstLine="0"/>
              <w:jc w:val="left"/>
              <w:rPr>
                <w:sz w:val="24"/>
                <w:szCs w:val="24"/>
              </w:rPr>
            </w:pPr>
            <w:r>
              <w:rPr>
                <w:sz w:val="24"/>
                <w:szCs w:val="24"/>
              </w:rPr>
              <w:t>Default: 8</w:t>
            </w:r>
          </w:p>
        </w:tc>
        <w:tc>
          <w:tcPr>
            <w:tcW w:w="4355" w:type="dxa"/>
          </w:tcPr>
          <w:p w14:paraId="791067FF" w14:textId="0690B9AD" w:rsidR="00B45C5C" w:rsidRPr="00690607" w:rsidRDefault="00B45C5C" w:rsidP="00B45C5C">
            <w:pPr>
              <w:ind w:firstLine="0"/>
              <w:rPr>
                <w:sz w:val="24"/>
                <w:szCs w:val="24"/>
              </w:rPr>
            </w:pPr>
            <w:r>
              <w:rPr>
                <w:sz w:val="24"/>
                <w:szCs w:val="24"/>
              </w:rPr>
              <w:t>Number of bits to store a pixel’s value</w:t>
            </w:r>
          </w:p>
        </w:tc>
      </w:tr>
    </w:tbl>
    <w:p w14:paraId="6260C30B" w14:textId="4130E7C6" w:rsidR="002155E6" w:rsidRDefault="00DF5AAF" w:rsidP="00DF5AAF">
      <w:pPr>
        <w:pStyle w:val="Heading4"/>
      </w:pPr>
      <w:r>
        <w:t>Functional description</w:t>
      </w:r>
    </w:p>
    <w:p w14:paraId="0C387066" w14:textId="1C29B3C4" w:rsidR="00DF5AAF" w:rsidRPr="00DF5AAF" w:rsidRDefault="00BB0950" w:rsidP="00DF5AAF">
      <w:r w:rsidRPr="00041332">
        <w:rPr>
          <w:b/>
        </w:rPr>
        <w:t>eda_compare</w:t>
      </w:r>
      <w:r>
        <w:t xml:space="preserve"> is responsible for checking if the selected element</w:t>
      </w:r>
      <w:r w:rsidR="00C44A87">
        <w:t>s</w:t>
      </w:r>
      <w:r>
        <w:t xml:space="preserve"> </w:t>
      </w:r>
      <w:r w:rsidR="00C44A87">
        <w:t>are</w:t>
      </w:r>
      <w:r>
        <w:t xml:space="preserve"> greater than all the neighboring elements</w:t>
      </w:r>
      <w:r w:rsidR="002D1FB5">
        <w:t xml:space="preserve"> of them</w:t>
      </w:r>
      <w:r w:rsidR="00AD5C50">
        <w:t>.</w:t>
      </w:r>
      <w:r w:rsidR="00A6060D">
        <w:t xml:space="preserve"> If</w:t>
      </w:r>
      <w:r w:rsidR="00AD36F2">
        <w:t xml:space="preserve"> true</w:t>
      </w:r>
      <w:r w:rsidR="00A6060D">
        <w:t xml:space="preserve">, </w:t>
      </w:r>
      <w:r w:rsidR="00A6060D" w:rsidRPr="00041332">
        <w:rPr>
          <w:b/>
        </w:rPr>
        <w:t>compare_out</w:t>
      </w:r>
      <w:r w:rsidR="00A6060D">
        <w:t xml:space="preserve"> is HIGH</w:t>
      </w:r>
      <w:r w:rsidR="003902AC">
        <w:t xml:space="preserve">. </w:t>
      </w:r>
      <w:r w:rsidR="00AD36F2">
        <w:t xml:space="preserve">If not, </w:t>
      </w:r>
      <w:r w:rsidR="00041332" w:rsidRPr="00041332">
        <w:rPr>
          <w:b/>
        </w:rPr>
        <w:t>compare_out</w:t>
      </w:r>
      <w:r w:rsidR="00041332">
        <w:t xml:space="preserve"> is LOW and </w:t>
      </w:r>
      <w:r w:rsidR="00AD36F2" w:rsidRPr="00041332">
        <w:rPr>
          <w:b/>
        </w:rPr>
        <w:t>eda_compare</w:t>
      </w:r>
      <w:r w:rsidR="00AD36F2">
        <w:t xml:space="preserve"> has to check </w:t>
      </w:r>
      <w:r w:rsidR="00041332">
        <w:t>if any neighboring elements are equal to the selected element</w:t>
      </w:r>
      <w:r w:rsidR="00676702">
        <w:t>s</w:t>
      </w:r>
      <w:r w:rsidR="00041332">
        <w:t xml:space="preserve">. If there are, </w:t>
      </w:r>
      <w:r w:rsidR="00AD36F2">
        <w:t xml:space="preserve">which </w:t>
      </w:r>
      <w:r w:rsidR="00041332">
        <w:t>are they?</w:t>
      </w:r>
      <w:r w:rsidR="007C051B">
        <w:t xml:space="preserve"> </w:t>
      </w:r>
      <w:r w:rsidR="00041332">
        <w:t>T</w:t>
      </w:r>
      <w:r w:rsidR="007C051B">
        <w:t>he result</w:t>
      </w:r>
      <w:r w:rsidR="00041332">
        <w:t xml:space="preserve"> will be shown</w:t>
      </w:r>
      <w:r w:rsidR="007C051B">
        <w:t xml:space="preserve"> on </w:t>
      </w:r>
      <w:r w:rsidR="007C051B" w:rsidRPr="00041332">
        <w:rPr>
          <w:b/>
        </w:rPr>
        <w:lastRenderedPageBreak/>
        <w:t>push_positions</w:t>
      </w:r>
      <w:r w:rsidR="007C051B">
        <w:t xml:space="preserve">. If </w:t>
      </w:r>
      <w:r w:rsidR="007C051B" w:rsidRPr="00041332">
        <w:rPr>
          <w:b/>
        </w:rPr>
        <w:t>push_positions[i]</w:t>
      </w:r>
      <w:r w:rsidR="007C051B">
        <w:t xml:space="preserve"> is HIGH, this means neighboring element at position </w:t>
      </w:r>
      <w:r w:rsidR="007C051B" w:rsidRPr="00041332">
        <w:rPr>
          <w:b/>
        </w:rPr>
        <w:t>i</w:t>
      </w:r>
      <w:r w:rsidR="007C051B">
        <w:t xml:space="preserve"> is equal to the selected element.</w:t>
      </w:r>
    </w:p>
    <w:p w14:paraId="7FD806F9" w14:textId="4308DFBF" w:rsidR="004B55EE" w:rsidRDefault="004B55EE" w:rsidP="005145F8">
      <w:pPr>
        <w:pStyle w:val="Heading3"/>
      </w:pPr>
      <w:bookmarkStart w:id="75" w:name="_Toc125905984"/>
      <w:r>
        <w:t>eda_fifos</w:t>
      </w:r>
      <w:bookmarkEnd w:id="75"/>
    </w:p>
    <w:p w14:paraId="04175B92" w14:textId="6CFBBE38" w:rsidR="009C0E30" w:rsidRDefault="00FF1E73" w:rsidP="009C0E30">
      <w:pPr>
        <w:ind w:firstLine="0"/>
        <w:jc w:val="center"/>
      </w:pPr>
      <w:r>
        <w:rPr>
          <w:noProof/>
        </w:rPr>
        <w:drawing>
          <wp:inline distT="0" distB="0" distL="0" distR="0" wp14:anchorId="10BD4C5A" wp14:editId="3288333B">
            <wp:extent cx="3252083" cy="264153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a_fifo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79201" cy="2663560"/>
                    </a:xfrm>
                    <a:prstGeom prst="rect">
                      <a:avLst/>
                    </a:prstGeom>
                  </pic:spPr>
                </pic:pic>
              </a:graphicData>
            </a:graphic>
          </wp:inline>
        </w:drawing>
      </w:r>
    </w:p>
    <w:p w14:paraId="0F20A099" w14:textId="7EC7FC71" w:rsidR="009C0E30" w:rsidRDefault="009C0E30" w:rsidP="009C0E30">
      <w:pPr>
        <w:pStyle w:val="Caption"/>
      </w:pPr>
      <w:bookmarkStart w:id="76" w:name="_Toc125903499"/>
      <w:r>
        <w:t xml:space="preserve">Figure </w:t>
      </w:r>
      <w:fldSimple w:instr=" STYLEREF 1 \s ">
        <w:r w:rsidR="006A0071">
          <w:rPr>
            <w:noProof/>
          </w:rPr>
          <w:t>2</w:t>
        </w:r>
      </w:fldSimple>
      <w:r w:rsidR="0077001B">
        <w:t>.</w:t>
      </w:r>
      <w:fldSimple w:instr=" SEQ Figure \* ARABIC \s 1 ">
        <w:r w:rsidR="006A0071">
          <w:rPr>
            <w:noProof/>
          </w:rPr>
          <w:t>7</w:t>
        </w:r>
      </w:fldSimple>
      <w:r>
        <w:t xml:space="preserve"> eda_fifos</w:t>
      </w:r>
      <w:r w:rsidR="00D03874">
        <w:t xml:space="preserve"> block</w:t>
      </w:r>
      <w:r>
        <w:t xml:space="preserve"> diagram</w:t>
      </w:r>
      <w:bookmarkEnd w:id="76"/>
    </w:p>
    <w:p w14:paraId="612C3E84" w14:textId="2B736C46" w:rsidR="00A4104E" w:rsidRDefault="00C14FFE" w:rsidP="00A4104E">
      <w:pPr>
        <w:pStyle w:val="Heading4"/>
      </w:pPr>
      <w:r>
        <w:t>P</w:t>
      </w:r>
      <w:r w:rsidR="00A4104E">
        <w:t>ort description</w:t>
      </w:r>
    </w:p>
    <w:p w14:paraId="372F6DE3" w14:textId="5915C190" w:rsidR="0026436E" w:rsidRPr="0026436E" w:rsidRDefault="0026436E" w:rsidP="0026436E">
      <w:pPr>
        <w:pStyle w:val="Caption"/>
      </w:pPr>
      <w:bookmarkStart w:id="77" w:name="_Toc125903515"/>
      <w:r>
        <w:t xml:space="preserve">Table </w:t>
      </w:r>
      <w:fldSimple w:instr=" STYLEREF 1 \s ">
        <w:r w:rsidR="006A0071">
          <w:rPr>
            <w:noProof/>
          </w:rPr>
          <w:t>2</w:t>
        </w:r>
      </w:fldSimple>
      <w:r w:rsidR="007F36DF">
        <w:t>.</w:t>
      </w:r>
      <w:fldSimple w:instr=" SEQ Table \* ARABIC \s 1 ">
        <w:r w:rsidR="006A0071">
          <w:rPr>
            <w:noProof/>
          </w:rPr>
          <w:t>8</w:t>
        </w:r>
      </w:fldSimple>
      <w:r>
        <w:t xml:space="preserve"> eda_fifos port description</w:t>
      </w:r>
      <w:bookmarkEnd w:id="77"/>
    </w:p>
    <w:tbl>
      <w:tblPr>
        <w:tblStyle w:val="TableGrid"/>
        <w:tblW w:w="9085" w:type="dxa"/>
        <w:tblLook w:val="04A0" w:firstRow="1" w:lastRow="0" w:firstColumn="1" w:lastColumn="0" w:noHBand="0" w:noVBand="1"/>
      </w:tblPr>
      <w:tblGrid>
        <w:gridCol w:w="1897"/>
        <w:gridCol w:w="2560"/>
        <w:gridCol w:w="1604"/>
        <w:gridCol w:w="3024"/>
      </w:tblGrid>
      <w:tr w:rsidR="0026436E" w:rsidRPr="00690607" w14:paraId="26E21102" w14:textId="77777777" w:rsidTr="00B07C57">
        <w:tc>
          <w:tcPr>
            <w:tcW w:w="1897" w:type="dxa"/>
          </w:tcPr>
          <w:p w14:paraId="13C0EAF2" w14:textId="0A1693EF" w:rsidR="0026436E" w:rsidRPr="00690607" w:rsidRDefault="0026436E" w:rsidP="0026436E">
            <w:pPr>
              <w:ind w:firstLine="0"/>
              <w:jc w:val="center"/>
              <w:rPr>
                <w:b/>
                <w:sz w:val="24"/>
                <w:szCs w:val="24"/>
              </w:rPr>
            </w:pPr>
            <w:r w:rsidRPr="00690607">
              <w:rPr>
                <w:b/>
                <w:sz w:val="24"/>
                <w:szCs w:val="24"/>
              </w:rPr>
              <w:t>Signal name</w:t>
            </w:r>
          </w:p>
        </w:tc>
        <w:tc>
          <w:tcPr>
            <w:tcW w:w="2560" w:type="dxa"/>
          </w:tcPr>
          <w:p w14:paraId="6B0201C8" w14:textId="4EDAF4F7" w:rsidR="0026436E" w:rsidRPr="00690607" w:rsidRDefault="0026436E" w:rsidP="0026436E">
            <w:pPr>
              <w:ind w:firstLine="0"/>
              <w:jc w:val="center"/>
              <w:rPr>
                <w:b/>
                <w:sz w:val="24"/>
                <w:szCs w:val="24"/>
              </w:rPr>
            </w:pPr>
            <w:r w:rsidRPr="00690607">
              <w:rPr>
                <w:b/>
                <w:sz w:val="24"/>
                <w:szCs w:val="24"/>
              </w:rPr>
              <w:t>Width</w:t>
            </w:r>
          </w:p>
        </w:tc>
        <w:tc>
          <w:tcPr>
            <w:tcW w:w="1604" w:type="dxa"/>
          </w:tcPr>
          <w:p w14:paraId="470B3484" w14:textId="0E8D9578" w:rsidR="0026436E" w:rsidRPr="00690607" w:rsidRDefault="0026436E" w:rsidP="0026436E">
            <w:pPr>
              <w:ind w:firstLine="0"/>
              <w:jc w:val="center"/>
              <w:rPr>
                <w:b/>
                <w:sz w:val="24"/>
                <w:szCs w:val="24"/>
              </w:rPr>
            </w:pPr>
            <w:r w:rsidRPr="00690607">
              <w:rPr>
                <w:b/>
                <w:sz w:val="24"/>
                <w:szCs w:val="24"/>
              </w:rPr>
              <w:t>Input/Output</w:t>
            </w:r>
          </w:p>
        </w:tc>
        <w:tc>
          <w:tcPr>
            <w:tcW w:w="3024" w:type="dxa"/>
          </w:tcPr>
          <w:p w14:paraId="13EA844C" w14:textId="5DCAA455" w:rsidR="0026436E" w:rsidRPr="00690607" w:rsidRDefault="0026436E" w:rsidP="0026436E">
            <w:pPr>
              <w:ind w:firstLine="0"/>
              <w:jc w:val="center"/>
              <w:rPr>
                <w:b/>
                <w:sz w:val="24"/>
                <w:szCs w:val="24"/>
              </w:rPr>
            </w:pPr>
            <w:r w:rsidRPr="00690607">
              <w:rPr>
                <w:b/>
                <w:sz w:val="24"/>
                <w:szCs w:val="24"/>
              </w:rPr>
              <w:t>Description</w:t>
            </w:r>
          </w:p>
        </w:tc>
      </w:tr>
      <w:tr w:rsidR="0026436E" w:rsidRPr="00690607" w14:paraId="5349E5DA" w14:textId="77777777" w:rsidTr="00B07C57">
        <w:tc>
          <w:tcPr>
            <w:tcW w:w="1897" w:type="dxa"/>
          </w:tcPr>
          <w:p w14:paraId="49B33272" w14:textId="7C404C0C" w:rsidR="0026436E" w:rsidRPr="00690607" w:rsidRDefault="005C2E59" w:rsidP="0026436E">
            <w:pPr>
              <w:ind w:firstLine="0"/>
              <w:rPr>
                <w:b/>
                <w:sz w:val="24"/>
                <w:szCs w:val="24"/>
              </w:rPr>
            </w:pPr>
            <w:r w:rsidRPr="00690607">
              <w:rPr>
                <w:b/>
                <w:sz w:val="24"/>
                <w:szCs w:val="24"/>
              </w:rPr>
              <w:t>clk</w:t>
            </w:r>
          </w:p>
        </w:tc>
        <w:tc>
          <w:tcPr>
            <w:tcW w:w="2560" w:type="dxa"/>
          </w:tcPr>
          <w:p w14:paraId="7AA32C82" w14:textId="097CB0C3" w:rsidR="0026436E" w:rsidRPr="00690607" w:rsidRDefault="005C2E59" w:rsidP="00160678">
            <w:pPr>
              <w:ind w:firstLine="0"/>
              <w:jc w:val="center"/>
              <w:rPr>
                <w:sz w:val="24"/>
                <w:szCs w:val="24"/>
              </w:rPr>
            </w:pPr>
            <w:r w:rsidRPr="00690607">
              <w:rPr>
                <w:sz w:val="24"/>
                <w:szCs w:val="24"/>
              </w:rPr>
              <w:t>1</w:t>
            </w:r>
          </w:p>
        </w:tc>
        <w:tc>
          <w:tcPr>
            <w:tcW w:w="1604" w:type="dxa"/>
          </w:tcPr>
          <w:p w14:paraId="60EF630C" w14:textId="5F1B6E8C" w:rsidR="0026436E" w:rsidRPr="00690607" w:rsidRDefault="005C2E59" w:rsidP="00160678">
            <w:pPr>
              <w:ind w:firstLine="0"/>
              <w:jc w:val="center"/>
              <w:rPr>
                <w:sz w:val="24"/>
                <w:szCs w:val="24"/>
              </w:rPr>
            </w:pPr>
            <w:r w:rsidRPr="00690607">
              <w:rPr>
                <w:sz w:val="24"/>
                <w:szCs w:val="24"/>
              </w:rPr>
              <w:t>Input</w:t>
            </w:r>
          </w:p>
        </w:tc>
        <w:tc>
          <w:tcPr>
            <w:tcW w:w="3024" w:type="dxa"/>
          </w:tcPr>
          <w:p w14:paraId="5AB7ABE2" w14:textId="11872604" w:rsidR="0026436E" w:rsidRPr="00690607" w:rsidRDefault="008C2921" w:rsidP="0026436E">
            <w:pPr>
              <w:ind w:firstLine="0"/>
              <w:rPr>
                <w:sz w:val="24"/>
                <w:szCs w:val="24"/>
              </w:rPr>
            </w:pPr>
            <w:r>
              <w:rPr>
                <w:sz w:val="24"/>
                <w:szCs w:val="24"/>
              </w:rPr>
              <w:t>Clock signal</w:t>
            </w:r>
          </w:p>
        </w:tc>
      </w:tr>
      <w:tr w:rsidR="005C2E59" w:rsidRPr="00690607" w14:paraId="452A2C36" w14:textId="77777777" w:rsidTr="00B07C57">
        <w:tc>
          <w:tcPr>
            <w:tcW w:w="1897" w:type="dxa"/>
          </w:tcPr>
          <w:p w14:paraId="165642F0" w14:textId="180251C3" w:rsidR="005C2E59" w:rsidRPr="00690607" w:rsidRDefault="005C2E59" w:rsidP="0026436E">
            <w:pPr>
              <w:ind w:firstLine="0"/>
              <w:rPr>
                <w:b/>
                <w:sz w:val="24"/>
                <w:szCs w:val="24"/>
              </w:rPr>
            </w:pPr>
            <w:r w:rsidRPr="00690607">
              <w:rPr>
                <w:b/>
                <w:sz w:val="24"/>
                <w:szCs w:val="24"/>
              </w:rPr>
              <w:t>reset_n</w:t>
            </w:r>
          </w:p>
        </w:tc>
        <w:tc>
          <w:tcPr>
            <w:tcW w:w="2560" w:type="dxa"/>
          </w:tcPr>
          <w:p w14:paraId="06529C46" w14:textId="0224C3E7" w:rsidR="005C2E59" w:rsidRPr="00690607" w:rsidRDefault="005C2E59" w:rsidP="00160678">
            <w:pPr>
              <w:ind w:firstLine="0"/>
              <w:jc w:val="center"/>
              <w:rPr>
                <w:sz w:val="24"/>
                <w:szCs w:val="24"/>
              </w:rPr>
            </w:pPr>
            <w:r w:rsidRPr="00690607">
              <w:rPr>
                <w:sz w:val="24"/>
                <w:szCs w:val="24"/>
              </w:rPr>
              <w:t>1</w:t>
            </w:r>
          </w:p>
        </w:tc>
        <w:tc>
          <w:tcPr>
            <w:tcW w:w="1604" w:type="dxa"/>
          </w:tcPr>
          <w:p w14:paraId="2A41EDEA" w14:textId="28F85712" w:rsidR="005C2E59" w:rsidRPr="00690607" w:rsidRDefault="005C2E59" w:rsidP="00160678">
            <w:pPr>
              <w:ind w:firstLine="0"/>
              <w:jc w:val="center"/>
              <w:rPr>
                <w:sz w:val="24"/>
                <w:szCs w:val="24"/>
              </w:rPr>
            </w:pPr>
            <w:r w:rsidRPr="00690607">
              <w:rPr>
                <w:sz w:val="24"/>
                <w:szCs w:val="24"/>
              </w:rPr>
              <w:t>Input</w:t>
            </w:r>
          </w:p>
        </w:tc>
        <w:tc>
          <w:tcPr>
            <w:tcW w:w="3024" w:type="dxa"/>
          </w:tcPr>
          <w:p w14:paraId="3E510499" w14:textId="166AFB5D" w:rsidR="005C2E59" w:rsidRPr="00690607" w:rsidRDefault="008C2921" w:rsidP="008C2921">
            <w:pPr>
              <w:ind w:firstLine="0"/>
              <w:rPr>
                <w:sz w:val="24"/>
                <w:szCs w:val="24"/>
              </w:rPr>
            </w:pPr>
            <w:r>
              <w:rPr>
                <w:sz w:val="24"/>
                <w:szCs w:val="24"/>
              </w:rPr>
              <w:t>Asynchronous reset, active LOW</w:t>
            </w:r>
          </w:p>
        </w:tc>
      </w:tr>
      <w:tr w:rsidR="005C2E59" w:rsidRPr="00690607" w14:paraId="6356670C" w14:textId="77777777" w:rsidTr="00B07C57">
        <w:tc>
          <w:tcPr>
            <w:tcW w:w="1897" w:type="dxa"/>
          </w:tcPr>
          <w:p w14:paraId="10CE1C4E" w14:textId="6BC6D0D4" w:rsidR="005C2E59" w:rsidRPr="00690607" w:rsidRDefault="005C2E59" w:rsidP="0026436E">
            <w:pPr>
              <w:ind w:firstLine="0"/>
              <w:rPr>
                <w:b/>
                <w:sz w:val="24"/>
                <w:szCs w:val="24"/>
              </w:rPr>
            </w:pPr>
            <w:r w:rsidRPr="00690607">
              <w:rPr>
                <w:b/>
                <w:sz w:val="24"/>
                <w:szCs w:val="24"/>
              </w:rPr>
              <w:t>push_positions</w:t>
            </w:r>
          </w:p>
        </w:tc>
        <w:tc>
          <w:tcPr>
            <w:tcW w:w="2560" w:type="dxa"/>
          </w:tcPr>
          <w:p w14:paraId="4E209A4D" w14:textId="308E9700" w:rsidR="005C2E59" w:rsidRPr="00690607" w:rsidRDefault="005C2E59" w:rsidP="00160678">
            <w:pPr>
              <w:ind w:firstLine="0"/>
              <w:jc w:val="center"/>
              <w:rPr>
                <w:sz w:val="24"/>
                <w:szCs w:val="24"/>
              </w:rPr>
            </w:pPr>
            <w:r w:rsidRPr="00690607">
              <w:rPr>
                <w:sz w:val="24"/>
                <w:szCs w:val="24"/>
              </w:rPr>
              <w:t>WINDOW_WIDTH – 1</w:t>
            </w:r>
          </w:p>
        </w:tc>
        <w:tc>
          <w:tcPr>
            <w:tcW w:w="1604" w:type="dxa"/>
          </w:tcPr>
          <w:p w14:paraId="53CC5E21" w14:textId="2BE091E1" w:rsidR="005C2E59" w:rsidRPr="00690607" w:rsidRDefault="00160678" w:rsidP="00160678">
            <w:pPr>
              <w:ind w:firstLine="0"/>
              <w:jc w:val="center"/>
              <w:rPr>
                <w:sz w:val="24"/>
                <w:szCs w:val="24"/>
              </w:rPr>
            </w:pPr>
            <w:r w:rsidRPr="00690607">
              <w:rPr>
                <w:sz w:val="24"/>
                <w:szCs w:val="24"/>
              </w:rPr>
              <w:t>Input</w:t>
            </w:r>
          </w:p>
        </w:tc>
        <w:tc>
          <w:tcPr>
            <w:tcW w:w="3024" w:type="dxa"/>
          </w:tcPr>
          <w:p w14:paraId="6243EFE1" w14:textId="5F6FF66D" w:rsidR="005C2E59" w:rsidRPr="00690607" w:rsidRDefault="00745D04" w:rsidP="0026436E">
            <w:pPr>
              <w:ind w:firstLine="0"/>
              <w:rPr>
                <w:sz w:val="24"/>
                <w:szCs w:val="24"/>
              </w:rPr>
            </w:pPr>
            <w:r>
              <w:rPr>
                <w:sz w:val="24"/>
                <w:szCs w:val="24"/>
              </w:rPr>
              <w:t xml:space="preserve">Positions need to </w:t>
            </w:r>
            <w:r w:rsidR="001F160D">
              <w:rPr>
                <w:sz w:val="24"/>
                <w:szCs w:val="24"/>
              </w:rPr>
              <w:t xml:space="preserve">be </w:t>
            </w:r>
            <w:r>
              <w:rPr>
                <w:sz w:val="24"/>
                <w:szCs w:val="24"/>
              </w:rPr>
              <w:t xml:space="preserve">pushed into </w:t>
            </w:r>
            <w:r w:rsidR="00BA048D">
              <w:rPr>
                <w:sz w:val="24"/>
                <w:szCs w:val="24"/>
              </w:rPr>
              <w:t>FIFO</w:t>
            </w:r>
            <w:r>
              <w:rPr>
                <w:sz w:val="24"/>
                <w:szCs w:val="24"/>
              </w:rPr>
              <w:t>s</w:t>
            </w:r>
          </w:p>
        </w:tc>
      </w:tr>
      <w:tr w:rsidR="005C2E59" w:rsidRPr="00690607" w14:paraId="680D8AAF" w14:textId="77777777" w:rsidTr="00B07C57">
        <w:tc>
          <w:tcPr>
            <w:tcW w:w="1897" w:type="dxa"/>
          </w:tcPr>
          <w:p w14:paraId="311FA03A" w14:textId="59C6E3B8" w:rsidR="005C2E59" w:rsidRPr="00690607" w:rsidRDefault="005C2E59" w:rsidP="005C2E59">
            <w:pPr>
              <w:ind w:firstLine="0"/>
              <w:rPr>
                <w:b/>
                <w:sz w:val="24"/>
                <w:szCs w:val="24"/>
              </w:rPr>
            </w:pPr>
            <w:r w:rsidRPr="00690607">
              <w:rPr>
                <w:b/>
                <w:sz w:val="24"/>
                <w:szCs w:val="24"/>
              </w:rPr>
              <w:t>read_en</w:t>
            </w:r>
          </w:p>
        </w:tc>
        <w:tc>
          <w:tcPr>
            <w:tcW w:w="2560" w:type="dxa"/>
          </w:tcPr>
          <w:p w14:paraId="25529375" w14:textId="6462CFEA" w:rsidR="005C2E59" w:rsidRPr="00690607" w:rsidRDefault="005C2E59" w:rsidP="00160678">
            <w:pPr>
              <w:ind w:firstLine="0"/>
              <w:jc w:val="center"/>
              <w:rPr>
                <w:sz w:val="24"/>
                <w:szCs w:val="24"/>
              </w:rPr>
            </w:pPr>
            <w:r w:rsidRPr="00690607">
              <w:rPr>
                <w:sz w:val="24"/>
                <w:szCs w:val="24"/>
              </w:rPr>
              <w:t>WINDOW_WIDTH – 1</w:t>
            </w:r>
          </w:p>
        </w:tc>
        <w:tc>
          <w:tcPr>
            <w:tcW w:w="1604" w:type="dxa"/>
          </w:tcPr>
          <w:p w14:paraId="6BEFC6CB" w14:textId="47865D38" w:rsidR="005C2E59" w:rsidRPr="00690607" w:rsidRDefault="00160678" w:rsidP="00160678">
            <w:pPr>
              <w:ind w:firstLine="0"/>
              <w:jc w:val="center"/>
              <w:rPr>
                <w:sz w:val="24"/>
                <w:szCs w:val="24"/>
              </w:rPr>
            </w:pPr>
            <w:r w:rsidRPr="00690607">
              <w:rPr>
                <w:sz w:val="24"/>
                <w:szCs w:val="24"/>
              </w:rPr>
              <w:t>Input</w:t>
            </w:r>
          </w:p>
        </w:tc>
        <w:tc>
          <w:tcPr>
            <w:tcW w:w="3024" w:type="dxa"/>
          </w:tcPr>
          <w:p w14:paraId="68AA4B09" w14:textId="00DBE366" w:rsidR="005C2E59" w:rsidRPr="00690607" w:rsidRDefault="001F160D" w:rsidP="005C2E59">
            <w:pPr>
              <w:ind w:firstLine="0"/>
              <w:rPr>
                <w:sz w:val="24"/>
                <w:szCs w:val="24"/>
              </w:rPr>
            </w:pPr>
            <w:r>
              <w:rPr>
                <w:sz w:val="24"/>
                <w:szCs w:val="24"/>
              </w:rPr>
              <w:t>FIFO</w:t>
            </w:r>
            <w:r w:rsidR="00BA048D">
              <w:rPr>
                <w:sz w:val="24"/>
                <w:szCs w:val="24"/>
              </w:rPr>
              <w:t>s</w:t>
            </w:r>
            <w:r w:rsidR="00745D04">
              <w:rPr>
                <w:sz w:val="24"/>
                <w:szCs w:val="24"/>
              </w:rPr>
              <w:t xml:space="preserve"> read enable</w:t>
            </w:r>
            <w:r w:rsidR="00274897">
              <w:rPr>
                <w:sz w:val="24"/>
                <w:szCs w:val="24"/>
              </w:rPr>
              <w:t xml:space="preserve"> signal</w:t>
            </w:r>
          </w:p>
        </w:tc>
      </w:tr>
      <w:tr w:rsidR="005C2E59" w:rsidRPr="00690607" w14:paraId="61CAABBF" w14:textId="77777777" w:rsidTr="00B07C57">
        <w:tc>
          <w:tcPr>
            <w:tcW w:w="1897" w:type="dxa"/>
          </w:tcPr>
          <w:p w14:paraId="4E062F69" w14:textId="56EF0E1E" w:rsidR="005C2E59" w:rsidRPr="00690607" w:rsidRDefault="005C2E59" w:rsidP="005C2E59">
            <w:pPr>
              <w:ind w:firstLine="0"/>
              <w:rPr>
                <w:b/>
                <w:sz w:val="24"/>
                <w:szCs w:val="24"/>
              </w:rPr>
            </w:pPr>
            <w:r w:rsidRPr="00690607">
              <w:rPr>
                <w:b/>
                <w:sz w:val="24"/>
                <w:szCs w:val="24"/>
              </w:rPr>
              <w:t>upleft_addr</w:t>
            </w:r>
          </w:p>
        </w:tc>
        <w:tc>
          <w:tcPr>
            <w:tcW w:w="2560" w:type="dxa"/>
          </w:tcPr>
          <w:p w14:paraId="5E55A443" w14:textId="37F85897" w:rsidR="005C2E59" w:rsidRPr="00690607" w:rsidRDefault="005C2E59" w:rsidP="00160678">
            <w:pPr>
              <w:ind w:firstLine="0"/>
              <w:jc w:val="center"/>
              <w:rPr>
                <w:sz w:val="24"/>
                <w:szCs w:val="24"/>
              </w:rPr>
            </w:pPr>
            <w:r w:rsidRPr="00690607">
              <w:rPr>
                <w:sz w:val="24"/>
                <w:szCs w:val="24"/>
              </w:rPr>
              <w:t>ADDR_WIDTH</w:t>
            </w:r>
          </w:p>
        </w:tc>
        <w:tc>
          <w:tcPr>
            <w:tcW w:w="1604" w:type="dxa"/>
          </w:tcPr>
          <w:p w14:paraId="168B855E" w14:textId="62AB059B" w:rsidR="005C2E59" w:rsidRPr="00690607" w:rsidRDefault="00160678" w:rsidP="00160678">
            <w:pPr>
              <w:ind w:firstLine="0"/>
              <w:jc w:val="center"/>
              <w:rPr>
                <w:sz w:val="24"/>
                <w:szCs w:val="24"/>
              </w:rPr>
            </w:pPr>
            <w:r w:rsidRPr="00690607">
              <w:rPr>
                <w:sz w:val="24"/>
                <w:szCs w:val="24"/>
              </w:rPr>
              <w:t>Input</w:t>
            </w:r>
          </w:p>
        </w:tc>
        <w:tc>
          <w:tcPr>
            <w:tcW w:w="3024" w:type="dxa"/>
          </w:tcPr>
          <w:p w14:paraId="018837A0" w14:textId="35EA0194" w:rsidR="005C2E59" w:rsidRPr="00690607" w:rsidRDefault="00274897" w:rsidP="005C2E59">
            <w:pPr>
              <w:ind w:firstLine="0"/>
              <w:rPr>
                <w:sz w:val="24"/>
                <w:szCs w:val="24"/>
              </w:rPr>
            </w:pPr>
            <w:r>
              <w:rPr>
                <w:sz w:val="24"/>
                <w:szCs w:val="24"/>
              </w:rPr>
              <w:t>Up left address</w:t>
            </w:r>
          </w:p>
        </w:tc>
      </w:tr>
      <w:tr w:rsidR="005C2E59" w:rsidRPr="00690607" w14:paraId="3D7C476A" w14:textId="77777777" w:rsidTr="00B07C57">
        <w:tc>
          <w:tcPr>
            <w:tcW w:w="1897" w:type="dxa"/>
          </w:tcPr>
          <w:p w14:paraId="55B0BF33" w14:textId="5310CC43" w:rsidR="005C2E59" w:rsidRPr="00690607" w:rsidRDefault="005C2E59" w:rsidP="005C2E59">
            <w:pPr>
              <w:ind w:firstLine="0"/>
              <w:rPr>
                <w:b/>
                <w:sz w:val="24"/>
                <w:szCs w:val="24"/>
              </w:rPr>
            </w:pPr>
            <w:r w:rsidRPr="00690607">
              <w:rPr>
                <w:b/>
                <w:sz w:val="24"/>
                <w:szCs w:val="24"/>
              </w:rPr>
              <w:t>up_addr</w:t>
            </w:r>
          </w:p>
        </w:tc>
        <w:tc>
          <w:tcPr>
            <w:tcW w:w="2560" w:type="dxa"/>
          </w:tcPr>
          <w:p w14:paraId="78A3EF13" w14:textId="038911CC" w:rsidR="005C2E59" w:rsidRPr="00690607" w:rsidRDefault="005C2E59" w:rsidP="00160678">
            <w:pPr>
              <w:ind w:firstLine="0"/>
              <w:jc w:val="center"/>
              <w:rPr>
                <w:sz w:val="24"/>
                <w:szCs w:val="24"/>
              </w:rPr>
            </w:pPr>
            <w:r w:rsidRPr="00690607">
              <w:rPr>
                <w:sz w:val="24"/>
                <w:szCs w:val="24"/>
              </w:rPr>
              <w:t>ADDR_WIDTH</w:t>
            </w:r>
          </w:p>
        </w:tc>
        <w:tc>
          <w:tcPr>
            <w:tcW w:w="1604" w:type="dxa"/>
          </w:tcPr>
          <w:p w14:paraId="4417AD27" w14:textId="2E8116A9" w:rsidR="005C2E59" w:rsidRPr="00690607" w:rsidRDefault="00160678" w:rsidP="00160678">
            <w:pPr>
              <w:ind w:firstLine="0"/>
              <w:jc w:val="center"/>
              <w:rPr>
                <w:sz w:val="24"/>
                <w:szCs w:val="24"/>
              </w:rPr>
            </w:pPr>
            <w:r w:rsidRPr="00690607">
              <w:rPr>
                <w:sz w:val="24"/>
                <w:szCs w:val="24"/>
              </w:rPr>
              <w:t>Input</w:t>
            </w:r>
          </w:p>
        </w:tc>
        <w:tc>
          <w:tcPr>
            <w:tcW w:w="3024" w:type="dxa"/>
          </w:tcPr>
          <w:p w14:paraId="5B5A97BE" w14:textId="694CCD85" w:rsidR="005C2E59" w:rsidRPr="00690607" w:rsidRDefault="00274897" w:rsidP="005C2E59">
            <w:pPr>
              <w:ind w:firstLine="0"/>
              <w:rPr>
                <w:sz w:val="24"/>
                <w:szCs w:val="24"/>
              </w:rPr>
            </w:pPr>
            <w:r>
              <w:rPr>
                <w:sz w:val="24"/>
                <w:szCs w:val="24"/>
              </w:rPr>
              <w:t>Up address</w:t>
            </w:r>
          </w:p>
        </w:tc>
      </w:tr>
      <w:tr w:rsidR="005C2E59" w:rsidRPr="00690607" w14:paraId="42BE4F2B" w14:textId="77777777" w:rsidTr="00B07C57">
        <w:tc>
          <w:tcPr>
            <w:tcW w:w="1897" w:type="dxa"/>
          </w:tcPr>
          <w:p w14:paraId="22617583" w14:textId="4DD7D8FB" w:rsidR="005C2E59" w:rsidRPr="00690607" w:rsidRDefault="005C2E59" w:rsidP="005C2E59">
            <w:pPr>
              <w:ind w:firstLine="0"/>
              <w:rPr>
                <w:b/>
                <w:sz w:val="24"/>
                <w:szCs w:val="24"/>
              </w:rPr>
            </w:pPr>
            <w:r w:rsidRPr="00690607">
              <w:rPr>
                <w:b/>
                <w:sz w:val="24"/>
                <w:szCs w:val="24"/>
              </w:rPr>
              <w:t>upright_addr</w:t>
            </w:r>
          </w:p>
        </w:tc>
        <w:tc>
          <w:tcPr>
            <w:tcW w:w="2560" w:type="dxa"/>
          </w:tcPr>
          <w:p w14:paraId="0FE5D505" w14:textId="3749F7EE" w:rsidR="005C2E59" w:rsidRPr="00690607" w:rsidRDefault="005C2E59" w:rsidP="00160678">
            <w:pPr>
              <w:ind w:firstLine="0"/>
              <w:jc w:val="center"/>
              <w:rPr>
                <w:sz w:val="24"/>
                <w:szCs w:val="24"/>
              </w:rPr>
            </w:pPr>
            <w:r w:rsidRPr="00690607">
              <w:rPr>
                <w:sz w:val="24"/>
                <w:szCs w:val="24"/>
              </w:rPr>
              <w:t>ADDR_WIDTH</w:t>
            </w:r>
          </w:p>
        </w:tc>
        <w:tc>
          <w:tcPr>
            <w:tcW w:w="1604" w:type="dxa"/>
          </w:tcPr>
          <w:p w14:paraId="7F29DDA8" w14:textId="4A6616EF" w:rsidR="005C2E59" w:rsidRPr="00690607" w:rsidRDefault="00160678" w:rsidP="00160678">
            <w:pPr>
              <w:ind w:firstLine="0"/>
              <w:jc w:val="center"/>
              <w:rPr>
                <w:sz w:val="24"/>
                <w:szCs w:val="24"/>
              </w:rPr>
            </w:pPr>
            <w:r w:rsidRPr="00690607">
              <w:rPr>
                <w:sz w:val="24"/>
                <w:szCs w:val="24"/>
              </w:rPr>
              <w:t>Input</w:t>
            </w:r>
          </w:p>
        </w:tc>
        <w:tc>
          <w:tcPr>
            <w:tcW w:w="3024" w:type="dxa"/>
          </w:tcPr>
          <w:p w14:paraId="042962C2" w14:textId="09015B76" w:rsidR="005C2E59" w:rsidRPr="00690607" w:rsidRDefault="00274897" w:rsidP="005C2E59">
            <w:pPr>
              <w:ind w:firstLine="0"/>
              <w:rPr>
                <w:sz w:val="24"/>
                <w:szCs w:val="24"/>
              </w:rPr>
            </w:pPr>
            <w:r>
              <w:rPr>
                <w:sz w:val="24"/>
                <w:szCs w:val="24"/>
              </w:rPr>
              <w:t>Up right address</w:t>
            </w:r>
          </w:p>
        </w:tc>
      </w:tr>
      <w:tr w:rsidR="005C2E59" w:rsidRPr="00690607" w14:paraId="62D85176" w14:textId="77777777" w:rsidTr="00B07C57">
        <w:tc>
          <w:tcPr>
            <w:tcW w:w="1897" w:type="dxa"/>
          </w:tcPr>
          <w:p w14:paraId="6F7D4DB4" w14:textId="45E41B8D" w:rsidR="005C2E59" w:rsidRPr="00690607" w:rsidRDefault="005C2E59" w:rsidP="005C2E59">
            <w:pPr>
              <w:ind w:firstLine="0"/>
              <w:rPr>
                <w:b/>
                <w:sz w:val="24"/>
                <w:szCs w:val="24"/>
              </w:rPr>
            </w:pPr>
            <w:r w:rsidRPr="00690607">
              <w:rPr>
                <w:b/>
                <w:sz w:val="24"/>
                <w:szCs w:val="24"/>
              </w:rPr>
              <w:t>left_addr</w:t>
            </w:r>
          </w:p>
        </w:tc>
        <w:tc>
          <w:tcPr>
            <w:tcW w:w="2560" w:type="dxa"/>
          </w:tcPr>
          <w:p w14:paraId="351AF823" w14:textId="7D627907" w:rsidR="005C2E59" w:rsidRPr="00690607" w:rsidRDefault="005C2E59" w:rsidP="00160678">
            <w:pPr>
              <w:ind w:firstLine="0"/>
              <w:jc w:val="center"/>
              <w:rPr>
                <w:sz w:val="24"/>
                <w:szCs w:val="24"/>
              </w:rPr>
            </w:pPr>
            <w:r w:rsidRPr="00690607">
              <w:rPr>
                <w:sz w:val="24"/>
                <w:szCs w:val="24"/>
              </w:rPr>
              <w:t>ADDR_WIDTH</w:t>
            </w:r>
          </w:p>
        </w:tc>
        <w:tc>
          <w:tcPr>
            <w:tcW w:w="1604" w:type="dxa"/>
          </w:tcPr>
          <w:p w14:paraId="66AE3965" w14:textId="1950D628" w:rsidR="005C2E59" w:rsidRPr="00690607" w:rsidRDefault="00160678" w:rsidP="00160678">
            <w:pPr>
              <w:ind w:firstLine="0"/>
              <w:jc w:val="center"/>
              <w:rPr>
                <w:sz w:val="24"/>
                <w:szCs w:val="24"/>
              </w:rPr>
            </w:pPr>
            <w:r w:rsidRPr="00690607">
              <w:rPr>
                <w:sz w:val="24"/>
                <w:szCs w:val="24"/>
              </w:rPr>
              <w:t>Input</w:t>
            </w:r>
          </w:p>
        </w:tc>
        <w:tc>
          <w:tcPr>
            <w:tcW w:w="3024" w:type="dxa"/>
          </w:tcPr>
          <w:p w14:paraId="44DCB9FF" w14:textId="0D2B30BE" w:rsidR="005C2E59" w:rsidRPr="00690607" w:rsidRDefault="00274897" w:rsidP="005C2E59">
            <w:pPr>
              <w:ind w:firstLine="0"/>
              <w:rPr>
                <w:sz w:val="24"/>
                <w:szCs w:val="24"/>
              </w:rPr>
            </w:pPr>
            <w:r>
              <w:rPr>
                <w:sz w:val="24"/>
                <w:szCs w:val="24"/>
              </w:rPr>
              <w:t>Left address</w:t>
            </w:r>
          </w:p>
        </w:tc>
      </w:tr>
      <w:tr w:rsidR="005C2E59" w:rsidRPr="00690607" w14:paraId="0436A4D2" w14:textId="77777777" w:rsidTr="00B07C57">
        <w:tc>
          <w:tcPr>
            <w:tcW w:w="1897" w:type="dxa"/>
          </w:tcPr>
          <w:p w14:paraId="5D22D07C" w14:textId="31A58BAB" w:rsidR="005C2E59" w:rsidRPr="00690607" w:rsidRDefault="005C2E59" w:rsidP="005C2E59">
            <w:pPr>
              <w:ind w:firstLine="0"/>
              <w:rPr>
                <w:b/>
                <w:sz w:val="24"/>
                <w:szCs w:val="24"/>
              </w:rPr>
            </w:pPr>
            <w:r w:rsidRPr="00690607">
              <w:rPr>
                <w:b/>
                <w:sz w:val="24"/>
                <w:szCs w:val="24"/>
              </w:rPr>
              <w:t>right_addr</w:t>
            </w:r>
          </w:p>
        </w:tc>
        <w:tc>
          <w:tcPr>
            <w:tcW w:w="2560" w:type="dxa"/>
          </w:tcPr>
          <w:p w14:paraId="1BA51EF5" w14:textId="2D0C5433" w:rsidR="005C2E59" w:rsidRPr="00690607" w:rsidRDefault="005C2E59" w:rsidP="00160678">
            <w:pPr>
              <w:ind w:firstLine="0"/>
              <w:jc w:val="center"/>
              <w:rPr>
                <w:sz w:val="24"/>
                <w:szCs w:val="24"/>
              </w:rPr>
            </w:pPr>
            <w:r w:rsidRPr="00690607">
              <w:rPr>
                <w:sz w:val="24"/>
                <w:szCs w:val="24"/>
              </w:rPr>
              <w:t>ADDR_WIDTH</w:t>
            </w:r>
          </w:p>
        </w:tc>
        <w:tc>
          <w:tcPr>
            <w:tcW w:w="1604" w:type="dxa"/>
          </w:tcPr>
          <w:p w14:paraId="28A164C9" w14:textId="0D6B9728" w:rsidR="005C2E59" w:rsidRPr="00690607" w:rsidRDefault="00160678" w:rsidP="00160678">
            <w:pPr>
              <w:ind w:firstLine="0"/>
              <w:jc w:val="center"/>
              <w:rPr>
                <w:sz w:val="24"/>
                <w:szCs w:val="24"/>
              </w:rPr>
            </w:pPr>
            <w:r w:rsidRPr="00690607">
              <w:rPr>
                <w:sz w:val="24"/>
                <w:szCs w:val="24"/>
              </w:rPr>
              <w:t>Input</w:t>
            </w:r>
          </w:p>
        </w:tc>
        <w:tc>
          <w:tcPr>
            <w:tcW w:w="3024" w:type="dxa"/>
          </w:tcPr>
          <w:p w14:paraId="52A44D4F" w14:textId="3C1EBBFB" w:rsidR="005C2E59" w:rsidRPr="00690607" w:rsidRDefault="00274897" w:rsidP="005C2E59">
            <w:pPr>
              <w:ind w:firstLine="0"/>
              <w:rPr>
                <w:sz w:val="24"/>
                <w:szCs w:val="24"/>
              </w:rPr>
            </w:pPr>
            <w:r>
              <w:rPr>
                <w:sz w:val="24"/>
                <w:szCs w:val="24"/>
              </w:rPr>
              <w:t>Right address</w:t>
            </w:r>
          </w:p>
        </w:tc>
      </w:tr>
      <w:tr w:rsidR="005C2E59" w:rsidRPr="00690607" w14:paraId="312BC80F" w14:textId="77777777" w:rsidTr="00B07C57">
        <w:tc>
          <w:tcPr>
            <w:tcW w:w="1897" w:type="dxa"/>
          </w:tcPr>
          <w:p w14:paraId="53E5EBE1" w14:textId="78DED13D" w:rsidR="005C2E59" w:rsidRPr="00690607" w:rsidRDefault="005C2E59" w:rsidP="005C2E59">
            <w:pPr>
              <w:ind w:firstLine="0"/>
              <w:rPr>
                <w:b/>
                <w:sz w:val="24"/>
                <w:szCs w:val="24"/>
              </w:rPr>
            </w:pPr>
            <w:r w:rsidRPr="00690607">
              <w:rPr>
                <w:b/>
                <w:sz w:val="24"/>
                <w:szCs w:val="24"/>
              </w:rPr>
              <w:t>downleft_addr</w:t>
            </w:r>
          </w:p>
        </w:tc>
        <w:tc>
          <w:tcPr>
            <w:tcW w:w="2560" w:type="dxa"/>
          </w:tcPr>
          <w:p w14:paraId="3696FFF0" w14:textId="55D1D9DE" w:rsidR="005C2E59" w:rsidRPr="00690607" w:rsidRDefault="005C2E59" w:rsidP="00160678">
            <w:pPr>
              <w:ind w:firstLine="0"/>
              <w:jc w:val="center"/>
              <w:rPr>
                <w:sz w:val="24"/>
                <w:szCs w:val="24"/>
              </w:rPr>
            </w:pPr>
            <w:r w:rsidRPr="00690607">
              <w:rPr>
                <w:sz w:val="24"/>
                <w:szCs w:val="24"/>
              </w:rPr>
              <w:t>ADDR_WIDTH</w:t>
            </w:r>
          </w:p>
        </w:tc>
        <w:tc>
          <w:tcPr>
            <w:tcW w:w="1604" w:type="dxa"/>
          </w:tcPr>
          <w:p w14:paraId="59E574ED" w14:textId="27CD2815" w:rsidR="005C2E59" w:rsidRPr="00690607" w:rsidRDefault="00160678" w:rsidP="00160678">
            <w:pPr>
              <w:ind w:firstLine="0"/>
              <w:jc w:val="center"/>
              <w:rPr>
                <w:sz w:val="24"/>
                <w:szCs w:val="24"/>
              </w:rPr>
            </w:pPr>
            <w:r w:rsidRPr="00690607">
              <w:rPr>
                <w:sz w:val="24"/>
                <w:szCs w:val="24"/>
              </w:rPr>
              <w:t>Input</w:t>
            </w:r>
          </w:p>
        </w:tc>
        <w:tc>
          <w:tcPr>
            <w:tcW w:w="3024" w:type="dxa"/>
          </w:tcPr>
          <w:p w14:paraId="52C380A9" w14:textId="55A4A47C" w:rsidR="005C2E59" w:rsidRPr="00690607" w:rsidRDefault="00274897" w:rsidP="005C2E59">
            <w:pPr>
              <w:ind w:firstLine="0"/>
              <w:rPr>
                <w:sz w:val="24"/>
                <w:szCs w:val="24"/>
              </w:rPr>
            </w:pPr>
            <w:r>
              <w:rPr>
                <w:sz w:val="24"/>
                <w:szCs w:val="24"/>
              </w:rPr>
              <w:t>Down left address</w:t>
            </w:r>
          </w:p>
        </w:tc>
      </w:tr>
      <w:tr w:rsidR="005C2E59" w:rsidRPr="00690607" w14:paraId="51D764E5" w14:textId="77777777" w:rsidTr="00B07C57">
        <w:tc>
          <w:tcPr>
            <w:tcW w:w="1897" w:type="dxa"/>
          </w:tcPr>
          <w:p w14:paraId="74B96CB6" w14:textId="432B37EB" w:rsidR="005C2E59" w:rsidRPr="00690607" w:rsidRDefault="005C2E59" w:rsidP="005C2E59">
            <w:pPr>
              <w:ind w:firstLine="0"/>
              <w:rPr>
                <w:b/>
                <w:sz w:val="24"/>
                <w:szCs w:val="24"/>
              </w:rPr>
            </w:pPr>
            <w:r w:rsidRPr="00690607">
              <w:rPr>
                <w:b/>
                <w:sz w:val="24"/>
                <w:szCs w:val="24"/>
              </w:rPr>
              <w:lastRenderedPageBreak/>
              <w:t>down_addr</w:t>
            </w:r>
          </w:p>
        </w:tc>
        <w:tc>
          <w:tcPr>
            <w:tcW w:w="2560" w:type="dxa"/>
          </w:tcPr>
          <w:p w14:paraId="088C69D2" w14:textId="515671C7" w:rsidR="005C2E59" w:rsidRPr="00690607" w:rsidRDefault="005C2E59" w:rsidP="00160678">
            <w:pPr>
              <w:ind w:firstLine="0"/>
              <w:jc w:val="center"/>
              <w:rPr>
                <w:sz w:val="24"/>
                <w:szCs w:val="24"/>
              </w:rPr>
            </w:pPr>
            <w:r w:rsidRPr="00690607">
              <w:rPr>
                <w:sz w:val="24"/>
                <w:szCs w:val="24"/>
              </w:rPr>
              <w:t>ADDR_WIDTH</w:t>
            </w:r>
          </w:p>
        </w:tc>
        <w:tc>
          <w:tcPr>
            <w:tcW w:w="1604" w:type="dxa"/>
          </w:tcPr>
          <w:p w14:paraId="0DC45FC1" w14:textId="3C3593E3" w:rsidR="005C2E59" w:rsidRPr="00690607" w:rsidRDefault="00160678" w:rsidP="00160678">
            <w:pPr>
              <w:ind w:firstLine="0"/>
              <w:jc w:val="center"/>
              <w:rPr>
                <w:sz w:val="24"/>
                <w:szCs w:val="24"/>
              </w:rPr>
            </w:pPr>
            <w:r w:rsidRPr="00690607">
              <w:rPr>
                <w:sz w:val="24"/>
                <w:szCs w:val="24"/>
              </w:rPr>
              <w:t>Input</w:t>
            </w:r>
          </w:p>
        </w:tc>
        <w:tc>
          <w:tcPr>
            <w:tcW w:w="3024" w:type="dxa"/>
          </w:tcPr>
          <w:p w14:paraId="419A2703" w14:textId="2A7A77FB" w:rsidR="005C2E59" w:rsidRPr="00690607" w:rsidRDefault="00274897" w:rsidP="005C2E59">
            <w:pPr>
              <w:ind w:firstLine="0"/>
              <w:rPr>
                <w:sz w:val="24"/>
                <w:szCs w:val="24"/>
              </w:rPr>
            </w:pPr>
            <w:r>
              <w:rPr>
                <w:sz w:val="24"/>
                <w:szCs w:val="24"/>
              </w:rPr>
              <w:t>Down address</w:t>
            </w:r>
          </w:p>
        </w:tc>
      </w:tr>
      <w:tr w:rsidR="005C2E59" w:rsidRPr="00690607" w14:paraId="60A2DC9B" w14:textId="77777777" w:rsidTr="00B07C57">
        <w:tc>
          <w:tcPr>
            <w:tcW w:w="1897" w:type="dxa"/>
          </w:tcPr>
          <w:p w14:paraId="3804C296" w14:textId="68C6EC01" w:rsidR="005C2E59" w:rsidRPr="00690607" w:rsidRDefault="005C2E59" w:rsidP="005C2E59">
            <w:pPr>
              <w:ind w:firstLine="0"/>
              <w:rPr>
                <w:b/>
                <w:sz w:val="24"/>
                <w:szCs w:val="24"/>
              </w:rPr>
            </w:pPr>
            <w:r w:rsidRPr="00690607">
              <w:rPr>
                <w:b/>
                <w:sz w:val="24"/>
                <w:szCs w:val="24"/>
              </w:rPr>
              <w:t>downright_addr</w:t>
            </w:r>
          </w:p>
        </w:tc>
        <w:tc>
          <w:tcPr>
            <w:tcW w:w="2560" w:type="dxa"/>
          </w:tcPr>
          <w:p w14:paraId="29A9B72E" w14:textId="0C6BD72E" w:rsidR="005C2E59" w:rsidRPr="00690607" w:rsidRDefault="005C2E59" w:rsidP="00160678">
            <w:pPr>
              <w:ind w:firstLine="0"/>
              <w:jc w:val="center"/>
              <w:rPr>
                <w:sz w:val="24"/>
                <w:szCs w:val="24"/>
              </w:rPr>
            </w:pPr>
            <w:r w:rsidRPr="00690607">
              <w:rPr>
                <w:sz w:val="24"/>
                <w:szCs w:val="24"/>
              </w:rPr>
              <w:t>ADDR_WIDTH</w:t>
            </w:r>
          </w:p>
        </w:tc>
        <w:tc>
          <w:tcPr>
            <w:tcW w:w="1604" w:type="dxa"/>
          </w:tcPr>
          <w:p w14:paraId="6EE52C83" w14:textId="1E3FD839" w:rsidR="005C2E59" w:rsidRPr="00690607" w:rsidRDefault="00160678" w:rsidP="00160678">
            <w:pPr>
              <w:ind w:firstLine="0"/>
              <w:jc w:val="center"/>
              <w:rPr>
                <w:sz w:val="24"/>
                <w:szCs w:val="24"/>
              </w:rPr>
            </w:pPr>
            <w:r w:rsidRPr="00690607">
              <w:rPr>
                <w:sz w:val="24"/>
                <w:szCs w:val="24"/>
              </w:rPr>
              <w:t>Input</w:t>
            </w:r>
          </w:p>
        </w:tc>
        <w:tc>
          <w:tcPr>
            <w:tcW w:w="3024" w:type="dxa"/>
          </w:tcPr>
          <w:p w14:paraId="68E97E65" w14:textId="369D3B4B" w:rsidR="005C2E59" w:rsidRPr="00690607" w:rsidRDefault="00274897" w:rsidP="005C2E59">
            <w:pPr>
              <w:ind w:firstLine="0"/>
              <w:rPr>
                <w:sz w:val="24"/>
                <w:szCs w:val="24"/>
              </w:rPr>
            </w:pPr>
            <w:r>
              <w:rPr>
                <w:sz w:val="24"/>
                <w:szCs w:val="24"/>
              </w:rPr>
              <w:t>Down right address</w:t>
            </w:r>
          </w:p>
        </w:tc>
      </w:tr>
      <w:tr w:rsidR="00160678" w:rsidRPr="00690607" w14:paraId="340AB8E3" w14:textId="77777777" w:rsidTr="00B07C57">
        <w:tc>
          <w:tcPr>
            <w:tcW w:w="1897" w:type="dxa"/>
          </w:tcPr>
          <w:p w14:paraId="35ED0523" w14:textId="190BC205" w:rsidR="00160678" w:rsidRPr="00690607" w:rsidRDefault="00160678" w:rsidP="005C2E59">
            <w:pPr>
              <w:ind w:firstLine="0"/>
              <w:rPr>
                <w:b/>
                <w:sz w:val="24"/>
                <w:szCs w:val="24"/>
              </w:rPr>
            </w:pPr>
            <w:r w:rsidRPr="00690607">
              <w:rPr>
                <w:b/>
                <w:sz w:val="24"/>
                <w:szCs w:val="24"/>
              </w:rPr>
              <w:t>fifo_empty</w:t>
            </w:r>
          </w:p>
        </w:tc>
        <w:tc>
          <w:tcPr>
            <w:tcW w:w="2560" w:type="dxa"/>
          </w:tcPr>
          <w:p w14:paraId="60EAD6E5" w14:textId="67ADCA34" w:rsidR="00160678" w:rsidRPr="00690607" w:rsidRDefault="00160678" w:rsidP="00160678">
            <w:pPr>
              <w:ind w:firstLine="0"/>
              <w:jc w:val="center"/>
              <w:rPr>
                <w:sz w:val="24"/>
                <w:szCs w:val="24"/>
              </w:rPr>
            </w:pPr>
            <w:r w:rsidRPr="00690607">
              <w:rPr>
                <w:sz w:val="24"/>
                <w:szCs w:val="24"/>
              </w:rPr>
              <w:t>WINDOW_WIDTH – 1</w:t>
            </w:r>
          </w:p>
        </w:tc>
        <w:tc>
          <w:tcPr>
            <w:tcW w:w="1604" w:type="dxa"/>
          </w:tcPr>
          <w:p w14:paraId="2C42FE76" w14:textId="713A0444" w:rsidR="00160678" w:rsidRPr="00690607" w:rsidRDefault="00160678" w:rsidP="00160678">
            <w:pPr>
              <w:ind w:firstLine="0"/>
              <w:jc w:val="center"/>
              <w:rPr>
                <w:sz w:val="24"/>
                <w:szCs w:val="24"/>
              </w:rPr>
            </w:pPr>
            <w:r w:rsidRPr="00690607">
              <w:rPr>
                <w:sz w:val="24"/>
                <w:szCs w:val="24"/>
              </w:rPr>
              <w:t>Output</w:t>
            </w:r>
          </w:p>
        </w:tc>
        <w:tc>
          <w:tcPr>
            <w:tcW w:w="3024" w:type="dxa"/>
          </w:tcPr>
          <w:p w14:paraId="2128C498" w14:textId="4F5812F3" w:rsidR="00160678" w:rsidRPr="00690607" w:rsidRDefault="00BA048D" w:rsidP="00274897">
            <w:pPr>
              <w:ind w:firstLine="0"/>
              <w:rPr>
                <w:sz w:val="24"/>
                <w:szCs w:val="24"/>
              </w:rPr>
            </w:pPr>
            <w:r>
              <w:rPr>
                <w:sz w:val="24"/>
                <w:szCs w:val="24"/>
              </w:rPr>
              <w:t>FIFOs</w:t>
            </w:r>
            <w:r w:rsidR="00274897">
              <w:rPr>
                <w:sz w:val="24"/>
                <w:szCs w:val="24"/>
              </w:rPr>
              <w:t xml:space="preserve"> empty flags</w:t>
            </w:r>
          </w:p>
        </w:tc>
      </w:tr>
      <w:tr w:rsidR="00160678" w:rsidRPr="00690607" w14:paraId="78E7FF06" w14:textId="77777777" w:rsidTr="00B07C57">
        <w:tc>
          <w:tcPr>
            <w:tcW w:w="1897" w:type="dxa"/>
          </w:tcPr>
          <w:p w14:paraId="14C0823B" w14:textId="29E77917" w:rsidR="00160678" w:rsidRPr="00690607" w:rsidRDefault="00160678" w:rsidP="005C2E59">
            <w:pPr>
              <w:ind w:firstLine="0"/>
              <w:rPr>
                <w:b/>
                <w:sz w:val="24"/>
                <w:szCs w:val="24"/>
              </w:rPr>
            </w:pPr>
            <w:r w:rsidRPr="00690607">
              <w:rPr>
                <w:b/>
                <w:sz w:val="24"/>
                <w:szCs w:val="24"/>
              </w:rPr>
              <w:t>data_out</w:t>
            </w:r>
          </w:p>
        </w:tc>
        <w:tc>
          <w:tcPr>
            <w:tcW w:w="2560" w:type="dxa"/>
          </w:tcPr>
          <w:p w14:paraId="3850D1CC" w14:textId="7144CC0D" w:rsidR="00160678" w:rsidRPr="00690607" w:rsidRDefault="00160678" w:rsidP="00160678">
            <w:pPr>
              <w:ind w:firstLine="0"/>
              <w:jc w:val="center"/>
              <w:rPr>
                <w:sz w:val="24"/>
                <w:szCs w:val="24"/>
              </w:rPr>
            </w:pPr>
            <w:r w:rsidRPr="00690607">
              <w:rPr>
                <w:sz w:val="24"/>
                <w:szCs w:val="24"/>
              </w:rPr>
              <w:t>ADDR_WIDTH – 1</w:t>
            </w:r>
          </w:p>
        </w:tc>
        <w:tc>
          <w:tcPr>
            <w:tcW w:w="1604" w:type="dxa"/>
          </w:tcPr>
          <w:p w14:paraId="0F8D5A13" w14:textId="703CD4E1" w:rsidR="00160678" w:rsidRPr="00690607" w:rsidRDefault="00160678" w:rsidP="00160678">
            <w:pPr>
              <w:ind w:firstLine="0"/>
              <w:jc w:val="center"/>
              <w:rPr>
                <w:sz w:val="24"/>
                <w:szCs w:val="24"/>
              </w:rPr>
            </w:pPr>
            <w:r w:rsidRPr="00690607">
              <w:rPr>
                <w:sz w:val="24"/>
                <w:szCs w:val="24"/>
              </w:rPr>
              <w:t>Output</w:t>
            </w:r>
          </w:p>
        </w:tc>
        <w:tc>
          <w:tcPr>
            <w:tcW w:w="3024" w:type="dxa"/>
          </w:tcPr>
          <w:p w14:paraId="3CC55203" w14:textId="2BA89CA9" w:rsidR="00160678" w:rsidRPr="00690607" w:rsidRDefault="00A13973" w:rsidP="005C2E59">
            <w:pPr>
              <w:ind w:firstLine="0"/>
              <w:rPr>
                <w:sz w:val="24"/>
                <w:szCs w:val="24"/>
              </w:rPr>
            </w:pPr>
            <w:r>
              <w:rPr>
                <w:sz w:val="24"/>
                <w:szCs w:val="24"/>
              </w:rPr>
              <w:t>Address retrieved from</w:t>
            </w:r>
            <w:r w:rsidR="00BA048D">
              <w:rPr>
                <w:sz w:val="24"/>
                <w:szCs w:val="24"/>
              </w:rPr>
              <w:t xml:space="preserve"> FIFO</w:t>
            </w:r>
          </w:p>
        </w:tc>
      </w:tr>
    </w:tbl>
    <w:p w14:paraId="7872BC10" w14:textId="4A9BB075" w:rsidR="00656FD0" w:rsidRDefault="00656FD0" w:rsidP="00656FD0">
      <w:pPr>
        <w:pStyle w:val="Caption"/>
      </w:pPr>
      <w:bookmarkStart w:id="78" w:name="_Toc125903516"/>
      <w:r>
        <w:t xml:space="preserve">Table </w:t>
      </w:r>
      <w:fldSimple w:instr=" STYLEREF 1 \s ">
        <w:r w:rsidR="006A0071">
          <w:rPr>
            <w:noProof/>
          </w:rPr>
          <w:t>2</w:t>
        </w:r>
      </w:fldSimple>
      <w:r w:rsidR="007F36DF">
        <w:t>.</w:t>
      </w:r>
      <w:fldSimple w:instr=" SEQ Table \* ARABIC \s 1 ">
        <w:r w:rsidR="006A0071">
          <w:rPr>
            <w:noProof/>
          </w:rPr>
          <w:t>9</w:t>
        </w:r>
      </w:fldSimple>
      <w:r>
        <w:t xml:space="preserve"> eda_fifos parameter description</w:t>
      </w:r>
      <w:bookmarkEnd w:id="78"/>
    </w:p>
    <w:tbl>
      <w:tblPr>
        <w:tblStyle w:val="TableGrid"/>
        <w:tblW w:w="9067" w:type="dxa"/>
        <w:tblLook w:val="04A0" w:firstRow="1" w:lastRow="0" w:firstColumn="1" w:lastColumn="0" w:noHBand="0" w:noVBand="1"/>
      </w:tblPr>
      <w:tblGrid>
        <w:gridCol w:w="2297"/>
        <w:gridCol w:w="2415"/>
        <w:gridCol w:w="4355"/>
      </w:tblGrid>
      <w:tr w:rsidR="00656FD0" w:rsidRPr="00690607" w14:paraId="0F20F833" w14:textId="77777777" w:rsidTr="00143C60">
        <w:tc>
          <w:tcPr>
            <w:tcW w:w="2189" w:type="dxa"/>
          </w:tcPr>
          <w:p w14:paraId="64A597A3" w14:textId="77777777" w:rsidR="00656FD0" w:rsidRPr="00690607" w:rsidRDefault="00656FD0" w:rsidP="00143C60">
            <w:pPr>
              <w:ind w:firstLine="0"/>
              <w:jc w:val="center"/>
              <w:rPr>
                <w:b/>
                <w:sz w:val="24"/>
                <w:szCs w:val="24"/>
              </w:rPr>
            </w:pPr>
            <w:r>
              <w:rPr>
                <w:b/>
                <w:sz w:val="24"/>
                <w:szCs w:val="24"/>
              </w:rPr>
              <w:t>Parameter</w:t>
            </w:r>
          </w:p>
        </w:tc>
        <w:tc>
          <w:tcPr>
            <w:tcW w:w="2446" w:type="dxa"/>
          </w:tcPr>
          <w:p w14:paraId="3FB742B9" w14:textId="77777777" w:rsidR="00656FD0" w:rsidRPr="00690607" w:rsidRDefault="00656FD0" w:rsidP="00143C60">
            <w:pPr>
              <w:ind w:firstLine="0"/>
              <w:jc w:val="center"/>
              <w:rPr>
                <w:b/>
                <w:sz w:val="24"/>
                <w:szCs w:val="24"/>
              </w:rPr>
            </w:pPr>
            <w:r>
              <w:rPr>
                <w:b/>
                <w:sz w:val="24"/>
                <w:szCs w:val="24"/>
              </w:rPr>
              <w:t>Value</w:t>
            </w:r>
          </w:p>
        </w:tc>
        <w:tc>
          <w:tcPr>
            <w:tcW w:w="4432" w:type="dxa"/>
          </w:tcPr>
          <w:p w14:paraId="74878C5E" w14:textId="77777777" w:rsidR="00656FD0" w:rsidRPr="00690607" w:rsidRDefault="00656FD0" w:rsidP="00143C60">
            <w:pPr>
              <w:ind w:firstLine="0"/>
              <w:jc w:val="center"/>
              <w:rPr>
                <w:b/>
                <w:sz w:val="24"/>
                <w:szCs w:val="24"/>
              </w:rPr>
            </w:pPr>
            <w:r w:rsidRPr="00690607">
              <w:rPr>
                <w:b/>
                <w:sz w:val="24"/>
                <w:szCs w:val="24"/>
              </w:rPr>
              <w:t>Description</w:t>
            </w:r>
          </w:p>
        </w:tc>
      </w:tr>
      <w:tr w:rsidR="00656FD0" w:rsidRPr="00690607" w14:paraId="2C4A4F29" w14:textId="77777777" w:rsidTr="00143C60">
        <w:tc>
          <w:tcPr>
            <w:tcW w:w="2189" w:type="dxa"/>
          </w:tcPr>
          <w:p w14:paraId="7EDE6E5A" w14:textId="77777777" w:rsidR="00656FD0" w:rsidRPr="000A15CB" w:rsidRDefault="00656FD0" w:rsidP="00143C60">
            <w:pPr>
              <w:ind w:firstLine="0"/>
              <w:rPr>
                <w:b/>
                <w:sz w:val="24"/>
                <w:szCs w:val="24"/>
              </w:rPr>
            </w:pPr>
            <w:r w:rsidRPr="000A15CB">
              <w:rPr>
                <w:b/>
                <w:sz w:val="24"/>
                <w:szCs w:val="24"/>
              </w:rPr>
              <w:t>WINDOW_WIDTH</w:t>
            </w:r>
          </w:p>
        </w:tc>
        <w:tc>
          <w:tcPr>
            <w:tcW w:w="2446" w:type="dxa"/>
          </w:tcPr>
          <w:p w14:paraId="363C6AE2" w14:textId="77777777" w:rsidR="00656FD0" w:rsidRPr="00690607" w:rsidRDefault="00656FD0" w:rsidP="00143C60">
            <w:pPr>
              <w:ind w:firstLine="0"/>
              <w:jc w:val="left"/>
              <w:rPr>
                <w:sz w:val="24"/>
                <w:szCs w:val="24"/>
              </w:rPr>
            </w:pPr>
            <w:r>
              <w:rPr>
                <w:sz w:val="24"/>
                <w:szCs w:val="24"/>
              </w:rPr>
              <w:t>9</w:t>
            </w:r>
          </w:p>
        </w:tc>
        <w:tc>
          <w:tcPr>
            <w:tcW w:w="4432" w:type="dxa"/>
          </w:tcPr>
          <w:p w14:paraId="46DD2110" w14:textId="77777777" w:rsidR="00656FD0" w:rsidRPr="00690607" w:rsidRDefault="00656FD0" w:rsidP="00143C60">
            <w:pPr>
              <w:ind w:firstLine="0"/>
              <w:rPr>
                <w:sz w:val="24"/>
                <w:szCs w:val="24"/>
              </w:rPr>
            </w:pPr>
            <w:r>
              <w:rPr>
                <w:sz w:val="24"/>
                <w:szCs w:val="24"/>
              </w:rPr>
              <w:t>Number of pixels in the area of a filter window</w:t>
            </w:r>
          </w:p>
        </w:tc>
      </w:tr>
      <w:tr w:rsidR="00656FD0" w:rsidRPr="00690607" w14:paraId="1CE6D02F" w14:textId="77777777" w:rsidTr="00143C60">
        <w:tc>
          <w:tcPr>
            <w:tcW w:w="2189" w:type="dxa"/>
          </w:tcPr>
          <w:p w14:paraId="39CBA466" w14:textId="77777777" w:rsidR="00656FD0" w:rsidRPr="00CF4320" w:rsidRDefault="00656FD0" w:rsidP="00143C60">
            <w:pPr>
              <w:ind w:firstLine="0"/>
              <w:rPr>
                <w:b/>
                <w:sz w:val="24"/>
                <w:szCs w:val="24"/>
              </w:rPr>
            </w:pPr>
            <w:r w:rsidRPr="00CF4320">
              <w:rPr>
                <w:b/>
                <w:sz w:val="24"/>
                <w:szCs w:val="24"/>
              </w:rPr>
              <w:t>ADDR_WIDTH</w:t>
            </w:r>
          </w:p>
        </w:tc>
        <w:tc>
          <w:tcPr>
            <w:tcW w:w="2446" w:type="dxa"/>
          </w:tcPr>
          <w:p w14:paraId="546EA1FD" w14:textId="77777777" w:rsidR="00656FD0" w:rsidRPr="00690607" w:rsidRDefault="00656FD0" w:rsidP="00143C60">
            <w:pPr>
              <w:ind w:firstLine="0"/>
              <w:jc w:val="left"/>
              <w:rPr>
                <w:sz w:val="24"/>
                <w:szCs w:val="24"/>
              </w:rPr>
            </w:pPr>
            <w:r>
              <w:rPr>
                <w:sz w:val="24"/>
                <w:szCs w:val="24"/>
              </w:rPr>
              <w:t>$clog2(M) + $clog2(N)</w:t>
            </w:r>
          </w:p>
        </w:tc>
        <w:tc>
          <w:tcPr>
            <w:tcW w:w="4432" w:type="dxa"/>
          </w:tcPr>
          <w:p w14:paraId="334944F2" w14:textId="77777777" w:rsidR="00656FD0" w:rsidRPr="00690607" w:rsidRDefault="00656FD0" w:rsidP="00143C60">
            <w:pPr>
              <w:ind w:firstLine="0"/>
              <w:rPr>
                <w:sz w:val="24"/>
                <w:szCs w:val="24"/>
              </w:rPr>
            </w:pPr>
            <w:r>
              <w:rPr>
                <w:sz w:val="24"/>
                <w:szCs w:val="24"/>
              </w:rPr>
              <w:t>Number of address bits to store image</w:t>
            </w:r>
          </w:p>
        </w:tc>
      </w:tr>
      <w:tr w:rsidR="00656FD0" w:rsidRPr="00690607" w14:paraId="3C988984" w14:textId="77777777" w:rsidTr="00143C60">
        <w:tc>
          <w:tcPr>
            <w:tcW w:w="2189" w:type="dxa"/>
          </w:tcPr>
          <w:p w14:paraId="5DCD4D80" w14:textId="77777777" w:rsidR="00656FD0" w:rsidRPr="00690607" w:rsidRDefault="00656FD0" w:rsidP="00143C60">
            <w:pPr>
              <w:ind w:firstLine="0"/>
              <w:rPr>
                <w:b/>
                <w:sz w:val="24"/>
                <w:szCs w:val="24"/>
              </w:rPr>
            </w:pPr>
            <w:r>
              <w:rPr>
                <w:b/>
                <w:sz w:val="24"/>
                <w:szCs w:val="24"/>
              </w:rPr>
              <w:t>I_WIDTH</w:t>
            </w:r>
          </w:p>
        </w:tc>
        <w:tc>
          <w:tcPr>
            <w:tcW w:w="2446" w:type="dxa"/>
          </w:tcPr>
          <w:p w14:paraId="28230AB5" w14:textId="77777777" w:rsidR="00656FD0" w:rsidRPr="00690607" w:rsidRDefault="00656FD0" w:rsidP="00143C60">
            <w:pPr>
              <w:ind w:firstLine="0"/>
              <w:jc w:val="left"/>
              <w:rPr>
                <w:sz w:val="24"/>
                <w:szCs w:val="24"/>
              </w:rPr>
            </w:pPr>
            <w:r>
              <w:rPr>
                <w:sz w:val="24"/>
                <w:szCs w:val="24"/>
              </w:rPr>
              <w:t>$clog2(M)</w:t>
            </w:r>
          </w:p>
        </w:tc>
        <w:tc>
          <w:tcPr>
            <w:tcW w:w="4432" w:type="dxa"/>
          </w:tcPr>
          <w:p w14:paraId="635E881C" w14:textId="77777777" w:rsidR="00656FD0" w:rsidRPr="0092257E" w:rsidRDefault="00656FD0" w:rsidP="00143C60">
            <w:pPr>
              <w:ind w:firstLine="0"/>
              <w:rPr>
                <w:sz w:val="24"/>
                <w:szCs w:val="24"/>
              </w:rPr>
            </w:pPr>
            <w:r>
              <w:rPr>
                <w:sz w:val="24"/>
                <w:szCs w:val="24"/>
              </w:rPr>
              <w:t xml:space="preserve">Number of bits to store </w:t>
            </w:r>
            <w:r w:rsidRPr="00883DB1">
              <w:rPr>
                <w:b/>
                <w:sz w:val="24"/>
                <w:szCs w:val="24"/>
              </w:rPr>
              <w:t>input</w:t>
            </w:r>
            <w:r w:rsidRPr="00883DB1">
              <w:rPr>
                <w:sz w:val="24"/>
                <w:szCs w:val="24"/>
              </w:rPr>
              <w:t>'s rows</w:t>
            </w:r>
          </w:p>
        </w:tc>
      </w:tr>
      <w:tr w:rsidR="00656FD0" w:rsidRPr="00690607" w14:paraId="27A9AD0D" w14:textId="77777777" w:rsidTr="00143C60">
        <w:tc>
          <w:tcPr>
            <w:tcW w:w="2189" w:type="dxa"/>
          </w:tcPr>
          <w:p w14:paraId="42E063A5" w14:textId="77777777" w:rsidR="00656FD0" w:rsidRDefault="00656FD0" w:rsidP="00143C60">
            <w:pPr>
              <w:ind w:firstLine="0"/>
              <w:rPr>
                <w:b/>
                <w:sz w:val="24"/>
                <w:szCs w:val="24"/>
              </w:rPr>
            </w:pPr>
            <w:r>
              <w:rPr>
                <w:b/>
                <w:sz w:val="24"/>
                <w:szCs w:val="24"/>
              </w:rPr>
              <w:t>J_WIDTH</w:t>
            </w:r>
          </w:p>
        </w:tc>
        <w:tc>
          <w:tcPr>
            <w:tcW w:w="2446" w:type="dxa"/>
          </w:tcPr>
          <w:p w14:paraId="355B90DA" w14:textId="77777777" w:rsidR="00656FD0" w:rsidRDefault="00656FD0" w:rsidP="00143C60">
            <w:pPr>
              <w:ind w:firstLine="0"/>
              <w:jc w:val="left"/>
              <w:rPr>
                <w:sz w:val="24"/>
                <w:szCs w:val="24"/>
              </w:rPr>
            </w:pPr>
            <w:r>
              <w:rPr>
                <w:sz w:val="24"/>
                <w:szCs w:val="24"/>
              </w:rPr>
              <w:t>$clog2(N)</w:t>
            </w:r>
          </w:p>
        </w:tc>
        <w:tc>
          <w:tcPr>
            <w:tcW w:w="4432" w:type="dxa"/>
          </w:tcPr>
          <w:p w14:paraId="14D0C1DB" w14:textId="77777777" w:rsidR="00656FD0" w:rsidRDefault="00656FD0" w:rsidP="00143C60">
            <w:pPr>
              <w:ind w:firstLine="0"/>
              <w:rPr>
                <w:sz w:val="24"/>
                <w:szCs w:val="24"/>
              </w:rPr>
            </w:pPr>
            <w:r>
              <w:rPr>
                <w:sz w:val="24"/>
                <w:szCs w:val="24"/>
              </w:rPr>
              <w:t xml:space="preserve">Number of bits to store </w:t>
            </w:r>
            <w:r w:rsidRPr="00883DB1">
              <w:rPr>
                <w:b/>
                <w:sz w:val="24"/>
                <w:szCs w:val="24"/>
              </w:rPr>
              <w:t>input</w:t>
            </w:r>
            <w:r w:rsidRPr="00883DB1">
              <w:rPr>
                <w:sz w:val="24"/>
                <w:szCs w:val="24"/>
              </w:rPr>
              <w:t>'s</w:t>
            </w:r>
            <w:r>
              <w:rPr>
                <w:sz w:val="24"/>
                <w:szCs w:val="24"/>
              </w:rPr>
              <w:t xml:space="preserve"> columns</w:t>
            </w:r>
          </w:p>
        </w:tc>
      </w:tr>
    </w:tbl>
    <w:p w14:paraId="015CCA1C" w14:textId="77777777" w:rsidR="00656FD0" w:rsidRDefault="00656FD0" w:rsidP="00656FD0"/>
    <w:p w14:paraId="06174510" w14:textId="7D5D5A43" w:rsidR="008724CE" w:rsidRDefault="008724CE" w:rsidP="008724CE">
      <w:pPr>
        <w:pStyle w:val="Heading4"/>
      </w:pPr>
      <w:r>
        <w:t>Functional d</w:t>
      </w:r>
      <w:r w:rsidRPr="00C14FFE">
        <w:t>es</w:t>
      </w:r>
      <w:r>
        <w:t>cription</w:t>
      </w:r>
    </w:p>
    <w:p w14:paraId="45C13B86" w14:textId="77777777" w:rsidR="008724CE" w:rsidRDefault="008724CE" w:rsidP="008724CE">
      <w:r w:rsidRPr="00506FC5">
        <w:rPr>
          <w:b/>
        </w:rPr>
        <w:t>eda_fifos</w:t>
      </w:r>
      <w:r w:rsidRPr="00EE05DA">
        <w:t xml:space="preserve"> contains 8 fifos, each fifo stores the position of </w:t>
      </w:r>
      <w:r>
        <w:t>one</w:t>
      </w:r>
      <w:r w:rsidRPr="00EE05DA">
        <w:t xml:space="preserve"> neighboring pixel relative to the</w:t>
      </w:r>
      <w:r>
        <w:t xml:space="preserve"> currently</w:t>
      </w:r>
      <w:r w:rsidRPr="00EE05DA">
        <w:t xml:space="preserve"> selected pixel</w:t>
      </w:r>
      <w:r>
        <w:t>: up left, up, up right, left, right, down left, down, down right.</w:t>
      </w:r>
    </w:p>
    <w:p w14:paraId="67927CF2" w14:textId="1DCD19FC" w:rsidR="006D771A" w:rsidRDefault="008724CE" w:rsidP="008724CE">
      <w:r w:rsidRPr="00EE05DA">
        <w:t>If the 8 neighboring pixels have the same value as the</w:t>
      </w:r>
      <w:r>
        <w:t xml:space="preserve"> currently selected</w:t>
      </w:r>
      <w:r w:rsidRPr="00EE05DA">
        <w:t xml:space="preserve"> pixel and it hasn't been checked in previous rounds, it will be pushed </w:t>
      </w:r>
      <w:r>
        <w:t>in</w:t>
      </w:r>
      <w:r w:rsidRPr="00EE05DA">
        <w:t>to the fifo.</w:t>
      </w:r>
    </w:p>
    <w:p w14:paraId="4B62485F" w14:textId="1FE8394B" w:rsidR="004B55EE" w:rsidRDefault="004B55EE" w:rsidP="005145F8">
      <w:pPr>
        <w:pStyle w:val="Heading3"/>
      </w:pPr>
      <w:bookmarkStart w:id="79" w:name="_Toc125905985"/>
      <w:r>
        <w:t>eda_img_ram</w:t>
      </w:r>
      <w:bookmarkEnd w:id="79"/>
    </w:p>
    <w:p w14:paraId="2AEAACC4" w14:textId="4997BC12" w:rsidR="004B55EE" w:rsidRDefault="000E1B33" w:rsidP="000E1B33">
      <w:pPr>
        <w:ind w:firstLine="0"/>
        <w:jc w:val="center"/>
      </w:pPr>
      <w:r>
        <w:rPr>
          <w:noProof/>
        </w:rPr>
        <w:drawing>
          <wp:inline distT="0" distB="0" distL="0" distR="0" wp14:anchorId="2256B854" wp14:editId="2FED9C73">
            <wp:extent cx="3550641" cy="228202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a_img_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6963" cy="2298941"/>
                    </a:xfrm>
                    <a:prstGeom prst="rect">
                      <a:avLst/>
                    </a:prstGeom>
                  </pic:spPr>
                </pic:pic>
              </a:graphicData>
            </a:graphic>
          </wp:inline>
        </w:drawing>
      </w:r>
    </w:p>
    <w:p w14:paraId="53E89454" w14:textId="5A586070" w:rsidR="000E1B33" w:rsidRDefault="000E1B33" w:rsidP="00DA021F">
      <w:pPr>
        <w:pStyle w:val="Caption"/>
      </w:pPr>
      <w:bookmarkStart w:id="80" w:name="_Toc125903500"/>
      <w:r>
        <w:t xml:space="preserve">Figure </w:t>
      </w:r>
      <w:fldSimple w:instr=" STYLEREF 1 \s ">
        <w:r w:rsidR="006A0071">
          <w:rPr>
            <w:noProof/>
          </w:rPr>
          <w:t>2</w:t>
        </w:r>
      </w:fldSimple>
      <w:r w:rsidR="0077001B">
        <w:t>.</w:t>
      </w:r>
      <w:fldSimple w:instr=" SEQ Figure \* ARABIC \s 1 ">
        <w:r w:rsidR="006A0071">
          <w:rPr>
            <w:noProof/>
          </w:rPr>
          <w:t>8</w:t>
        </w:r>
      </w:fldSimple>
      <w:r>
        <w:t xml:space="preserve"> eda_img_ram block diagram</w:t>
      </w:r>
      <w:bookmarkEnd w:id="80"/>
    </w:p>
    <w:p w14:paraId="0EC34C83" w14:textId="3373AF55" w:rsidR="00DA021F" w:rsidRDefault="00B1438F" w:rsidP="00B1438F">
      <w:pPr>
        <w:pStyle w:val="Heading4"/>
      </w:pPr>
      <w:r>
        <w:lastRenderedPageBreak/>
        <w:t>Port description</w:t>
      </w:r>
    </w:p>
    <w:p w14:paraId="0F13BA25" w14:textId="6EB6C6E0" w:rsidR="001A3DBB" w:rsidRPr="008724CE" w:rsidRDefault="001A3DBB" w:rsidP="001A3DBB">
      <w:pPr>
        <w:pStyle w:val="Caption"/>
      </w:pPr>
      <w:bookmarkStart w:id="81" w:name="_Toc125903517"/>
      <w:r>
        <w:t xml:space="preserve">Table </w:t>
      </w:r>
      <w:fldSimple w:instr=" STYLEREF 1 \s ">
        <w:r w:rsidR="006A0071">
          <w:rPr>
            <w:noProof/>
          </w:rPr>
          <w:t>2</w:t>
        </w:r>
      </w:fldSimple>
      <w:r w:rsidR="007F36DF">
        <w:t>.</w:t>
      </w:r>
      <w:fldSimple w:instr=" SEQ Table \* ARABIC \s 1 ">
        <w:r w:rsidR="006A0071">
          <w:rPr>
            <w:noProof/>
          </w:rPr>
          <w:t>10</w:t>
        </w:r>
      </w:fldSimple>
      <w:r>
        <w:t xml:space="preserve"> eda_img_ram port description</w:t>
      </w:r>
      <w:bookmarkEnd w:id="81"/>
    </w:p>
    <w:tbl>
      <w:tblPr>
        <w:tblStyle w:val="TableGrid"/>
        <w:tblW w:w="9085" w:type="dxa"/>
        <w:tblLayout w:type="fixed"/>
        <w:tblLook w:val="04A0" w:firstRow="1" w:lastRow="0" w:firstColumn="1" w:lastColumn="0" w:noHBand="0" w:noVBand="1"/>
      </w:tblPr>
      <w:tblGrid>
        <w:gridCol w:w="2122"/>
        <w:gridCol w:w="2551"/>
        <w:gridCol w:w="992"/>
        <w:gridCol w:w="3420"/>
      </w:tblGrid>
      <w:tr w:rsidR="001A3DBB" w:rsidRPr="00690607" w14:paraId="518B1572" w14:textId="77777777" w:rsidTr="00405118">
        <w:tc>
          <w:tcPr>
            <w:tcW w:w="2122" w:type="dxa"/>
          </w:tcPr>
          <w:p w14:paraId="02D8E0E2" w14:textId="77777777" w:rsidR="001A3DBB" w:rsidRPr="00690607" w:rsidRDefault="001A3DBB" w:rsidP="00405118">
            <w:pPr>
              <w:ind w:firstLine="0"/>
              <w:jc w:val="center"/>
              <w:rPr>
                <w:b/>
                <w:sz w:val="24"/>
                <w:szCs w:val="24"/>
              </w:rPr>
            </w:pPr>
            <w:r w:rsidRPr="00690607">
              <w:rPr>
                <w:b/>
                <w:sz w:val="24"/>
                <w:szCs w:val="24"/>
              </w:rPr>
              <w:t>Signal name</w:t>
            </w:r>
          </w:p>
        </w:tc>
        <w:tc>
          <w:tcPr>
            <w:tcW w:w="2551" w:type="dxa"/>
          </w:tcPr>
          <w:p w14:paraId="5537DD7F" w14:textId="77777777" w:rsidR="001A3DBB" w:rsidRPr="00690607" w:rsidRDefault="001A3DBB" w:rsidP="00405118">
            <w:pPr>
              <w:ind w:firstLine="0"/>
              <w:jc w:val="center"/>
              <w:rPr>
                <w:b/>
                <w:sz w:val="24"/>
                <w:szCs w:val="24"/>
              </w:rPr>
            </w:pPr>
            <w:r w:rsidRPr="00690607">
              <w:rPr>
                <w:b/>
                <w:sz w:val="24"/>
                <w:szCs w:val="24"/>
              </w:rPr>
              <w:t>Width</w:t>
            </w:r>
          </w:p>
        </w:tc>
        <w:tc>
          <w:tcPr>
            <w:tcW w:w="992" w:type="dxa"/>
          </w:tcPr>
          <w:p w14:paraId="5B392F19" w14:textId="77777777" w:rsidR="001A3DBB" w:rsidRPr="00690607" w:rsidRDefault="001A3DBB" w:rsidP="00405118">
            <w:pPr>
              <w:ind w:firstLine="0"/>
              <w:jc w:val="center"/>
              <w:rPr>
                <w:b/>
                <w:sz w:val="24"/>
                <w:szCs w:val="24"/>
              </w:rPr>
            </w:pPr>
            <w:r>
              <w:rPr>
                <w:b/>
                <w:sz w:val="24"/>
                <w:szCs w:val="24"/>
              </w:rPr>
              <w:t>I/O</w:t>
            </w:r>
          </w:p>
        </w:tc>
        <w:tc>
          <w:tcPr>
            <w:tcW w:w="3420" w:type="dxa"/>
          </w:tcPr>
          <w:p w14:paraId="3BD0BA62" w14:textId="77777777" w:rsidR="001A3DBB" w:rsidRPr="00690607" w:rsidRDefault="001A3DBB" w:rsidP="00405118">
            <w:pPr>
              <w:ind w:firstLine="0"/>
              <w:jc w:val="center"/>
              <w:rPr>
                <w:b/>
                <w:sz w:val="24"/>
                <w:szCs w:val="24"/>
              </w:rPr>
            </w:pPr>
            <w:r w:rsidRPr="00690607">
              <w:rPr>
                <w:b/>
                <w:sz w:val="24"/>
                <w:szCs w:val="24"/>
              </w:rPr>
              <w:t>Description</w:t>
            </w:r>
          </w:p>
        </w:tc>
      </w:tr>
      <w:tr w:rsidR="001A3DBB" w:rsidRPr="00690607" w14:paraId="3B24702E" w14:textId="77777777" w:rsidTr="00405118">
        <w:tc>
          <w:tcPr>
            <w:tcW w:w="2122" w:type="dxa"/>
          </w:tcPr>
          <w:p w14:paraId="5FC29A11" w14:textId="77777777" w:rsidR="001A3DBB" w:rsidRPr="00690607" w:rsidRDefault="001A3DBB" w:rsidP="00405118">
            <w:pPr>
              <w:ind w:firstLine="0"/>
              <w:rPr>
                <w:b/>
                <w:sz w:val="24"/>
                <w:szCs w:val="24"/>
              </w:rPr>
            </w:pPr>
            <w:r w:rsidRPr="00690607">
              <w:rPr>
                <w:b/>
                <w:sz w:val="24"/>
                <w:szCs w:val="24"/>
              </w:rPr>
              <w:t>clk</w:t>
            </w:r>
          </w:p>
        </w:tc>
        <w:tc>
          <w:tcPr>
            <w:tcW w:w="2551" w:type="dxa"/>
          </w:tcPr>
          <w:p w14:paraId="479D6E58" w14:textId="77777777" w:rsidR="001A3DBB" w:rsidRPr="00690607" w:rsidRDefault="001A3DBB" w:rsidP="00405118">
            <w:pPr>
              <w:ind w:firstLine="0"/>
              <w:jc w:val="center"/>
              <w:rPr>
                <w:sz w:val="24"/>
                <w:szCs w:val="24"/>
              </w:rPr>
            </w:pPr>
            <w:r w:rsidRPr="00690607">
              <w:rPr>
                <w:sz w:val="24"/>
                <w:szCs w:val="24"/>
              </w:rPr>
              <w:t>1</w:t>
            </w:r>
          </w:p>
        </w:tc>
        <w:tc>
          <w:tcPr>
            <w:tcW w:w="992" w:type="dxa"/>
          </w:tcPr>
          <w:p w14:paraId="7D9EFC95"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574CDF6E" w14:textId="77777777" w:rsidR="001A3DBB" w:rsidRPr="00690607" w:rsidRDefault="001A3DBB" w:rsidP="00405118">
            <w:pPr>
              <w:ind w:firstLine="0"/>
              <w:rPr>
                <w:sz w:val="24"/>
                <w:szCs w:val="24"/>
              </w:rPr>
            </w:pPr>
            <w:r>
              <w:rPr>
                <w:sz w:val="24"/>
                <w:szCs w:val="24"/>
              </w:rPr>
              <w:t>Clock signal</w:t>
            </w:r>
          </w:p>
        </w:tc>
      </w:tr>
      <w:tr w:rsidR="001A3DBB" w:rsidRPr="00690607" w14:paraId="6276AB7D" w14:textId="77777777" w:rsidTr="00405118">
        <w:tc>
          <w:tcPr>
            <w:tcW w:w="2122" w:type="dxa"/>
          </w:tcPr>
          <w:p w14:paraId="7FF059CB" w14:textId="77777777" w:rsidR="001A3DBB" w:rsidRPr="00690607" w:rsidRDefault="001A3DBB" w:rsidP="00405118">
            <w:pPr>
              <w:ind w:firstLine="0"/>
              <w:rPr>
                <w:b/>
                <w:sz w:val="24"/>
                <w:szCs w:val="24"/>
              </w:rPr>
            </w:pPr>
            <w:r w:rsidRPr="00690607">
              <w:rPr>
                <w:b/>
                <w:sz w:val="24"/>
                <w:szCs w:val="24"/>
              </w:rPr>
              <w:t>reset_n</w:t>
            </w:r>
          </w:p>
        </w:tc>
        <w:tc>
          <w:tcPr>
            <w:tcW w:w="2551" w:type="dxa"/>
          </w:tcPr>
          <w:p w14:paraId="42B1ACB8" w14:textId="77777777" w:rsidR="001A3DBB" w:rsidRPr="00690607" w:rsidRDefault="001A3DBB" w:rsidP="00405118">
            <w:pPr>
              <w:ind w:firstLine="0"/>
              <w:jc w:val="center"/>
              <w:rPr>
                <w:sz w:val="24"/>
                <w:szCs w:val="24"/>
              </w:rPr>
            </w:pPr>
            <w:r w:rsidRPr="00690607">
              <w:rPr>
                <w:sz w:val="24"/>
                <w:szCs w:val="24"/>
              </w:rPr>
              <w:t>1</w:t>
            </w:r>
          </w:p>
        </w:tc>
        <w:tc>
          <w:tcPr>
            <w:tcW w:w="992" w:type="dxa"/>
          </w:tcPr>
          <w:p w14:paraId="353BDEF1"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54E4A40F" w14:textId="77777777" w:rsidR="001A3DBB" w:rsidRPr="00690607" w:rsidRDefault="001A3DBB" w:rsidP="00405118">
            <w:pPr>
              <w:ind w:firstLine="0"/>
              <w:rPr>
                <w:sz w:val="24"/>
                <w:szCs w:val="24"/>
              </w:rPr>
            </w:pPr>
            <w:r>
              <w:rPr>
                <w:sz w:val="24"/>
                <w:szCs w:val="24"/>
              </w:rPr>
              <w:t>Asynchronous reset, active LOW</w:t>
            </w:r>
          </w:p>
        </w:tc>
      </w:tr>
      <w:tr w:rsidR="001A3DBB" w:rsidRPr="00690607" w14:paraId="6378DEA6" w14:textId="77777777" w:rsidTr="00405118">
        <w:tc>
          <w:tcPr>
            <w:tcW w:w="2122" w:type="dxa"/>
          </w:tcPr>
          <w:p w14:paraId="7D9DC4A8" w14:textId="3F908C16" w:rsidR="001A3DBB" w:rsidRPr="00690607" w:rsidRDefault="0079190D" w:rsidP="00405118">
            <w:pPr>
              <w:ind w:firstLine="0"/>
              <w:rPr>
                <w:b/>
                <w:sz w:val="24"/>
                <w:szCs w:val="24"/>
              </w:rPr>
            </w:pPr>
            <w:r>
              <w:rPr>
                <w:b/>
                <w:sz w:val="24"/>
                <w:szCs w:val="24"/>
              </w:rPr>
              <w:t>w</w:t>
            </w:r>
            <w:r w:rsidR="00405118">
              <w:rPr>
                <w:b/>
                <w:sz w:val="24"/>
                <w:szCs w:val="24"/>
              </w:rPr>
              <w:t>rite_en</w:t>
            </w:r>
          </w:p>
        </w:tc>
        <w:tc>
          <w:tcPr>
            <w:tcW w:w="2551" w:type="dxa"/>
          </w:tcPr>
          <w:p w14:paraId="288E509A" w14:textId="77777777" w:rsidR="001A3DBB" w:rsidRPr="00690607" w:rsidRDefault="001A3DBB" w:rsidP="00405118">
            <w:pPr>
              <w:ind w:firstLine="0"/>
              <w:jc w:val="center"/>
              <w:rPr>
                <w:sz w:val="24"/>
                <w:szCs w:val="24"/>
              </w:rPr>
            </w:pPr>
            <w:r>
              <w:rPr>
                <w:sz w:val="24"/>
                <w:szCs w:val="24"/>
              </w:rPr>
              <w:t>1</w:t>
            </w:r>
          </w:p>
        </w:tc>
        <w:tc>
          <w:tcPr>
            <w:tcW w:w="992" w:type="dxa"/>
          </w:tcPr>
          <w:p w14:paraId="76B6E940"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621F3D20" w14:textId="46A833B0" w:rsidR="001A3DBB" w:rsidRPr="00690607" w:rsidRDefault="00D2394A" w:rsidP="00405118">
            <w:pPr>
              <w:ind w:firstLine="0"/>
              <w:rPr>
                <w:sz w:val="24"/>
                <w:szCs w:val="24"/>
              </w:rPr>
            </w:pPr>
            <w:r>
              <w:rPr>
                <w:sz w:val="24"/>
                <w:szCs w:val="24"/>
              </w:rPr>
              <w:t>Write enable</w:t>
            </w:r>
          </w:p>
        </w:tc>
      </w:tr>
      <w:tr w:rsidR="001A3DBB" w:rsidRPr="00690607" w14:paraId="4DFCF0F7" w14:textId="77777777" w:rsidTr="00405118">
        <w:tc>
          <w:tcPr>
            <w:tcW w:w="2122" w:type="dxa"/>
          </w:tcPr>
          <w:p w14:paraId="2F0260F8" w14:textId="2EEDAD26" w:rsidR="001A3DBB" w:rsidRPr="00690607" w:rsidRDefault="0079190D" w:rsidP="00405118">
            <w:pPr>
              <w:ind w:firstLine="0"/>
              <w:rPr>
                <w:b/>
                <w:sz w:val="24"/>
                <w:szCs w:val="24"/>
              </w:rPr>
            </w:pPr>
            <w:r>
              <w:rPr>
                <w:b/>
                <w:sz w:val="24"/>
                <w:szCs w:val="24"/>
              </w:rPr>
              <w:t>wr_addr</w:t>
            </w:r>
          </w:p>
        </w:tc>
        <w:tc>
          <w:tcPr>
            <w:tcW w:w="2551" w:type="dxa"/>
          </w:tcPr>
          <w:p w14:paraId="094EDBB2" w14:textId="3C09A926" w:rsidR="001A3DBB" w:rsidRPr="00690607" w:rsidRDefault="00D2394A" w:rsidP="00405118">
            <w:pPr>
              <w:ind w:firstLine="0"/>
              <w:jc w:val="center"/>
              <w:rPr>
                <w:sz w:val="24"/>
                <w:szCs w:val="24"/>
              </w:rPr>
            </w:pPr>
            <w:r>
              <w:rPr>
                <w:sz w:val="24"/>
                <w:szCs w:val="24"/>
              </w:rPr>
              <w:t>ADDR_WIDTH</w:t>
            </w:r>
          </w:p>
        </w:tc>
        <w:tc>
          <w:tcPr>
            <w:tcW w:w="992" w:type="dxa"/>
          </w:tcPr>
          <w:p w14:paraId="314EE7B9"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3B1C768E" w14:textId="366C3A4C" w:rsidR="001A3DBB" w:rsidRPr="00690607" w:rsidRDefault="00D2394A" w:rsidP="00405118">
            <w:pPr>
              <w:ind w:firstLine="0"/>
              <w:rPr>
                <w:sz w:val="24"/>
                <w:szCs w:val="24"/>
              </w:rPr>
            </w:pPr>
            <w:r>
              <w:rPr>
                <w:sz w:val="24"/>
                <w:szCs w:val="24"/>
              </w:rPr>
              <w:t>Write address</w:t>
            </w:r>
          </w:p>
        </w:tc>
      </w:tr>
      <w:tr w:rsidR="001A3DBB" w:rsidRPr="00690607" w14:paraId="102607FA" w14:textId="77777777" w:rsidTr="00405118">
        <w:tc>
          <w:tcPr>
            <w:tcW w:w="2122" w:type="dxa"/>
          </w:tcPr>
          <w:p w14:paraId="7BB5033A" w14:textId="362226EC" w:rsidR="001A3DBB" w:rsidRPr="00690607" w:rsidRDefault="0079190D" w:rsidP="00405118">
            <w:pPr>
              <w:ind w:firstLine="0"/>
              <w:rPr>
                <w:b/>
                <w:sz w:val="24"/>
                <w:szCs w:val="24"/>
              </w:rPr>
            </w:pPr>
            <w:r>
              <w:rPr>
                <w:b/>
                <w:sz w:val="24"/>
                <w:szCs w:val="24"/>
              </w:rPr>
              <w:t>pixel_in</w:t>
            </w:r>
          </w:p>
        </w:tc>
        <w:tc>
          <w:tcPr>
            <w:tcW w:w="2551" w:type="dxa"/>
          </w:tcPr>
          <w:p w14:paraId="6A49BD8E" w14:textId="2F20A112" w:rsidR="001A3DBB" w:rsidRPr="00690607" w:rsidRDefault="00BA5709" w:rsidP="00405118">
            <w:pPr>
              <w:ind w:firstLine="0"/>
              <w:jc w:val="center"/>
              <w:rPr>
                <w:sz w:val="24"/>
                <w:szCs w:val="24"/>
              </w:rPr>
            </w:pPr>
            <w:r>
              <w:rPr>
                <w:sz w:val="24"/>
                <w:szCs w:val="24"/>
              </w:rPr>
              <w:t>PIXEL_WIDTH</w:t>
            </w:r>
          </w:p>
        </w:tc>
        <w:tc>
          <w:tcPr>
            <w:tcW w:w="992" w:type="dxa"/>
          </w:tcPr>
          <w:p w14:paraId="29F9E999"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73835378" w14:textId="1AE6B24E" w:rsidR="001A3DBB" w:rsidRPr="00690607" w:rsidRDefault="00D2394A" w:rsidP="00405118">
            <w:pPr>
              <w:ind w:firstLine="0"/>
              <w:rPr>
                <w:sz w:val="24"/>
                <w:szCs w:val="24"/>
              </w:rPr>
            </w:pPr>
            <w:r>
              <w:rPr>
                <w:sz w:val="24"/>
                <w:szCs w:val="24"/>
              </w:rPr>
              <w:t>Pixel value that user want to write to image RAM</w:t>
            </w:r>
          </w:p>
        </w:tc>
      </w:tr>
      <w:tr w:rsidR="001A3DBB" w:rsidRPr="00690607" w14:paraId="0C7F42BC" w14:textId="77777777" w:rsidTr="00405118">
        <w:tc>
          <w:tcPr>
            <w:tcW w:w="2122" w:type="dxa"/>
          </w:tcPr>
          <w:p w14:paraId="1E0CAC28" w14:textId="34A62D1C" w:rsidR="001A3DBB" w:rsidRPr="00690607" w:rsidRDefault="0079190D" w:rsidP="00405118">
            <w:pPr>
              <w:ind w:firstLine="0"/>
              <w:rPr>
                <w:b/>
                <w:sz w:val="24"/>
                <w:szCs w:val="24"/>
              </w:rPr>
            </w:pPr>
            <w:r>
              <w:rPr>
                <w:b/>
                <w:sz w:val="24"/>
                <w:szCs w:val="24"/>
              </w:rPr>
              <w:t>center_addr</w:t>
            </w:r>
          </w:p>
        </w:tc>
        <w:tc>
          <w:tcPr>
            <w:tcW w:w="2551" w:type="dxa"/>
          </w:tcPr>
          <w:p w14:paraId="6735460F" w14:textId="52C2CE36" w:rsidR="001A3DBB" w:rsidRPr="00690607" w:rsidRDefault="00715B4D" w:rsidP="00405118">
            <w:pPr>
              <w:ind w:firstLine="0"/>
              <w:jc w:val="center"/>
              <w:rPr>
                <w:sz w:val="24"/>
                <w:szCs w:val="24"/>
              </w:rPr>
            </w:pPr>
            <w:r>
              <w:rPr>
                <w:sz w:val="24"/>
                <w:szCs w:val="24"/>
              </w:rPr>
              <w:t>ADDR_WIDTH</w:t>
            </w:r>
          </w:p>
        </w:tc>
        <w:tc>
          <w:tcPr>
            <w:tcW w:w="992" w:type="dxa"/>
          </w:tcPr>
          <w:p w14:paraId="01CD8AE4"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4555ED59" w14:textId="642ABA92" w:rsidR="001A3DBB" w:rsidRPr="00690607" w:rsidRDefault="006B32D6" w:rsidP="00405118">
            <w:pPr>
              <w:ind w:firstLine="0"/>
              <w:rPr>
                <w:sz w:val="24"/>
                <w:szCs w:val="24"/>
              </w:rPr>
            </w:pPr>
            <w:r>
              <w:rPr>
                <w:sz w:val="24"/>
                <w:szCs w:val="24"/>
              </w:rPr>
              <w:t>The next selected address</w:t>
            </w:r>
          </w:p>
        </w:tc>
      </w:tr>
      <w:tr w:rsidR="006B32D6" w:rsidRPr="00690607" w14:paraId="715ECF10" w14:textId="77777777" w:rsidTr="00405118">
        <w:tc>
          <w:tcPr>
            <w:tcW w:w="2122" w:type="dxa"/>
          </w:tcPr>
          <w:p w14:paraId="092FD0C9" w14:textId="02A2EF0C" w:rsidR="006B32D6" w:rsidRPr="00690607" w:rsidRDefault="006B32D6" w:rsidP="006B32D6">
            <w:pPr>
              <w:ind w:firstLine="0"/>
              <w:rPr>
                <w:b/>
                <w:sz w:val="24"/>
                <w:szCs w:val="24"/>
              </w:rPr>
            </w:pPr>
            <w:r>
              <w:rPr>
                <w:b/>
                <w:sz w:val="24"/>
                <w:szCs w:val="24"/>
              </w:rPr>
              <w:t>window_values</w:t>
            </w:r>
          </w:p>
        </w:tc>
        <w:tc>
          <w:tcPr>
            <w:tcW w:w="2551" w:type="dxa"/>
          </w:tcPr>
          <w:p w14:paraId="0A696220" w14:textId="5EB7B83C" w:rsidR="006B32D6" w:rsidRPr="00690607" w:rsidRDefault="006B32D6" w:rsidP="006B32D6">
            <w:pPr>
              <w:ind w:firstLine="0"/>
              <w:jc w:val="center"/>
              <w:rPr>
                <w:sz w:val="24"/>
                <w:szCs w:val="24"/>
              </w:rPr>
            </w:pPr>
            <w:r>
              <w:rPr>
                <w:sz w:val="24"/>
                <w:szCs w:val="24"/>
              </w:rPr>
              <w:t>PIXEL_WIDTH * WINDOW_WIDTH</w:t>
            </w:r>
          </w:p>
        </w:tc>
        <w:tc>
          <w:tcPr>
            <w:tcW w:w="992" w:type="dxa"/>
          </w:tcPr>
          <w:p w14:paraId="07E61475" w14:textId="4F37F453" w:rsidR="006B32D6" w:rsidRPr="00690607" w:rsidRDefault="006B32D6" w:rsidP="006B32D6">
            <w:pPr>
              <w:ind w:firstLine="0"/>
              <w:jc w:val="center"/>
              <w:rPr>
                <w:sz w:val="24"/>
                <w:szCs w:val="24"/>
              </w:rPr>
            </w:pPr>
            <w:r>
              <w:rPr>
                <w:sz w:val="24"/>
                <w:szCs w:val="24"/>
              </w:rPr>
              <w:t>Output</w:t>
            </w:r>
          </w:p>
        </w:tc>
        <w:tc>
          <w:tcPr>
            <w:tcW w:w="3420" w:type="dxa"/>
          </w:tcPr>
          <w:p w14:paraId="20AB9423" w14:textId="5C0C860B" w:rsidR="006B32D6" w:rsidRPr="00690607" w:rsidRDefault="006B32D6" w:rsidP="006B32D6">
            <w:pPr>
              <w:ind w:firstLine="0"/>
              <w:rPr>
                <w:sz w:val="24"/>
                <w:szCs w:val="24"/>
              </w:rPr>
            </w:pPr>
            <w:r>
              <w:rPr>
                <w:sz w:val="24"/>
                <w:szCs w:val="24"/>
              </w:rPr>
              <w:t xml:space="preserve">Concatenation </w:t>
            </w:r>
            <w:r w:rsidRPr="00A23C03">
              <w:rPr>
                <w:sz w:val="24"/>
                <w:szCs w:val="24"/>
              </w:rPr>
              <w:t>values of all pixels within the 3x3 window area</w:t>
            </w:r>
          </w:p>
        </w:tc>
      </w:tr>
      <w:tr w:rsidR="00E36344" w:rsidRPr="00690607" w14:paraId="115C01B7" w14:textId="77777777" w:rsidTr="00405118">
        <w:tc>
          <w:tcPr>
            <w:tcW w:w="2122" w:type="dxa"/>
          </w:tcPr>
          <w:p w14:paraId="5D3A9C89" w14:textId="24352F86" w:rsidR="00E36344" w:rsidRPr="00690607" w:rsidRDefault="00E36344" w:rsidP="00E36344">
            <w:pPr>
              <w:ind w:firstLine="0"/>
              <w:rPr>
                <w:b/>
                <w:sz w:val="24"/>
                <w:szCs w:val="24"/>
              </w:rPr>
            </w:pPr>
            <w:r>
              <w:rPr>
                <w:b/>
                <w:sz w:val="24"/>
                <w:szCs w:val="24"/>
              </w:rPr>
              <w:t>neigh_addr_valid</w:t>
            </w:r>
          </w:p>
        </w:tc>
        <w:tc>
          <w:tcPr>
            <w:tcW w:w="2551" w:type="dxa"/>
          </w:tcPr>
          <w:p w14:paraId="2C941A33" w14:textId="1EE37ECF" w:rsidR="00E36344" w:rsidRPr="00690607" w:rsidRDefault="00E36344" w:rsidP="00E36344">
            <w:pPr>
              <w:ind w:firstLine="0"/>
              <w:jc w:val="center"/>
              <w:rPr>
                <w:sz w:val="24"/>
                <w:szCs w:val="24"/>
              </w:rPr>
            </w:pPr>
            <w:r>
              <w:rPr>
                <w:sz w:val="24"/>
                <w:szCs w:val="24"/>
              </w:rPr>
              <w:t>WINDOW_WIDTH - 1</w:t>
            </w:r>
          </w:p>
        </w:tc>
        <w:tc>
          <w:tcPr>
            <w:tcW w:w="992" w:type="dxa"/>
          </w:tcPr>
          <w:p w14:paraId="48BDD59E" w14:textId="372AA0C2" w:rsidR="00E36344" w:rsidRPr="00690607" w:rsidRDefault="00E36344" w:rsidP="00E36344">
            <w:pPr>
              <w:ind w:firstLine="0"/>
              <w:jc w:val="center"/>
              <w:rPr>
                <w:sz w:val="24"/>
                <w:szCs w:val="24"/>
              </w:rPr>
            </w:pPr>
            <w:r>
              <w:rPr>
                <w:sz w:val="24"/>
                <w:szCs w:val="24"/>
              </w:rPr>
              <w:t>Output</w:t>
            </w:r>
          </w:p>
        </w:tc>
        <w:tc>
          <w:tcPr>
            <w:tcW w:w="3420" w:type="dxa"/>
          </w:tcPr>
          <w:p w14:paraId="35B8E5FE" w14:textId="2A257A24" w:rsidR="00E36344" w:rsidRPr="00690607" w:rsidRDefault="00E36344" w:rsidP="00E36344">
            <w:pPr>
              <w:ind w:firstLine="0"/>
              <w:rPr>
                <w:sz w:val="24"/>
                <w:szCs w:val="24"/>
              </w:rPr>
            </w:pPr>
            <w:r w:rsidRPr="002B5A1A">
              <w:rPr>
                <w:sz w:val="24"/>
                <w:szCs w:val="24"/>
              </w:rPr>
              <w:t>Indicates which position</w:t>
            </w:r>
            <w:r>
              <w:rPr>
                <w:sz w:val="24"/>
                <w:szCs w:val="24"/>
              </w:rPr>
              <w:t>s</w:t>
            </w:r>
            <w:r w:rsidRPr="002B5A1A">
              <w:rPr>
                <w:sz w:val="24"/>
                <w:szCs w:val="24"/>
              </w:rPr>
              <w:t xml:space="preserve"> on the window</w:t>
            </w:r>
            <w:r>
              <w:rPr>
                <w:sz w:val="24"/>
                <w:szCs w:val="24"/>
              </w:rPr>
              <w:t xml:space="preserve"> are the </w:t>
            </w:r>
            <w:r w:rsidRPr="002B5A1A">
              <w:rPr>
                <w:sz w:val="24"/>
                <w:szCs w:val="24"/>
              </w:rPr>
              <w:t>valid position</w:t>
            </w:r>
            <w:r>
              <w:rPr>
                <w:sz w:val="24"/>
                <w:szCs w:val="24"/>
              </w:rPr>
              <w:t>s</w:t>
            </w:r>
            <w:r w:rsidRPr="002B5A1A">
              <w:rPr>
                <w:sz w:val="24"/>
                <w:szCs w:val="24"/>
              </w:rPr>
              <w:t xml:space="preserve"> (not out of matrix</w:t>
            </w:r>
            <w:r>
              <w:rPr>
                <w:sz w:val="24"/>
                <w:szCs w:val="24"/>
              </w:rPr>
              <w:t xml:space="preserve"> </w:t>
            </w:r>
            <w:r w:rsidRPr="00D765F1">
              <w:rPr>
                <w:b/>
                <w:sz w:val="24"/>
                <w:szCs w:val="24"/>
              </w:rPr>
              <w:t>input</w:t>
            </w:r>
            <w:r w:rsidRPr="002B5A1A">
              <w:rPr>
                <w:sz w:val="24"/>
                <w:szCs w:val="24"/>
              </w:rPr>
              <w:t>)</w:t>
            </w:r>
          </w:p>
        </w:tc>
      </w:tr>
      <w:tr w:rsidR="00E224DA" w:rsidRPr="00690607" w14:paraId="39C1D385" w14:textId="77777777" w:rsidTr="00405118">
        <w:tc>
          <w:tcPr>
            <w:tcW w:w="2122" w:type="dxa"/>
          </w:tcPr>
          <w:p w14:paraId="2F9A832F" w14:textId="6A598563" w:rsidR="00E224DA" w:rsidRDefault="00E224DA" w:rsidP="00405118">
            <w:pPr>
              <w:ind w:firstLine="0"/>
              <w:rPr>
                <w:b/>
                <w:sz w:val="24"/>
                <w:szCs w:val="24"/>
              </w:rPr>
            </w:pPr>
            <w:r>
              <w:rPr>
                <w:b/>
                <w:sz w:val="24"/>
                <w:szCs w:val="24"/>
              </w:rPr>
              <w:t>upleft_addr</w:t>
            </w:r>
          </w:p>
        </w:tc>
        <w:tc>
          <w:tcPr>
            <w:tcW w:w="2551" w:type="dxa"/>
          </w:tcPr>
          <w:p w14:paraId="55A77A90" w14:textId="479F054C" w:rsidR="00E224DA" w:rsidRDefault="00E224DA" w:rsidP="00405118">
            <w:pPr>
              <w:ind w:firstLine="0"/>
              <w:jc w:val="center"/>
              <w:rPr>
                <w:sz w:val="24"/>
                <w:szCs w:val="24"/>
              </w:rPr>
            </w:pPr>
            <w:r>
              <w:rPr>
                <w:sz w:val="24"/>
                <w:szCs w:val="24"/>
              </w:rPr>
              <w:t>ADDR_WIDTH</w:t>
            </w:r>
          </w:p>
        </w:tc>
        <w:tc>
          <w:tcPr>
            <w:tcW w:w="992" w:type="dxa"/>
          </w:tcPr>
          <w:p w14:paraId="1515D403" w14:textId="738666C4" w:rsidR="00E224DA" w:rsidRDefault="00E224DA" w:rsidP="00405118">
            <w:pPr>
              <w:ind w:firstLine="0"/>
              <w:jc w:val="center"/>
              <w:rPr>
                <w:sz w:val="24"/>
                <w:szCs w:val="24"/>
              </w:rPr>
            </w:pPr>
            <w:r>
              <w:rPr>
                <w:sz w:val="24"/>
                <w:szCs w:val="24"/>
              </w:rPr>
              <w:t>Output</w:t>
            </w:r>
          </w:p>
        </w:tc>
        <w:tc>
          <w:tcPr>
            <w:tcW w:w="3420" w:type="dxa"/>
          </w:tcPr>
          <w:p w14:paraId="01732793" w14:textId="68A37346" w:rsidR="00E224DA" w:rsidRDefault="00CA4E5E" w:rsidP="00405118">
            <w:pPr>
              <w:ind w:firstLine="0"/>
              <w:rPr>
                <w:sz w:val="24"/>
                <w:szCs w:val="24"/>
              </w:rPr>
            </w:pPr>
            <w:r>
              <w:rPr>
                <w:sz w:val="24"/>
                <w:szCs w:val="24"/>
              </w:rPr>
              <w:t>Up left address</w:t>
            </w:r>
          </w:p>
        </w:tc>
      </w:tr>
      <w:tr w:rsidR="00E224DA" w:rsidRPr="00690607" w14:paraId="6FB7D44C" w14:textId="77777777" w:rsidTr="00405118">
        <w:tc>
          <w:tcPr>
            <w:tcW w:w="2122" w:type="dxa"/>
          </w:tcPr>
          <w:p w14:paraId="495AE940" w14:textId="6377E774" w:rsidR="00E224DA" w:rsidRDefault="00E224DA" w:rsidP="00E224DA">
            <w:pPr>
              <w:ind w:firstLine="0"/>
              <w:rPr>
                <w:b/>
                <w:sz w:val="24"/>
                <w:szCs w:val="24"/>
              </w:rPr>
            </w:pPr>
            <w:r>
              <w:rPr>
                <w:b/>
                <w:sz w:val="24"/>
                <w:szCs w:val="24"/>
              </w:rPr>
              <w:t>up_addr</w:t>
            </w:r>
          </w:p>
        </w:tc>
        <w:tc>
          <w:tcPr>
            <w:tcW w:w="2551" w:type="dxa"/>
          </w:tcPr>
          <w:p w14:paraId="3FB31CD5" w14:textId="65B44FD9" w:rsidR="00E224DA" w:rsidRDefault="00E224DA" w:rsidP="00E224DA">
            <w:pPr>
              <w:ind w:firstLine="0"/>
              <w:jc w:val="center"/>
              <w:rPr>
                <w:sz w:val="24"/>
                <w:szCs w:val="24"/>
              </w:rPr>
            </w:pPr>
            <w:r>
              <w:rPr>
                <w:sz w:val="24"/>
                <w:szCs w:val="24"/>
              </w:rPr>
              <w:t>ADDR_WIDTH</w:t>
            </w:r>
          </w:p>
        </w:tc>
        <w:tc>
          <w:tcPr>
            <w:tcW w:w="992" w:type="dxa"/>
          </w:tcPr>
          <w:p w14:paraId="5565F663" w14:textId="516824B4" w:rsidR="00E224DA" w:rsidRDefault="00E224DA" w:rsidP="00E224DA">
            <w:pPr>
              <w:ind w:firstLine="0"/>
              <w:jc w:val="center"/>
              <w:rPr>
                <w:sz w:val="24"/>
                <w:szCs w:val="24"/>
              </w:rPr>
            </w:pPr>
            <w:r>
              <w:rPr>
                <w:sz w:val="24"/>
                <w:szCs w:val="24"/>
              </w:rPr>
              <w:t>Output</w:t>
            </w:r>
          </w:p>
        </w:tc>
        <w:tc>
          <w:tcPr>
            <w:tcW w:w="3420" w:type="dxa"/>
          </w:tcPr>
          <w:p w14:paraId="43AA1A18" w14:textId="1A7F8146" w:rsidR="00E224DA" w:rsidRDefault="00CA4E5E" w:rsidP="00E224DA">
            <w:pPr>
              <w:ind w:firstLine="0"/>
              <w:rPr>
                <w:sz w:val="24"/>
                <w:szCs w:val="24"/>
              </w:rPr>
            </w:pPr>
            <w:r>
              <w:rPr>
                <w:sz w:val="24"/>
                <w:szCs w:val="24"/>
              </w:rPr>
              <w:t>Up address</w:t>
            </w:r>
          </w:p>
        </w:tc>
      </w:tr>
      <w:tr w:rsidR="00E224DA" w:rsidRPr="00690607" w14:paraId="5FD6F069" w14:textId="77777777" w:rsidTr="00405118">
        <w:tc>
          <w:tcPr>
            <w:tcW w:w="2122" w:type="dxa"/>
          </w:tcPr>
          <w:p w14:paraId="118994CA" w14:textId="6C511DD1" w:rsidR="00E224DA" w:rsidRDefault="00E224DA" w:rsidP="00E224DA">
            <w:pPr>
              <w:ind w:firstLine="0"/>
              <w:rPr>
                <w:b/>
                <w:sz w:val="24"/>
                <w:szCs w:val="24"/>
              </w:rPr>
            </w:pPr>
            <w:r>
              <w:rPr>
                <w:b/>
                <w:sz w:val="24"/>
                <w:szCs w:val="24"/>
              </w:rPr>
              <w:t>upright_addr</w:t>
            </w:r>
          </w:p>
        </w:tc>
        <w:tc>
          <w:tcPr>
            <w:tcW w:w="2551" w:type="dxa"/>
          </w:tcPr>
          <w:p w14:paraId="661DD043" w14:textId="2354E44F" w:rsidR="00E224DA" w:rsidRDefault="00E224DA" w:rsidP="00E224DA">
            <w:pPr>
              <w:ind w:firstLine="0"/>
              <w:jc w:val="center"/>
              <w:rPr>
                <w:sz w:val="24"/>
                <w:szCs w:val="24"/>
              </w:rPr>
            </w:pPr>
            <w:r>
              <w:rPr>
                <w:sz w:val="24"/>
                <w:szCs w:val="24"/>
              </w:rPr>
              <w:t>ADDR_WIDTH</w:t>
            </w:r>
          </w:p>
        </w:tc>
        <w:tc>
          <w:tcPr>
            <w:tcW w:w="992" w:type="dxa"/>
          </w:tcPr>
          <w:p w14:paraId="20CB941A" w14:textId="0AC77927" w:rsidR="00E224DA" w:rsidRDefault="00E224DA" w:rsidP="00E224DA">
            <w:pPr>
              <w:ind w:firstLine="0"/>
              <w:jc w:val="center"/>
              <w:rPr>
                <w:sz w:val="24"/>
                <w:szCs w:val="24"/>
              </w:rPr>
            </w:pPr>
            <w:r>
              <w:rPr>
                <w:sz w:val="24"/>
                <w:szCs w:val="24"/>
              </w:rPr>
              <w:t>Output</w:t>
            </w:r>
          </w:p>
        </w:tc>
        <w:tc>
          <w:tcPr>
            <w:tcW w:w="3420" w:type="dxa"/>
          </w:tcPr>
          <w:p w14:paraId="3CFD634A" w14:textId="66B2ADA8" w:rsidR="00E224DA" w:rsidRDefault="00CA4E5E" w:rsidP="00E224DA">
            <w:pPr>
              <w:ind w:firstLine="0"/>
              <w:rPr>
                <w:sz w:val="24"/>
                <w:szCs w:val="24"/>
              </w:rPr>
            </w:pPr>
            <w:r>
              <w:rPr>
                <w:sz w:val="24"/>
                <w:szCs w:val="24"/>
              </w:rPr>
              <w:t>Up right address</w:t>
            </w:r>
          </w:p>
        </w:tc>
      </w:tr>
      <w:tr w:rsidR="00E224DA" w:rsidRPr="00690607" w14:paraId="025FF598" w14:textId="77777777" w:rsidTr="00405118">
        <w:tc>
          <w:tcPr>
            <w:tcW w:w="2122" w:type="dxa"/>
          </w:tcPr>
          <w:p w14:paraId="3090A86C" w14:textId="1AE1473E" w:rsidR="00E224DA" w:rsidRDefault="00E224DA" w:rsidP="00E224DA">
            <w:pPr>
              <w:ind w:firstLine="0"/>
              <w:rPr>
                <w:b/>
                <w:sz w:val="24"/>
                <w:szCs w:val="24"/>
              </w:rPr>
            </w:pPr>
            <w:r>
              <w:rPr>
                <w:b/>
                <w:sz w:val="24"/>
                <w:szCs w:val="24"/>
              </w:rPr>
              <w:t>left_addr</w:t>
            </w:r>
          </w:p>
        </w:tc>
        <w:tc>
          <w:tcPr>
            <w:tcW w:w="2551" w:type="dxa"/>
          </w:tcPr>
          <w:p w14:paraId="389A0B3B" w14:textId="217F8777" w:rsidR="00E224DA" w:rsidRDefault="00E224DA" w:rsidP="00E224DA">
            <w:pPr>
              <w:ind w:firstLine="0"/>
              <w:jc w:val="center"/>
              <w:rPr>
                <w:sz w:val="24"/>
                <w:szCs w:val="24"/>
              </w:rPr>
            </w:pPr>
            <w:r>
              <w:rPr>
                <w:sz w:val="24"/>
                <w:szCs w:val="24"/>
              </w:rPr>
              <w:t>ADDR_WIDTH</w:t>
            </w:r>
          </w:p>
        </w:tc>
        <w:tc>
          <w:tcPr>
            <w:tcW w:w="992" w:type="dxa"/>
          </w:tcPr>
          <w:p w14:paraId="08ADB8AB" w14:textId="347C9FD8" w:rsidR="00E224DA" w:rsidRDefault="00E224DA" w:rsidP="00E224DA">
            <w:pPr>
              <w:ind w:firstLine="0"/>
              <w:jc w:val="center"/>
              <w:rPr>
                <w:sz w:val="24"/>
                <w:szCs w:val="24"/>
              </w:rPr>
            </w:pPr>
            <w:r>
              <w:rPr>
                <w:sz w:val="24"/>
                <w:szCs w:val="24"/>
              </w:rPr>
              <w:t>Output</w:t>
            </w:r>
          </w:p>
        </w:tc>
        <w:tc>
          <w:tcPr>
            <w:tcW w:w="3420" w:type="dxa"/>
          </w:tcPr>
          <w:p w14:paraId="0B92309F" w14:textId="1A5D15AB" w:rsidR="00E224DA" w:rsidRDefault="00CA4E5E" w:rsidP="00E224DA">
            <w:pPr>
              <w:ind w:firstLine="0"/>
              <w:rPr>
                <w:sz w:val="24"/>
                <w:szCs w:val="24"/>
              </w:rPr>
            </w:pPr>
            <w:r>
              <w:rPr>
                <w:sz w:val="24"/>
                <w:szCs w:val="24"/>
              </w:rPr>
              <w:t>Left address</w:t>
            </w:r>
          </w:p>
        </w:tc>
      </w:tr>
      <w:tr w:rsidR="00E224DA" w:rsidRPr="00690607" w14:paraId="7924226B" w14:textId="77777777" w:rsidTr="00405118">
        <w:tc>
          <w:tcPr>
            <w:tcW w:w="2122" w:type="dxa"/>
          </w:tcPr>
          <w:p w14:paraId="17E1E0F9" w14:textId="1F8D62AF" w:rsidR="00E224DA" w:rsidRDefault="00E224DA" w:rsidP="00E224DA">
            <w:pPr>
              <w:ind w:firstLine="0"/>
              <w:rPr>
                <w:b/>
                <w:sz w:val="24"/>
                <w:szCs w:val="24"/>
              </w:rPr>
            </w:pPr>
            <w:r>
              <w:rPr>
                <w:b/>
                <w:sz w:val="24"/>
                <w:szCs w:val="24"/>
              </w:rPr>
              <w:t>right_addr</w:t>
            </w:r>
          </w:p>
        </w:tc>
        <w:tc>
          <w:tcPr>
            <w:tcW w:w="2551" w:type="dxa"/>
          </w:tcPr>
          <w:p w14:paraId="4F80680E" w14:textId="2C0D037A" w:rsidR="00E224DA" w:rsidRDefault="00E224DA" w:rsidP="00E224DA">
            <w:pPr>
              <w:ind w:firstLine="0"/>
              <w:jc w:val="center"/>
              <w:rPr>
                <w:sz w:val="24"/>
                <w:szCs w:val="24"/>
              </w:rPr>
            </w:pPr>
            <w:r>
              <w:rPr>
                <w:sz w:val="24"/>
                <w:szCs w:val="24"/>
              </w:rPr>
              <w:t>ADDR_WIDTH</w:t>
            </w:r>
          </w:p>
        </w:tc>
        <w:tc>
          <w:tcPr>
            <w:tcW w:w="992" w:type="dxa"/>
          </w:tcPr>
          <w:p w14:paraId="0C24B263" w14:textId="0A4B2947" w:rsidR="00E224DA" w:rsidRDefault="00E224DA" w:rsidP="00E224DA">
            <w:pPr>
              <w:ind w:firstLine="0"/>
              <w:jc w:val="center"/>
              <w:rPr>
                <w:sz w:val="24"/>
                <w:szCs w:val="24"/>
              </w:rPr>
            </w:pPr>
            <w:r>
              <w:rPr>
                <w:sz w:val="24"/>
                <w:szCs w:val="24"/>
              </w:rPr>
              <w:t>Output</w:t>
            </w:r>
          </w:p>
        </w:tc>
        <w:tc>
          <w:tcPr>
            <w:tcW w:w="3420" w:type="dxa"/>
          </w:tcPr>
          <w:p w14:paraId="76DC3682" w14:textId="3B744700" w:rsidR="00E224DA" w:rsidRDefault="00CA4E5E" w:rsidP="00E224DA">
            <w:pPr>
              <w:ind w:firstLine="0"/>
              <w:rPr>
                <w:sz w:val="24"/>
                <w:szCs w:val="24"/>
              </w:rPr>
            </w:pPr>
            <w:r>
              <w:rPr>
                <w:sz w:val="24"/>
                <w:szCs w:val="24"/>
              </w:rPr>
              <w:t>Right address</w:t>
            </w:r>
          </w:p>
        </w:tc>
      </w:tr>
      <w:tr w:rsidR="00E224DA" w:rsidRPr="00690607" w14:paraId="26DCEA0D" w14:textId="77777777" w:rsidTr="00405118">
        <w:tc>
          <w:tcPr>
            <w:tcW w:w="2122" w:type="dxa"/>
          </w:tcPr>
          <w:p w14:paraId="255B363A" w14:textId="095D1A1E" w:rsidR="00E224DA" w:rsidRDefault="00E224DA" w:rsidP="00E224DA">
            <w:pPr>
              <w:ind w:firstLine="0"/>
              <w:rPr>
                <w:b/>
                <w:sz w:val="24"/>
                <w:szCs w:val="24"/>
              </w:rPr>
            </w:pPr>
            <w:r>
              <w:rPr>
                <w:b/>
                <w:sz w:val="24"/>
                <w:szCs w:val="24"/>
              </w:rPr>
              <w:t>downleft_addr</w:t>
            </w:r>
          </w:p>
        </w:tc>
        <w:tc>
          <w:tcPr>
            <w:tcW w:w="2551" w:type="dxa"/>
          </w:tcPr>
          <w:p w14:paraId="373C20BE" w14:textId="007B46FD" w:rsidR="00E224DA" w:rsidRDefault="00E224DA" w:rsidP="00E224DA">
            <w:pPr>
              <w:ind w:firstLine="0"/>
              <w:jc w:val="center"/>
              <w:rPr>
                <w:sz w:val="24"/>
                <w:szCs w:val="24"/>
              </w:rPr>
            </w:pPr>
            <w:r>
              <w:rPr>
                <w:sz w:val="24"/>
                <w:szCs w:val="24"/>
              </w:rPr>
              <w:t>ADDR_WIDTH</w:t>
            </w:r>
          </w:p>
        </w:tc>
        <w:tc>
          <w:tcPr>
            <w:tcW w:w="992" w:type="dxa"/>
          </w:tcPr>
          <w:p w14:paraId="18C0F26A" w14:textId="145F023F" w:rsidR="00E224DA" w:rsidRDefault="00E224DA" w:rsidP="00E224DA">
            <w:pPr>
              <w:ind w:firstLine="0"/>
              <w:jc w:val="center"/>
              <w:rPr>
                <w:sz w:val="24"/>
                <w:szCs w:val="24"/>
              </w:rPr>
            </w:pPr>
            <w:r>
              <w:rPr>
                <w:sz w:val="24"/>
                <w:szCs w:val="24"/>
              </w:rPr>
              <w:t>Output</w:t>
            </w:r>
          </w:p>
        </w:tc>
        <w:tc>
          <w:tcPr>
            <w:tcW w:w="3420" w:type="dxa"/>
          </w:tcPr>
          <w:p w14:paraId="3D209ABC" w14:textId="658640F5" w:rsidR="00E224DA" w:rsidRDefault="00CA4E5E" w:rsidP="00E224DA">
            <w:pPr>
              <w:ind w:firstLine="0"/>
              <w:rPr>
                <w:sz w:val="24"/>
                <w:szCs w:val="24"/>
              </w:rPr>
            </w:pPr>
            <w:r>
              <w:rPr>
                <w:sz w:val="24"/>
                <w:szCs w:val="24"/>
              </w:rPr>
              <w:t>Down left address</w:t>
            </w:r>
          </w:p>
        </w:tc>
      </w:tr>
      <w:tr w:rsidR="00E224DA" w:rsidRPr="00690607" w14:paraId="77DFA768" w14:textId="77777777" w:rsidTr="00405118">
        <w:tc>
          <w:tcPr>
            <w:tcW w:w="2122" w:type="dxa"/>
          </w:tcPr>
          <w:p w14:paraId="7DD83F11" w14:textId="78851A64" w:rsidR="00E224DA" w:rsidRDefault="00E224DA" w:rsidP="00E224DA">
            <w:pPr>
              <w:ind w:firstLine="0"/>
              <w:rPr>
                <w:b/>
                <w:sz w:val="24"/>
                <w:szCs w:val="24"/>
              </w:rPr>
            </w:pPr>
            <w:r>
              <w:rPr>
                <w:b/>
                <w:sz w:val="24"/>
                <w:szCs w:val="24"/>
              </w:rPr>
              <w:t>down_addr</w:t>
            </w:r>
          </w:p>
        </w:tc>
        <w:tc>
          <w:tcPr>
            <w:tcW w:w="2551" w:type="dxa"/>
          </w:tcPr>
          <w:p w14:paraId="6BF8767E" w14:textId="1BE5F66B" w:rsidR="00E224DA" w:rsidRDefault="00E224DA" w:rsidP="00E224DA">
            <w:pPr>
              <w:ind w:firstLine="0"/>
              <w:jc w:val="center"/>
              <w:rPr>
                <w:sz w:val="24"/>
                <w:szCs w:val="24"/>
              </w:rPr>
            </w:pPr>
            <w:r>
              <w:rPr>
                <w:sz w:val="24"/>
                <w:szCs w:val="24"/>
              </w:rPr>
              <w:t>ADDR_WIDTH</w:t>
            </w:r>
          </w:p>
        </w:tc>
        <w:tc>
          <w:tcPr>
            <w:tcW w:w="992" w:type="dxa"/>
          </w:tcPr>
          <w:p w14:paraId="35E6C1C6" w14:textId="602B2971" w:rsidR="00E224DA" w:rsidRDefault="00E224DA" w:rsidP="00E224DA">
            <w:pPr>
              <w:ind w:firstLine="0"/>
              <w:jc w:val="center"/>
              <w:rPr>
                <w:sz w:val="24"/>
                <w:szCs w:val="24"/>
              </w:rPr>
            </w:pPr>
            <w:r>
              <w:rPr>
                <w:sz w:val="24"/>
                <w:szCs w:val="24"/>
              </w:rPr>
              <w:t>Output</w:t>
            </w:r>
          </w:p>
        </w:tc>
        <w:tc>
          <w:tcPr>
            <w:tcW w:w="3420" w:type="dxa"/>
          </w:tcPr>
          <w:p w14:paraId="70A4A876" w14:textId="0E184981" w:rsidR="00E224DA" w:rsidRDefault="00CA4E5E" w:rsidP="00E224DA">
            <w:pPr>
              <w:ind w:firstLine="0"/>
              <w:rPr>
                <w:sz w:val="24"/>
                <w:szCs w:val="24"/>
              </w:rPr>
            </w:pPr>
            <w:r>
              <w:rPr>
                <w:sz w:val="24"/>
                <w:szCs w:val="24"/>
              </w:rPr>
              <w:t>Down address</w:t>
            </w:r>
          </w:p>
        </w:tc>
      </w:tr>
      <w:tr w:rsidR="00E224DA" w:rsidRPr="00690607" w14:paraId="6DAAF19F" w14:textId="77777777" w:rsidTr="00405118">
        <w:tc>
          <w:tcPr>
            <w:tcW w:w="2122" w:type="dxa"/>
          </w:tcPr>
          <w:p w14:paraId="1737082B" w14:textId="65533591" w:rsidR="00E224DA" w:rsidRDefault="00E224DA" w:rsidP="00E224DA">
            <w:pPr>
              <w:ind w:firstLine="0"/>
              <w:rPr>
                <w:b/>
                <w:sz w:val="24"/>
                <w:szCs w:val="24"/>
              </w:rPr>
            </w:pPr>
            <w:r>
              <w:rPr>
                <w:b/>
                <w:sz w:val="24"/>
                <w:szCs w:val="24"/>
              </w:rPr>
              <w:t>downright_addr</w:t>
            </w:r>
          </w:p>
        </w:tc>
        <w:tc>
          <w:tcPr>
            <w:tcW w:w="2551" w:type="dxa"/>
          </w:tcPr>
          <w:p w14:paraId="354105E8" w14:textId="72E1CFF1" w:rsidR="00E224DA" w:rsidRDefault="00E224DA" w:rsidP="00E224DA">
            <w:pPr>
              <w:ind w:firstLine="0"/>
              <w:jc w:val="center"/>
              <w:rPr>
                <w:sz w:val="24"/>
                <w:szCs w:val="24"/>
              </w:rPr>
            </w:pPr>
            <w:r>
              <w:rPr>
                <w:sz w:val="24"/>
                <w:szCs w:val="24"/>
              </w:rPr>
              <w:t>ADDR_WIDTH</w:t>
            </w:r>
          </w:p>
        </w:tc>
        <w:tc>
          <w:tcPr>
            <w:tcW w:w="992" w:type="dxa"/>
          </w:tcPr>
          <w:p w14:paraId="1A8C562C" w14:textId="5BF34AAF" w:rsidR="00E224DA" w:rsidRDefault="00E224DA" w:rsidP="00E224DA">
            <w:pPr>
              <w:ind w:firstLine="0"/>
              <w:jc w:val="center"/>
              <w:rPr>
                <w:sz w:val="24"/>
                <w:szCs w:val="24"/>
              </w:rPr>
            </w:pPr>
            <w:r>
              <w:rPr>
                <w:sz w:val="24"/>
                <w:szCs w:val="24"/>
              </w:rPr>
              <w:t>Output</w:t>
            </w:r>
          </w:p>
        </w:tc>
        <w:tc>
          <w:tcPr>
            <w:tcW w:w="3420" w:type="dxa"/>
          </w:tcPr>
          <w:p w14:paraId="14D29501" w14:textId="6BD161FE" w:rsidR="00E224DA" w:rsidRDefault="00CA4E5E" w:rsidP="00E224DA">
            <w:pPr>
              <w:ind w:firstLine="0"/>
              <w:rPr>
                <w:sz w:val="24"/>
                <w:szCs w:val="24"/>
              </w:rPr>
            </w:pPr>
            <w:r>
              <w:rPr>
                <w:sz w:val="24"/>
                <w:szCs w:val="24"/>
              </w:rPr>
              <w:t>Down right address</w:t>
            </w:r>
          </w:p>
        </w:tc>
      </w:tr>
    </w:tbl>
    <w:p w14:paraId="11BA850D" w14:textId="77777777" w:rsidR="001A3DBB" w:rsidRDefault="001A3DBB" w:rsidP="001A3DBB">
      <w:pPr>
        <w:pStyle w:val="Caption"/>
      </w:pPr>
    </w:p>
    <w:p w14:paraId="3B8F06B6" w14:textId="599F3855" w:rsidR="001A3DBB" w:rsidRDefault="001A3DBB" w:rsidP="001A3DBB">
      <w:pPr>
        <w:pStyle w:val="Caption"/>
      </w:pPr>
      <w:bookmarkStart w:id="82" w:name="_Toc125903518"/>
      <w:r>
        <w:t xml:space="preserve">Table </w:t>
      </w:r>
      <w:fldSimple w:instr=" STYLEREF 1 \s ">
        <w:r w:rsidR="006A0071">
          <w:rPr>
            <w:noProof/>
          </w:rPr>
          <w:t>2</w:t>
        </w:r>
      </w:fldSimple>
      <w:r w:rsidR="007F36DF">
        <w:t>.</w:t>
      </w:r>
      <w:fldSimple w:instr=" SEQ Table \* ARABIC \s 1 ">
        <w:r w:rsidR="006A0071">
          <w:rPr>
            <w:noProof/>
          </w:rPr>
          <w:t>11</w:t>
        </w:r>
      </w:fldSimple>
      <w:r>
        <w:t xml:space="preserve"> </w:t>
      </w:r>
      <w:r w:rsidR="008C3E47">
        <w:t>eda_img_ram</w:t>
      </w:r>
      <w:r>
        <w:t xml:space="preserve"> parameter description</w:t>
      </w:r>
      <w:bookmarkEnd w:id="82"/>
    </w:p>
    <w:tbl>
      <w:tblPr>
        <w:tblStyle w:val="TableGrid"/>
        <w:tblW w:w="9067" w:type="dxa"/>
        <w:tblLook w:val="04A0" w:firstRow="1" w:lastRow="0" w:firstColumn="1" w:lastColumn="0" w:noHBand="0" w:noVBand="1"/>
      </w:tblPr>
      <w:tblGrid>
        <w:gridCol w:w="2297"/>
        <w:gridCol w:w="2415"/>
        <w:gridCol w:w="4355"/>
      </w:tblGrid>
      <w:tr w:rsidR="001A3DBB" w:rsidRPr="00690607" w14:paraId="696FC9B7" w14:textId="77777777" w:rsidTr="00405118">
        <w:tc>
          <w:tcPr>
            <w:tcW w:w="2297" w:type="dxa"/>
          </w:tcPr>
          <w:p w14:paraId="7901366D" w14:textId="77777777" w:rsidR="001A3DBB" w:rsidRPr="00690607" w:rsidRDefault="001A3DBB" w:rsidP="00405118">
            <w:pPr>
              <w:ind w:firstLine="0"/>
              <w:jc w:val="center"/>
              <w:rPr>
                <w:b/>
                <w:sz w:val="24"/>
                <w:szCs w:val="24"/>
              </w:rPr>
            </w:pPr>
            <w:r>
              <w:rPr>
                <w:b/>
                <w:sz w:val="24"/>
                <w:szCs w:val="24"/>
              </w:rPr>
              <w:t>Parameter</w:t>
            </w:r>
          </w:p>
        </w:tc>
        <w:tc>
          <w:tcPr>
            <w:tcW w:w="2415" w:type="dxa"/>
          </w:tcPr>
          <w:p w14:paraId="3E91EA49" w14:textId="77777777" w:rsidR="001A3DBB" w:rsidRPr="00690607" w:rsidRDefault="001A3DBB" w:rsidP="00405118">
            <w:pPr>
              <w:ind w:firstLine="0"/>
              <w:jc w:val="center"/>
              <w:rPr>
                <w:b/>
                <w:sz w:val="24"/>
                <w:szCs w:val="24"/>
              </w:rPr>
            </w:pPr>
            <w:r>
              <w:rPr>
                <w:b/>
                <w:sz w:val="24"/>
                <w:szCs w:val="24"/>
              </w:rPr>
              <w:t>Value</w:t>
            </w:r>
          </w:p>
        </w:tc>
        <w:tc>
          <w:tcPr>
            <w:tcW w:w="4355" w:type="dxa"/>
          </w:tcPr>
          <w:p w14:paraId="7ED5C191" w14:textId="77777777" w:rsidR="001A3DBB" w:rsidRPr="00690607" w:rsidRDefault="001A3DBB" w:rsidP="00405118">
            <w:pPr>
              <w:ind w:firstLine="0"/>
              <w:jc w:val="center"/>
              <w:rPr>
                <w:b/>
                <w:sz w:val="24"/>
                <w:szCs w:val="24"/>
              </w:rPr>
            </w:pPr>
            <w:r w:rsidRPr="00690607">
              <w:rPr>
                <w:b/>
                <w:sz w:val="24"/>
                <w:szCs w:val="24"/>
              </w:rPr>
              <w:t>Description</w:t>
            </w:r>
          </w:p>
        </w:tc>
      </w:tr>
      <w:tr w:rsidR="00336C0B" w:rsidRPr="00690607" w14:paraId="7F51C4A3" w14:textId="77777777" w:rsidTr="00405118">
        <w:tc>
          <w:tcPr>
            <w:tcW w:w="2297" w:type="dxa"/>
          </w:tcPr>
          <w:p w14:paraId="43B5F717" w14:textId="1B685FF2" w:rsidR="00336C0B" w:rsidRDefault="00336C0B" w:rsidP="00336C0B">
            <w:pPr>
              <w:ind w:firstLine="0"/>
              <w:jc w:val="left"/>
              <w:rPr>
                <w:b/>
                <w:sz w:val="24"/>
                <w:szCs w:val="24"/>
              </w:rPr>
            </w:pPr>
            <w:r w:rsidRPr="00CF4320">
              <w:rPr>
                <w:b/>
                <w:sz w:val="24"/>
                <w:szCs w:val="24"/>
              </w:rPr>
              <w:t>ADDR_WIDTH</w:t>
            </w:r>
          </w:p>
        </w:tc>
        <w:tc>
          <w:tcPr>
            <w:tcW w:w="2415" w:type="dxa"/>
          </w:tcPr>
          <w:p w14:paraId="36D517FB" w14:textId="1003E4F3" w:rsidR="00336C0B" w:rsidRDefault="00336C0B" w:rsidP="00336C0B">
            <w:pPr>
              <w:ind w:firstLine="0"/>
              <w:jc w:val="left"/>
              <w:rPr>
                <w:b/>
                <w:sz w:val="24"/>
                <w:szCs w:val="24"/>
              </w:rPr>
            </w:pPr>
            <w:r>
              <w:rPr>
                <w:sz w:val="24"/>
                <w:szCs w:val="24"/>
              </w:rPr>
              <w:t>$clog2(M) + $clog2(N)</w:t>
            </w:r>
          </w:p>
        </w:tc>
        <w:tc>
          <w:tcPr>
            <w:tcW w:w="4355" w:type="dxa"/>
          </w:tcPr>
          <w:p w14:paraId="2805BDDE" w14:textId="39456AB8" w:rsidR="00336C0B" w:rsidRPr="00690607" w:rsidRDefault="00336C0B" w:rsidP="00336C0B">
            <w:pPr>
              <w:ind w:firstLine="0"/>
              <w:jc w:val="left"/>
              <w:rPr>
                <w:b/>
                <w:sz w:val="24"/>
                <w:szCs w:val="24"/>
              </w:rPr>
            </w:pPr>
            <w:r>
              <w:rPr>
                <w:sz w:val="24"/>
                <w:szCs w:val="24"/>
              </w:rPr>
              <w:t>Number of address bits to store image</w:t>
            </w:r>
          </w:p>
        </w:tc>
      </w:tr>
      <w:tr w:rsidR="00336C0B" w:rsidRPr="00690607" w14:paraId="5AF8BF84" w14:textId="77777777" w:rsidTr="00405118">
        <w:tc>
          <w:tcPr>
            <w:tcW w:w="2297" w:type="dxa"/>
          </w:tcPr>
          <w:p w14:paraId="009A5D02" w14:textId="77777777" w:rsidR="00336C0B" w:rsidRPr="000A15CB" w:rsidRDefault="00336C0B" w:rsidP="00336C0B">
            <w:pPr>
              <w:ind w:firstLine="0"/>
              <w:jc w:val="left"/>
              <w:rPr>
                <w:b/>
                <w:sz w:val="24"/>
                <w:szCs w:val="24"/>
              </w:rPr>
            </w:pPr>
            <w:r w:rsidRPr="000A15CB">
              <w:rPr>
                <w:b/>
                <w:sz w:val="24"/>
                <w:szCs w:val="24"/>
              </w:rPr>
              <w:lastRenderedPageBreak/>
              <w:t>WINDOW_WIDTH</w:t>
            </w:r>
          </w:p>
        </w:tc>
        <w:tc>
          <w:tcPr>
            <w:tcW w:w="2415" w:type="dxa"/>
          </w:tcPr>
          <w:p w14:paraId="3CEEBBF1" w14:textId="77777777" w:rsidR="00336C0B" w:rsidRPr="00690607" w:rsidRDefault="00336C0B" w:rsidP="00336C0B">
            <w:pPr>
              <w:ind w:firstLine="0"/>
              <w:jc w:val="left"/>
              <w:rPr>
                <w:sz w:val="24"/>
                <w:szCs w:val="24"/>
              </w:rPr>
            </w:pPr>
            <w:r>
              <w:rPr>
                <w:sz w:val="24"/>
                <w:szCs w:val="24"/>
              </w:rPr>
              <w:t>9</w:t>
            </w:r>
          </w:p>
        </w:tc>
        <w:tc>
          <w:tcPr>
            <w:tcW w:w="4355" w:type="dxa"/>
          </w:tcPr>
          <w:p w14:paraId="2DACD875" w14:textId="77777777" w:rsidR="00336C0B" w:rsidRPr="00690607" w:rsidRDefault="00336C0B" w:rsidP="00336C0B">
            <w:pPr>
              <w:ind w:firstLine="0"/>
              <w:jc w:val="left"/>
              <w:rPr>
                <w:sz w:val="24"/>
                <w:szCs w:val="24"/>
              </w:rPr>
            </w:pPr>
            <w:r>
              <w:rPr>
                <w:sz w:val="24"/>
                <w:szCs w:val="24"/>
              </w:rPr>
              <w:t>Number of pixels in the area of a filter window</w:t>
            </w:r>
          </w:p>
        </w:tc>
      </w:tr>
      <w:tr w:rsidR="00336C0B" w:rsidRPr="00690607" w14:paraId="56E527F8" w14:textId="77777777" w:rsidTr="00405118">
        <w:tc>
          <w:tcPr>
            <w:tcW w:w="2297" w:type="dxa"/>
          </w:tcPr>
          <w:p w14:paraId="13D821F1" w14:textId="77777777" w:rsidR="00336C0B" w:rsidRPr="00CF4320" w:rsidRDefault="00336C0B" w:rsidP="00336C0B">
            <w:pPr>
              <w:ind w:firstLine="0"/>
              <w:jc w:val="left"/>
              <w:rPr>
                <w:b/>
                <w:sz w:val="24"/>
                <w:szCs w:val="24"/>
              </w:rPr>
            </w:pPr>
            <w:r>
              <w:rPr>
                <w:b/>
                <w:sz w:val="24"/>
                <w:szCs w:val="24"/>
              </w:rPr>
              <w:t>PIXEL_WIDTH</w:t>
            </w:r>
          </w:p>
        </w:tc>
        <w:tc>
          <w:tcPr>
            <w:tcW w:w="2415" w:type="dxa"/>
          </w:tcPr>
          <w:p w14:paraId="659ADF1C" w14:textId="77777777" w:rsidR="00336C0B" w:rsidRDefault="00336C0B" w:rsidP="00336C0B">
            <w:pPr>
              <w:ind w:firstLine="0"/>
              <w:jc w:val="left"/>
              <w:rPr>
                <w:sz w:val="24"/>
                <w:szCs w:val="24"/>
              </w:rPr>
            </w:pPr>
            <w:r>
              <w:rPr>
                <w:sz w:val="24"/>
                <w:szCs w:val="24"/>
              </w:rPr>
              <w:t>8 or 16</w:t>
            </w:r>
          </w:p>
          <w:p w14:paraId="016E16BC" w14:textId="77777777" w:rsidR="00336C0B" w:rsidRPr="00690607" w:rsidRDefault="00336C0B" w:rsidP="00336C0B">
            <w:pPr>
              <w:ind w:firstLine="0"/>
              <w:jc w:val="left"/>
              <w:rPr>
                <w:sz w:val="24"/>
                <w:szCs w:val="24"/>
              </w:rPr>
            </w:pPr>
            <w:r>
              <w:rPr>
                <w:sz w:val="24"/>
                <w:szCs w:val="24"/>
              </w:rPr>
              <w:t>Default: 8</w:t>
            </w:r>
          </w:p>
        </w:tc>
        <w:tc>
          <w:tcPr>
            <w:tcW w:w="4355" w:type="dxa"/>
          </w:tcPr>
          <w:p w14:paraId="776ACA70" w14:textId="77777777" w:rsidR="00336C0B" w:rsidRPr="00690607" w:rsidRDefault="00336C0B" w:rsidP="00336C0B">
            <w:pPr>
              <w:ind w:firstLine="0"/>
              <w:jc w:val="left"/>
              <w:rPr>
                <w:sz w:val="24"/>
                <w:szCs w:val="24"/>
              </w:rPr>
            </w:pPr>
            <w:r>
              <w:rPr>
                <w:sz w:val="24"/>
                <w:szCs w:val="24"/>
              </w:rPr>
              <w:t>Number of bits to store a pixel’s value</w:t>
            </w:r>
          </w:p>
        </w:tc>
      </w:tr>
    </w:tbl>
    <w:p w14:paraId="303B2F15" w14:textId="1FEA42ED" w:rsidR="001A3DBB" w:rsidRDefault="001A3DBB" w:rsidP="001A3DBB">
      <w:pPr>
        <w:pStyle w:val="Heading4"/>
      </w:pPr>
      <w:r>
        <w:t>Functional description</w:t>
      </w:r>
    </w:p>
    <w:p w14:paraId="781A0C58" w14:textId="483E3A58" w:rsidR="00B1438F" w:rsidRPr="00CC1A7F" w:rsidRDefault="00CC1A7F" w:rsidP="00CC1A7F">
      <w:r>
        <w:rPr>
          <w:b/>
        </w:rPr>
        <w:t xml:space="preserve">eda_img_ram </w:t>
      </w:r>
      <w:r>
        <w:t>is the internal memory which is used to store input image’s content</w:t>
      </w:r>
      <w:r w:rsidR="0054750D">
        <w:t xml:space="preserve"> and </w:t>
      </w:r>
      <w:r w:rsidR="0054750D" w:rsidRPr="0054750D">
        <w:t>provide the neighboring addresses</w:t>
      </w:r>
      <w:r w:rsidR="0054750D">
        <w:t xml:space="preserve"> of the selected image</w:t>
      </w:r>
      <w:r w:rsidR="0054750D" w:rsidRPr="0054750D">
        <w:t>, determining which position</w:t>
      </w:r>
      <w:r w:rsidR="004C7698">
        <w:t>s</w:t>
      </w:r>
      <w:r w:rsidR="0054750D" w:rsidRPr="0054750D">
        <w:t xml:space="preserve"> on the 3x3 window</w:t>
      </w:r>
      <w:r w:rsidR="00E85658">
        <w:t xml:space="preserve"> are</w:t>
      </w:r>
      <w:r w:rsidR="004C7698">
        <w:t xml:space="preserve"> the</w:t>
      </w:r>
      <w:r w:rsidR="0054750D" w:rsidRPr="0054750D">
        <w:t xml:space="preserve"> valid</w:t>
      </w:r>
      <w:r w:rsidR="004C7698">
        <w:t xml:space="preserve"> positions</w:t>
      </w:r>
      <w:r w:rsidR="007C4197">
        <w:t xml:space="preserve"> </w:t>
      </w:r>
      <w:r w:rsidR="007C4197" w:rsidRPr="002B5A1A">
        <w:rPr>
          <w:sz w:val="24"/>
          <w:szCs w:val="24"/>
        </w:rPr>
        <w:t>(not out of matrix</w:t>
      </w:r>
      <w:r w:rsidR="007C4197">
        <w:rPr>
          <w:sz w:val="24"/>
          <w:szCs w:val="24"/>
        </w:rPr>
        <w:t xml:space="preserve"> </w:t>
      </w:r>
      <w:r w:rsidR="007C4197" w:rsidRPr="00D765F1">
        <w:rPr>
          <w:b/>
          <w:sz w:val="24"/>
          <w:szCs w:val="24"/>
        </w:rPr>
        <w:t>input</w:t>
      </w:r>
      <w:r w:rsidR="007C4197" w:rsidRPr="002B5A1A">
        <w:rPr>
          <w:sz w:val="24"/>
          <w:szCs w:val="24"/>
        </w:rPr>
        <w:t>)</w:t>
      </w:r>
      <w:r w:rsidR="004C7698">
        <w:t>.</w:t>
      </w:r>
    </w:p>
    <w:p w14:paraId="0A359D94" w14:textId="1D8DADC3" w:rsidR="004B55EE" w:rsidRDefault="004B55EE" w:rsidP="00AC309E">
      <w:pPr>
        <w:pStyle w:val="Heading3"/>
      </w:pPr>
      <w:bookmarkStart w:id="83" w:name="_Toc125905986"/>
      <w:r>
        <w:t>eda_iterated_ram</w:t>
      </w:r>
      <w:bookmarkEnd w:id="83"/>
    </w:p>
    <w:p w14:paraId="5F4FCFBB" w14:textId="59F518CE" w:rsidR="00291C41" w:rsidRDefault="007143F3" w:rsidP="007143F3">
      <w:pPr>
        <w:ind w:firstLine="0"/>
        <w:jc w:val="center"/>
      </w:pPr>
      <w:r>
        <w:rPr>
          <w:noProof/>
        </w:rPr>
        <w:drawing>
          <wp:inline distT="0" distB="0" distL="0" distR="0" wp14:anchorId="07E97CA7" wp14:editId="56AA2FB5">
            <wp:extent cx="3752698" cy="338863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a_iterated_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65301" cy="3400019"/>
                    </a:xfrm>
                    <a:prstGeom prst="rect">
                      <a:avLst/>
                    </a:prstGeom>
                  </pic:spPr>
                </pic:pic>
              </a:graphicData>
            </a:graphic>
          </wp:inline>
        </w:drawing>
      </w:r>
    </w:p>
    <w:p w14:paraId="2AC57FD0" w14:textId="4E90B5E3" w:rsidR="007143F3" w:rsidRDefault="007143F3" w:rsidP="007143F3">
      <w:pPr>
        <w:pStyle w:val="Caption"/>
      </w:pPr>
      <w:bookmarkStart w:id="84" w:name="_Toc125903501"/>
      <w:r>
        <w:t xml:space="preserve">Figure </w:t>
      </w:r>
      <w:fldSimple w:instr=" STYLEREF 1 \s ">
        <w:r w:rsidR="006A0071">
          <w:rPr>
            <w:noProof/>
          </w:rPr>
          <w:t>2</w:t>
        </w:r>
      </w:fldSimple>
      <w:r w:rsidR="0077001B">
        <w:t>.</w:t>
      </w:r>
      <w:fldSimple w:instr=" SEQ Figure \* ARABIC \s 1 ">
        <w:r w:rsidR="006A0071">
          <w:rPr>
            <w:noProof/>
          </w:rPr>
          <w:t>9</w:t>
        </w:r>
      </w:fldSimple>
      <w:r>
        <w:t xml:space="preserve"> eda_iterated_ram block diagram</w:t>
      </w:r>
      <w:bookmarkEnd w:id="84"/>
    </w:p>
    <w:p w14:paraId="69CB5BAB" w14:textId="77777777" w:rsidR="00FE2B31" w:rsidRDefault="00FE2B31" w:rsidP="00FE2B31">
      <w:pPr>
        <w:pStyle w:val="Heading4"/>
      </w:pPr>
      <w:r>
        <w:t>Port description</w:t>
      </w:r>
    </w:p>
    <w:p w14:paraId="3988A49C" w14:textId="6F9C0FA4" w:rsidR="00FE2B31" w:rsidRPr="008724CE" w:rsidRDefault="00FE2B31" w:rsidP="00FE2B31">
      <w:pPr>
        <w:pStyle w:val="Caption"/>
      </w:pPr>
      <w:bookmarkStart w:id="85" w:name="_Toc125903519"/>
      <w:r>
        <w:t xml:space="preserve">Table </w:t>
      </w:r>
      <w:fldSimple w:instr=" STYLEREF 1 \s ">
        <w:r w:rsidR="006A0071">
          <w:rPr>
            <w:noProof/>
          </w:rPr>
          <w:t>2</w:t>
        </w:r>
      </w:fldSimple>
      <w:r w:rsidR="007F36DF">
        <w:t>.</w:t>
      </w:r>
      <w:fldSimple w:instr=" SEQ Table \* ARABIC \s 1 ">
        <w:r w:rsidR="006A0071">
          <w:rPr>
            <w:noProof/>
          </w:rPr>
          <w:t>12</w:t>
        </w:r>
      </w:fldSimple>
      <w:r>
        <w:t xml:space="preserve"> eda_iterated_ram port description</w:t>
      </w:r>
      <w:bookmarkEnd w:id="85"/>
    </w:p>
    <w:tbl>
      <w:tblPr>
        <w:tblStyle w:val="TableGrid"/>
        <w:tblW w:w="9085" w:type="dxa"/>
        <w:tblLayout w:type="fixed"/>
        <w:tblLook w:val="04A0" w:firstRow="1" w:lastRow="0" w:firstColumn="1" w:lastColumn="0" w:noHBand="0" w:noVBand="1"/>
      </w:tblPr>
      <w:tblGrid>
        <w:gridCol w:w="2263"/>
        <w:gridCol w:w="2552"/>
        <w:gridCol w:w="992"/>
        <w:gridCol w:w="3278"/>
      </w:tblGrid>
      <w:tr w:rsidR="00FE2B31" w:rsidRPr="00690607" w14:paraId="4DF1D939" w14:textId="77777777" w:rsidTr="00616AA0">
        <w:tc>
          <w:tcPr>
            <w:tcW w:w="2263" w:type="dxa"/>
          </w:tcPr>
          <w:p w14:paraId="4A1FC751" w14:textId="77777777" w:rsidR="00FE2B31" w:rsidRPr="00690607" w:rsidRDefault="00FE2B31" w:rsidP="00FE2B31">
            <w:pPr>
              <w:ind w:firstLine="0"/>
              <w:jc w:val="center"/>
              <w:rPr>
                <w:b/>
                <w:sz w:val="24"/>
                <w:szCs w:val="24"/>
              </w:rPr>
            </w:pPr>
            <w:r w:rsidRPr="00690607">
              <w:rPr>
                <w:b/>
                <w:sz w:val="24"/>
                <w:szCs w:val="24"/>
              </w:rPr>
              <w:t>Signal name</w:t>
            </w:r>
          </w:p>
        </w:tc>
        <w:tc>
          <w:tcPr>
            <w:tcW w:w="2552" w:type="dxa"/>
          </w:tcPr>
          <w:p w14:paraId="402E55AD" w14:textId="77777777" w:rsidR="00FE2B31" w:rsidRPr="00690607" w:rsidRDefault="00FE2B31" w:rsidP="00FE2B31">
            <w:pPr>
              <w:ind w:firstLine="0"/>
              <w:jc w:val="center"/>
              <w:rPr>
                <w:b/>
                <w:sz w:val="24"/>
                <w:szCs w:val="24"/>
              </w:rPr>
            </w:pPr>
            <w:r w:rsidRPr="00690607">
              <w:rPr>
                <w:b/>
                <w:sz w:val="24"/>
                <w:szCs w:val="24"/>
              </w:rPr>
              <w:t>Width</w:t>
            </w:r>
          </w:p>
        </w:tc>
        <w:tc>
          <w:tcPr>
            <w:tcW w:w="992" w:type="dxa"/>
          </w:tcPr>
          <w:p w14:paraId="4C99B33A" w14:textId="77777777" w:rsidR="00FE2B31" w:rsidRPr="00690607" w:rsidRDefault="00FE2B31" w:rsidP="00FE2B31">
            <w:pPr>
              <w:ind w:firstLine="0"/>
              <w:jc w:val="center"/>
              <w:rPr>
                <w:b/>
                <w:sz w:val="24"/>
                <w:szCs w:val="24"/>
              </w:rPr>
            </w:pPr>
            <w:r>
              <w:rPr>
                <w:b/>
                <w:sz w:val="24"/>
                <w:szCs w:val="24"/>
              </w:rPr>
              <w:t>I/O</w:t>
            </w:r>
          </w:p>
        </w:tc>
        <w:tc>
          <w:tcPr>
            <w:tcW w:w="3278" w:type="dxa"/>
          </w:tcPr>
          <w:p w14:paraId="3F7D88B2" w14:textId="77777777" w:rsidR="00FE2B31" w:rsidRPr="00690607" w:rsidRDefault="00FE2B31" w:rsidP="00FE2B31">
            <w:pPr>
              <w:ind w:firstLine="0"/>
              <w:jc w:val="center"/>
              <w:rPr>
                <w:b/>
                <w:sz w:val="24"/>
                <w:szCs w:val="24"/>
              </w:rPr>
            </w:pPr>
            <w:r w:rsidRPr="00690607">
              <w:rPr>
                <w:b/>
                <w:sz w:val="24"/>
                <w:szCs w:val="24"/>
              </w:rPr>
              <w:t>Description</w:t>
            </w:r>
          </w:p>
        </w:tc>
      </w:tr>
      <w:tr w:rsidR="00616AA0" w:rsidRPr="00690607" w14:paraId="3CB84500" w14:textId="77777777" w:rsidTr="00616AA0">
        <w:tc>
          <w:tcPr>
            <w:tcW w:w="2263" w:type="dxa"/>
          </w:tcPr>
          <w:p w14:paraId="52274143" w14:textId="67DA0B1F" w:rsidR="00616AA0" w:rsidRPr="00616AA0" w:rsidRDefault="00616AA0" w:rsidP="00616AA0">
            <w:pPr>
              <w:ind w:firstLine="0"/>
              <w:rPr>
                <w:b/>
                <w:sz w:val="24"/>
                <w:szCs w:val="24"/>
              </w:rPr>
            </w:pPr>
            <w:r w:rsidRPr="00616AA0">
              <w:rPr>
                <w:b/>
              </w:rPr>
              <w:t xml:space="preserve">clk             </w:t>
            </w:r>
          </w:p>
        </w:tc>
        <w:tc>
          <w:tcPr>
            <w:tcW w:w="2552" w:type="dxa"/>
          </w:tcPr>
          <w:p w14:paraId="46FF9436" w14:textId="77777777" w:rsidR="00616AA0" w:rsidRPr="00690607" w:rsidRDefault="00616AA0" w:rsidP="00616AA0">
            <w:pPr>
              <w:ind w:firstLine="0"/>
              <w:jc w:val="center"/>
              <w:rPr>
                <w:sz w:val="24"/>
                <w:szCs w:val="24"/>
              </w:rPr>
            </w:pPr>
            <w:r w:rsidRPr="00690607">
              <w:rPr>
                <w:sz w:val="24"/>
                <w:szCs w:val="24"/>
              </w:rPr>
              <w:t>1</w:t>
            </w:r>
          </w:p>
        </w:tc>
        <w:tc>
          <w:tcPr>
            <w:tcW w:w="992" w:type="dxa"/>
          </w:tcPr>
          <w:p w14:paraId="55E5B288" w14:textId="5F290696"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67FF0038" w14:textId="77777777" w:rsidR="00616AA0" w:rsidRPr="00690607" w:rsidRDefault="00616AA0" w:rsidP="00616AA0">
            <w:pPr>
              <w:ind w:firstLine="0"/>
              <w:rPr>
                <w:sz w:val="24"/>
                <w:szCs w:val="24"/>
              </w:rPr>
            </w:pPr>
            <w:r>
              <w:rPr>
                <w:sz w:val="24"/>
                <w:szCs w:val="24"/>
              </w:rPr>
              <w:t>Clock signal</w:t>
            </w:r>
          </w:p>
        </w:tc>
      </w:tr>
      <w:tr w:rsidR="00616AA0" w:rsidRPr="00690607" w14:paraId="50E3D300" w14:textId="77777777" w:rsidTr="00616AA0">
        <w:tc>
          <w:tcPr>
            <w:tcW w:w="2263" w:type="dxa"/>
          </w:tcPr>
          <w:p w14:paraId="043BF6FB" w14:textId="45E49718" w:rsidR="00616AA0" w:rsidRPr="00616AA0" w:rsidRDefault="00616AA0" w:rsidP="00616AA0">
            <w:pPr>
              <w:ind w:firstLine="0"/>
              <w:rPr>
                <w:b/>
                <w:sz w:val="24"/>
                <w:szCs w:val="24"/>
              </w:rPr>
            </w:pPr>
            <w:r w:rsidRPr="00616AA0">
              <w:rPr>
                <w:b/>
              </w:rPr>
              <w:t xml:space="preserve">reset_n         </w:t>
            </w:r>
          </w:p>
        </w:tc>
        <w:tc>
          <w:tcPr>
            <w:tcW w:w="2552" w:type="dxa"/>
          </w:tcPr>
          <w:p w14:paraId="0B7EB6D4" w14:textId="77777777" w:rsidR="00616AA0" w:rsidRPr="00690607" w:rsidRDefault="00616AA0" w:rsidP="00616AA0">
            <w:pPr>
              <w:ind w:firstLine="0"/>
              <w:jc w:val="center"/>
              <w:rPr>
                <w:sz w:val="24"/>
                <w:szCs w:val="24"/>
              </w:rPr>
            </w:pPr>
            <w:r w:rsidRPr="00690607">
              <w:rPr>
                <w:sz w:val="24"/>
                <w:szCs w:val="24"/>
              </w:rPr>
              <w:t>1</w:t>
            </w:r>
          </w:p>
        </w:tc>
        <w:tc>
          <w:tcPr>
            <w:tcW w:w="992" w:type="dxa"/>
          </w:tcPr>
          <w:p w14:paraId="1738ACF9" w14:textId="327A8C7D"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74508AA5" w14:textId="77777777" w:rsidR="00616AA0" w:rsidRPr="00690607" w:rsidRDefault="00616AA0" w:rsidP="00616AA0">
            <w:pPr>
              <w:ind w:firstLine="0"/>
              <w:rPr>
                <w:sz w:val="24"/>
                <w:szCs w:val="24"/>
              </w:rPr>
            </w:pPr>
            <w:r>
              <w:rPr>
                <w:sz w:val="24"/>
                <w:szCs w:val="24"/>
              </w:rPr>
              <w:t>Asynchronous reset, active LOW</w:t>
            </w:r>
          </w:p>
        </w:tc>
      </w:tr>
      <w:tr w:rsidR="00616AA0" w:rsidRPr="00690607" w14:paraId="2207C3FD" w14:textId="77777777" w:rsidTr="00616AA0">
        <w:tc>
          <w:tcPr>
            <w:tcW w:w="2263" w:type="dxa"/>
          </w:tcPr>
          <w:p w14:paraId="4F2298F7" w14:textId="30531DB9" w:rsidR="00616AA0" w:rsidRPr="00616AA0" w:rsidRDefault="00616AA0" w:rsidP="00616AA0">
            <w:pPr>
              <w:ind w:firstLine="0"/>
              <w:rPr>
                <w:b/>
                <w:sz w:val="24"/>
                <w:szCs w:val="24"/>
              </w:rPr>
            </w:pPr>
            <w:r w:rsidRPr="00616AA0">
              <w:rPr>
                <w:b/>
              </w:rPr>
              <w:lastRenderedPageBreak/>
              <w:t xml:space="preserve">clear           </w:t>
            </w:r>
          </w:p>
        </w:tc>
        <w:tc>
          <w:tcPr>
            <w:tcW w:w="2552" w:type="dxa"/>
          </w:tcPr>
          <w:p w14:paraId="7D532022" w14:textId="77777777" w:rsidR="00616AA0" w:rsidRPr="00690607" w:rsidRDefault="00616AA0" w:rsidP="00616AA0">
            <w:pPr>
              <w:ind w:firstLine="0"/>
              <w:jc w:val="center"/>
              <w:rPr>
                <w:sz w:val="24"/>
                <w:szCs w:val="24"/>
              </w:rPr>
            </w:pPr>
            <w:r>
              <w:rPr>
                <w:sz w:val="24"/>
                <w:szCs w:val="24"/>
              </w:rPr>
              <w:t>1</w:t>
            </w:r>
          </w:p>
        </w:tc>
        <w:tc>
          <w:tcPr>
            <w:tcW w:w="992" w:type="dxa"/>
          </w:tcPr>
          <w:p w14:paraId="7904A179" w14:textId="33672B43"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41B3992A" w14:textId="1D5BE9A3" w:rsidR="00616AA0" w:rsidRPr="00690607" w:rsidRDefault="004609DF" w:rsidP="00616AA0">
            <w:pPr>
              <w:ind w:firstLine="0"/>
              <w:rPr>
                <w:sz w:val="24"/>
                <w:szCs w:val="24"/>
              </w:rPr>
            </w:pPr>
            <w:r>
              <w:rPr>
                <w:sz w:val="24"/>
                <w:szCs w:val="24"/>
              </w:rPr>
              <w:t>Clear RAMs (eda_img_ram, eda_iterated_ram and eda_strobe_ram)</w:t>
            </w:r>
          </w:p>
        </w:tc>
      </w:tr>
      <w:tr w:rsidR="00616AA0" w:rsidRPr="00690607" w14:paraId="35E619CD" w14:textId="77777777" w:rsidTr="00616AA0">
        <w:tc>
          <w:tcPr>
            <w:tcW w:w="2263" w:type="dxa"/>
          </w:tcPr>
          <w:p w14:paraId="1EF691AF" w14:textId="6D43614F" w:rsidR="00616AA0" w:rsidRPr="00616AA0" w:rsidRDefault="00616AA0" w:rsidP="00616AA0">
            <w:pPr>
              <w:ind w:firstLine="0"/>
              <w:rPr>
                <w:b/>
                <w:sz w:val="24"/>
                <w:szCs w:val="24"/>
              </w:rPr>
            </w:pPr>
            <w:r w:rsidRPr="00616AA0">
              <w:rPr>
                <w:b/>
              </w:rPr>
              <w:t xml:space="preserve">new_pixel       </w:t>
            </w:r>
          </w:p>
        </w:tc>
        <w:tc>
          <w:tcPr>
            <w:tcW w:w="2552" w:type="dxa"/>
          </w:tcPr>
          <w:p w14:paraId="743FB911" w14:textId="3D0C4C6D" w:rsidR="00616AA0" w:rsidRPr="00690607" w:rsidRDefault="00616AA0" w:rsidP="00616AA0">
            <w:pPr>
              <w:ind w:firstLine="0"/>
              <w:jc w:val="center"/>
              <w:rPr>
                <w:sz w:val="24"/>
                <w:szCs w:val="24"/>
              </w:rPr>
            </w:pPr>
            <w:r>
              <w:rPr>
                <w:sz w:val="24"/>
                <w:szCs w:val="24"/>
              </w:rPr>
              <w:t>1</w:t>
            </w:r>
          </w:p>
        </w:tc>
        <w:tc>
          <w:tcPr>
            <w:tcW w:w="992" w:type="dxa"/>
          </w:tcPr>
          <w:p w14:paraId="4BABC0DA" w14:textId="7255C064"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171258D1" w14:textId="03053460" w:rsidR="00616AA0" w:rsidRPr="00690607" w:rsidRDefault="004609DF" w:rsidP="00616AA0">
            <w:pPr>
              <w:ind w:firstLine="0"/>
              <w:rPr>
                <w:sz w:val="24"/>
                <w:szCs w:val="24"/>
              </w:rPr>
            </w:pPr>
            <w:r>
              <w:rPr>
                <w:sz w:val="24"/>
                <w:szCs w:val="24"/>
              </w:rPr>
              <w:t>Flag signals that there is a new pixel is selected if the algorithm has not been done</w:t>
            </w:r>
          </w:p>
        </w:tc>
      </w:tr>
      <w:tr w:rsidR="00616AA0" w:rsidRPr="00690607" w14:paraId="3BC63EE7" w14:textId="77777777" w:rsidTr="00616AA0">
        <w:tc>
          <w:tcPr>
            <w:tcW w:w="2263" w:type="dxa"/>
          </w:tcPr>
          <w:p w14:paraId="57789913" w14:textId="06A08328" w:rsidR="00616AA0" w:rsidRPr="00616AA0" w:rsidRDefault="00616AA0" w:rsidP="00616AA0">
            <w:pPr>
              <w:ind w:firstLine="0"/>
              <w:rPr>
                <w:b/>
                <w:sz w:val="24"/>
                <w:szCs w:val="24"/>
              </w:rPr>
            </w:pPr>
            <w:r w:rsidRPr="00616AA0">
              <w:rPr>
                <w:b/>
              </w:rPr>
              <w:t xml:space="preserve">done            </w:t>
            </w:r>
          </w:p>
        </w:tc>
        <w:tc>
          <w:tcPr>
            <w:tcW w:w="2552" w:type="dxa"/>
          </w:tcPr>
          <w:p w14:paraId="4895524E" w14:textId="25A2B8C7" w:rsidR="00616AA0" w:rsidRPr="00690607" w:rsidRDefault="00616AA0" w:rsidP="00616AA0">
            <w:pPr>
              <w:ind w:firstLine="0"/>
              <w:jc w:val="center"/>
              <w:rPr>
                <w:sz w:val="24"/>
                <w:szCs w:val="24"/>
              </w:rPr>
            </w:pPr>
            <w:r>
              <w:rPr>
                <w:sz w:val="24"/>
                <w:szCs w:val="24"/>
              </w:rPr>
              <w:t>1</w:t>
            </w:r>
          </w:p>
        </w:tc>
        <w:tc>
          <w:tcPr>
            <w:tcW w:w="992" w:type="dxa"/>
          </w:tcPr>
          <w:p w14:paraId="23836376" w14:textId="6E82ADD7"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028B79A4" w14:textId="1A242761" w:rsidR="00616AA0" w:rsidRPr="004609DF" w:rsidRDefault="004609DF" w:rsidP="00616AA0">
            <w:pPr>
              <w:ind w:firstLine="0"/>
              <w:rPr>
                <w:sz w:val="24"/>
                <w:szCs w:val="24"/>
                <w:lang w:val="vi-VN"/>
              </w:rPr>
            </w:pPr>
            <w:r>
              <w:rPr>
                <w:sz w:val="24"/>
                <w:szCs w:val="24"/>
                <w:lang w:val="vi-VN"/>
              </w:rPr>
              <w:t>Notice that algorithm has been done</w:t>
            </w:r>
          </w:p>
        </w:tc>
      </w:tr>
      <w:tr w:rsidR="00616AA0" w:rsidRPr="00690607" w14:paraId="5B31F2A9" w14:textId="77777777" w:rsidTr="00616AA0">
        <w:tc>
          <w:tcPr>
            <w:tcW w:w="2263" w:type="dxa"/>
          </w:tcPr>
          <w:p w14:paraId="3F67F1D9" w14:textId="29B6BB41" w:rsidR="00616AA0" w:rsidRPr="00616AA0" w:rsidRDefault="00616AA0" w:rsidP="00616AA0">
            <w:pPr>
              <w:ind w:firstLine="0"/>
              <w:rPr>
                <w:b/>
                <w:sz w:val="24"/>
                <w:szCs w:val="24"/>
              </w:rPr>
            </w:pPr>
            <w:r w:rsidRPr="00616AA0">
              <w:rPr>
                <w:b/>
              </w:rPr>
              <w:t xml:space="preserve">fifo_empty      </w:t>
            </w:r>
          </w:p>
        </w:tc>
        <w:tc>
          <w:tcPr>
            <w:tcW w:w="2552" w:type="dxa"/>
          </w:tcPr>
          <w:p w14:paraId="11B5D8B8" w14:textId="6EA41932" w:rsidR="00616AA0" w:rsidRPr="00690607" w:rsidRDefault="00616AA0" w:rsidP="00616AA0">
            <w:pPr>
              <w:ind w:firstLine="0"/>
              <w:jc w:val="center"/>
              <w:rPr>
                <w:sz w:val="24"/>
                <w:szCs w:val="24"/>
              </w:rPr>
            </w:pPr>
            <w:r>
              <w:rPr>
                <w:sz w:val="24"/>
                <w:szCs w:val="24"/>
              </w:rPr>
              <w:t>WINDOW_WIDTH - 1</w:t>
            </w:r>
          </w:p>
        </w:tc>
        <w:tc>
          <w:tcPr>
            <w:tcW w:w="992" w:type="dxa"/>
          </w:tcPr>
          <w:p w14:paraId="0847B7E1" w14:textId="7F3A9745"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4265EC95" w14:textId="4079FFE1" w:rsidR="00616AA0" w:rsidRPr="00690607" w:rsidRDefault="00474E8A" w:rsidP="00616AA0">
            <w:pPr>
              <w:ind w:firstLine="0"/>
              <w:rPr>
                <w:sz w:val="24"/>
                <w:szCs w:val="24"/>
              </w:rPr>
            </w:pPr>
            <w:r>
              <w:rPr>
                <w:sz w:val="24"/>
                <w:szCs w:val="24"/>
              </w:rPr>
              <w:t>FIFOs empty flags</w:t>
            </w:r>
          </w:p>
        </w:tc>
      </w:tr>
      <w:tr w:rsidR="00616AA0" w:rsidRPr="00690607" w14:paraId="3F4A00BF" w14:textId="77777777" w:rsidTr="00616AA0">
        <w:tc>
          <w:tcPr>
            <w:tcW w:w="2263" w:type="dxa"/>
          </w:tcPr>
          <w:p w14:paraId="263711C4" w14:textId="75C9F569" w:rsidR="00616AA0" w:rsidRPr="00616AA0" w:rsidRDefault="00616AA0" w:rsidP="00616AA0">
            <w:pPr>
              <w:ind w:firstLine="0"/>
              <w:rPr>
                <w:b/>
                <w:sz w:val="24"/>
                <w:szCs w:val="24"/>
              </w:rPr>
            </w:pPr>
            <w:r w:rsidRPr="00616AA0">
              <w:rPr>
                <w:b/>
              </w:rPr>
              <w:t xml:space="preserve">center_addr     </w:t>
            </w:r>
          </w:p>
        </w:tc>
        <w:tc>
          <w:tcPr>
            <w:tcW w:w="2552" w:type="dxa"/>
          </w:tcPr>
          <w:p w14:paraId="29B153E9" w14:textId="68AD28C0" w:rsidR="00616AA0" w:rsidRPr="00690607" w:rsidRDefault="00616AA0" w:rsidP="00616AA0">
            <w:pPr>
              <w:ind w:firstLine="0"/>
              <w:jc w:val="center"/>
              <w:rPr>
                <w:sz w:val="24"/>
                <w:szCs w:val="24"/>
              </w:rPr>
            </w:pPr>
            <w:r>
              <w:rPr>
                <w:sz w:val="24"/>
                <w:szCs w:val="24"/>
              </w:rPr>
              <w:t>ADDR_WIDTH</w:t>
            </w:r>
          </w:p>
        </w:tc>
        <w:tc>
          <w:tcPr>
            <w:tcW w:w="992" w:type="dxa"/>
          </w:tcPr>
          <w:p w14:paraId="12ECE4F8" w14:textId="3B335927"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2518B0F9" w14:textId="619D01FF" w:rsidR="00616AA0" w:rsidRPr="00474E8A" w:rsidRDefault="00474E8A" w:rsidP="00616AA0">
            <w:pPr>
              <w:ind w:firstLine="0"/>
              <w:rPr>
                <w:sz w:val="24"/>
                <w:szCs w:val="24"/>
                <w:lang w:val="vi-VN"/>
              </w:rPr>
            </w:pPr>
            <w:r>
              <w:rPr>
                <w:sz w:val="24"/>
                <w:szCs w:val="24"/>
                <w:lang w:val="vi-VN"/>
              </w:rPr>
              <w:t>The next selected address</w:t>
            </w:r>
          </w:p>
        </w:tc>
      </w:tr>
      <w:tr w:rsidR="00474E8A" w:rsidRPr="00690607" w14:paraId="1BB9DE24" w14:textId="77777777" w:rsidTr="00616AA0">
        <w:tc>
          <w:tcPr>
            <w:tcW w:w="2263" w:type="dxa"/>
          </w:tcPr>
          <w:p w14:paraId="150B7362" w14:textId="18077B1D" w:rsidR="00474E8A" w:rsidRPr="00616AA0" w:rsidRDefault="00474E8A" w:rsidP="00474E8A">
            <w:pPr>
              <w:ind w:firstLine="0"/>
              <w:rPr>
                <w:b/>
                <w:sz w:val="24"/>
                <w:szCs w:val="24"/>
              </w:rPr>
            </w:pPr>
            <w:r w:rsidRPr="00616AA0">
              <w:rPr>
                <w:b/>
              </w:rPr>
              <w:t xml:space="preserve">upleft_addr     </w:t>
            </w:r>
          </w:p>
        </w:tc>
        <w:tc>
          <w:tcPr>
            <w:tcW w:w="2552" w:type="dxa"/>
          </w:tcPr>
          <w:p w14:paraId="735641D4" w14:textId="46A42DE7" w:rsidR="00474E8A" w:rsidRPr="00690607" w:rsidRDefault="00474E8A" w:rsidP="00474E8A">
            <w:pPr>
              <w:ind w:firstLine="0"/>
              <w:jc w:val="center"/>
              <w:rPr>
                <w:sz w:val="24"/>
                <w:szCs w:val="24"/>
              </w:rPr>
            </w:pPr>
            <w:r>
              <w:rPr>
                <w:sz w:val="24"/>
                <w:szCs w:val="24"/>
              </w:rPr>
              <w:t>ADDR_WIDTH</w:t>
            </w:r>
          </w:p>
        </w:tc>
        <w:tc>
          <w:tcPr>
            <w:tcW w:w="992" w:type="dxa"/>
          </w:tcPr>
          <w:p w14:paraId="4F2849F1" w14:textId="02244B15" w:rsidR="00474E8A" w:rsidRPr="00690607" w:rsidRDefault="00474E8A" w:rsidP="00474E8A">
            <w:pPr>
              <w:ind w:firstLine="0"/>
              <w:jc w:val="center"/>
              <w:rPr>
                <w:sz w:val="24"/>
                <w:szCs w:val="24"/>
              </w:rPr>
            </w:pPr>
            <w:r>
              <w:rPr>
                <w:lang w:val="vi-VN"/>
              </w:rPr>
              <w:t>I</w:t>
            </w:r>
            <w:r w:rsidRPr="009B71B6">
              <w:t xml:space="preserve">nput </w:t>
            </w:r>
          </w:p>
        </w:tc>
        <w:tc>
          <w:tcPr>
            <w:tcW w:w="3278" w:type="dxa"/>
          </w:tcPr>
          <w:p w14:paraId="57A979FE" w14:textId="5CB39CA8" w:rsidR="00474E8A" w:rsidRPr="00690607" w:rsidRDefault="00474E8A" w:rsidP="00474E8A">
            <w:pPr>
              <w:ind w:firstLine="0"/>
              <w:rPr>
                <w:sz w:val="24"/>
                <w:szCs w:val="24"/>
              </w:rPr>
            </w:pPr>
            <w:r>
              <w:rPr>
                <w:sz w:val="24"/>
                <w:szCs w:val="24"/>
              </w:rPr>
              <w:t>Up left address</w:t>
            </w:r>
          </w:p>
        </w:tc>
      </w:tr>
      <w:tr w:rsidR="00474E8A" w:rsidRPr="00690607" w14:paraId="5DCD6911" w14:textId="77777777" w:rsidTr="00616AA0">
        <w:tc>
          <w:tcPr>
            <w:tcW w:w="2263" w:type="dxa"/>
          </w:tcPr>
          <w:p w14:paraId="448BCEE3" w14:textId="244A2A82" w:rsidR="00474E8A" w:rsidRPr="00616AA0" w:rsidRDefault="00474E8A" w:rsidP="00474E8A">
            <w:pPr>
              <w:ind w:firstLine="0"/>
              <w:rPr>
                <w:b/>
                <w:sz w:val="24"/>
                <w:szCs w:val="24"/>
              </w:rPr>
            </w:pPr>
            <w:r w:rsidRPr="00616AA0">
              <w:rPr>
                <w:b/>
              </w:rPr>
              <w:t xml:space="preserve">up_addr         </w:t>
            </w:r>
          </w:p>
        </w:tc>
        <w:tc>
          <w:tcPr>
            <w:tcW w:w="2552" w:type="dxa"/>
          </w:tcPr>
          <w:p w14:paraId="428CC311" w14:textId="77777777" w:rsidR="00474E8A" w:rsidRDefault="00474E8A" w:rsidP="00474E8A">
            <w:pPr>
              <w:ind w:firstLine="0"/>
              <w:jc w:val="center"/>
              <w:rPr>
                <w:sz w:val="24"/>
                <w:szCs w:val="24"/>
              </w:rPr>
            </w:pPr>
            <w:r>
              <w:rPr>
                <w:sz w:val="24"/>
                <w:szCs w:val="24"/>
              </w:rPr>
              <w:t>ADDR_WIDTH</w:t>
            </w:r>
          </w:p>
        </w:tc>
        <w:tc>
          <w:tcPr>
            <w:tcW w:w="992" w:type="dxa"/>
          </w:tcPr>
          <w:p w14:paraId="2D242C88" w14:textId="3B1CDC02" w:rsidR="00474E8A" w:rsidRDefault="00474E8A" w:rsidP="00474E8A">
            <w:pPr>
              <w:ind w:firstLine="0"/>
              <w:jc w:val="center"/>
              <w:rPr>
                <w:sz w:val="24"/>
                <w:szCs w:val="24"/>
              </w:rPr>
            </w:pPr>
            <w:r>
              <w:rPr>
                <w:lang w:val="vi-VN"/>
              </w:rPr>
              <w:t>I</w:t>
            </w:r>
            <w:r w:rsidRPr="009B71B6">
              <w:t xml:space="preserve">nput </w:t>
            </w:r>
          </w:p>
        </w:tc>
        <w:tc>
          <w:tcPr>
            <w:tcW w:w="3278" w:type="dxa"/>
          </w:tcPr>
          <w:p w14:paraId="5FCD3093" w14:textId="658995DF" w:rsidR="00474E8A" w:rsidRDefault="00474E8A" w:rsidP="00474E8A">
            <w:pPr>
              <w:ind w:firstLine="0"/>
              <w:rPr>
                <w:sz w:val="24"/>
                <w:szCs w:val="24"/>
              </w:rPr>
            </w:pPr>
            <w:r>
              <w:rPr>
                <w:sz w:val="24"/>
                <w:szCs w:val="24"/>
              </w:rPr>
              <w:t>Up address</w:t>
            </w:r>
          </w:p>
        </w:tc>
      </w:tr>
      <w:tr w:rsidR="00474E8A" w:rsidRPr="00690607" w14:paraId="6144CFA6" w14:textId="77777777" w:rsidTr="00616AA0">
        <w:tc>
          <w:tcPr>
            <w:tcW w:w="2263" w:type="dxa"/>
          </w:tcPr>
          <w:p w14:paraId="2C44A012" w14:textId="56110B36" w:rsidR="00474E8A" w:rsidRPr="00616AA0" w:rsidRDefault="00474E8A" w:rsidP="00474E8A">
            <w:pPr>
              <w:ind w:firstLine="0"/>
              <w:rPr>
                <w:b/>
                <w:sz w:val="24"/>
                <w:szCs w:val="24"/>
              </w:rPr>
            </w:pPr>
            <w:r w:rsidRPr="00616AA0">
              <w:rPr>
                <w:b/>
              </w:rPr>
              <w:t xml:space="preserve">upright_addr    </w:t>
            </w:r>
          </w:p>
        </w:tc>
        <w:tc>
          <w:tcPr>
            <w:tcW w:w="2552" w:type="dxa"/>
          </w:tcPr>
          <w:p w14:paraId="5FBDA5C8" w14:textId="77777777" w:rsidR="00474E8A" w:rsidRDefault="00474E8A" w:rsidP="00474E8A">
            <w:pPr>
              <w:ind w:firstLine="0"/>
              <w:jc w:val="center"/>
              <w:rPr>
                <w:sz w:val="24"/>
                <w:szCs w:val="24"/>
              </w:rPr>
            </w:pPr>
            <w:r>
              <w:rPr>
                <w:sz w:val="24"/>
                <w:szCs w:val="24"/>
              </w:rPr>
              <w:t>ADDR_WIDTH</w:t>
            </w:r>
          </w:p>
        </w:tc>
        <w:tc>
          <w:tcPr>
            <w:tcW w:w="992" w:type="dxa"/>
          </w:tcPr>
          <w:p w14:paraId="098DE24B" w14:textId="3B54FC5F" w:rsidR="00474E8A" w:rsidRDefault="00474E8A" w:rsidP="00474E8A">
            <w:pPr>
              <w:ind w:firstLine="0"/>
              <w:jc w:val="center"/>
              <w:rPr>
                <w:sz w:val="24"/>
                <w:szCs w:val="24"/>
              </w:rPr>
            </w:pPr>
            <w:r>
              <w:rPr>
                <w:lang w:val="vi-VN"/>
              </w:rPr>
              <w:t>I</w:t>
            </w:r>
            <w:r w:rsidRPr="009B71B6">
              <w:t xml:space="preserve">nput </w:t>
            </w:r>
          </w:p>
        </w:tc>
        <w:tc>
          <w:tcPr>
            <w:tcW w:w="3278" w:type="dxa"/>
          </w:tcPr>
          <w:p w14:paraId="232F1BA8" w14:textId="503DAC51" w:rsidR="00474E8A" w:rsidRDefault="00474E8A" w:rsidP="00474E8A">
            <w:pPr>
              <w:ind w:firstLine="0"/>
              <w:rPr>
                <w:sz w:val="24"/>
                <w:szCs w:val="24"/>
              </w:rPr>
            </w:pPr>
            <w:r>
              <w:rPr>
                <w:sz w:val="24"/>
                <w:szCs w:val="24"/>
              </w:rPr>
              <w:t>Up right address</w:t>
            </w:r>
          </w:p>
        </w:tc>
      </w:tr>
      <w:tr w:rsidR="00474E8A" w:rsidRPr="00690607" w14:paraId="7A900737" w14:textId="77777777" w:rsidTr="00616AA0">
        <w:tc>
          <w:tcPr>
            <w:tcW w:w="2263" w:type="dxa"/>
          </w:tcPr>
          <w:p w14:paraId="27DF086B" w14:textId="6C64FA23" w:rsidR="00474E8A" w:rsidRPr="00616AA0" w:rsidRDefault="00474E8A" w:rsidP="00474E8A">
            <w:pPr>
              <w:ind w:firstLine="0"/>
              <w:rPr>
                <w:b/>
                <w:sz w:val="24"/>
                <w:szCs w:val="24"/>
              </w:rPr>
            </w:pPr>
            <w:r w:rsidRPr="00616AA0">
              <w:rPr>
                <w:b/>
              </w:rPr>
              <w:t xml:space="preserve">left_addr       </w:t>
            </w:r>
          </w:p>
        </w:tc>
        <w:tc>
          <w:tcPr>
            <w:tcW w:w="2552" w:type="dxa"/>
          </w:tcPr>
          <w:p w14:paraId="3252C70A" w14:textId="77777777" w:rsidR="00474E8A" w:rsidRDefault="00474E8A" w:rsidP="00474E8A">
            <w:pPr>
              <w:ind w:firstLine="0"/>
              <w:jc w:val="center"/>
              <w:rPr>
                <w:sz w:val="24"/>
                <w:szCs w:val="24"/>
              </w:rPr>
            </w:pPr>
            <w:r>
              <w:rPr>
                <w:sz w:val="24"/>
                <w:szCs w:val="24"/>
              </w:rPr>
              <w:t>ADDR_WIDTH</w:t>
            </w:r>
          </w:p>
        </w:tc>
        <w:tc>
          <w:tcPr>
            <w:tcW w:w="992" w:type="dxa"/>
          </w:tcPr>
          <w:p w14:paraId="2CAAA021" w14:textId="4E82C4D1" w:rsidR="00474E8A" w:rsidRDefault="00474E8A" w:rsidP="00474E8A">
            <w:pPr>
              <w:ind w:firstLine="0"/>
              <w:jc w:val="center"/>
              <w:rPr>
                <w:sz w:val="24"/>
                <w:szCs w:val="24"/>
              </w:rPr>
            </w:pPr>
            <w:r>
              <w:rPr>
                <w:lang w:val="vi-VN"/>
              </w:rPr>
              <w:t>I</w:t>
            </w:r>
            <w:r w:rsidRPr="009B71B6">
              <w:t xml:space="preserve">nput </w:t>
            </w:r>
          </w:p>
        </w:tc>
        <w:tc>
          <w:tcPr>
            <w:tcW w:w="3278" w:type="dxa"/>
          </w:tcPr>
          <w:p w14:paraId="28CDCF22" w14:textId="03664B4C" w:rsidR="00474E8A" w:rsidRDefault="00474E8A" w:rsidP="00474E8A">
            <w:pPr>
              <w:ind w:firstLine="0"/>
              <w:rPr>
                <w:sz w:val="24"/>
                <w:szCs w:val="24"/>
              </w:rPr>
            </w:pPr>
            <w:r>
              <w:rPr>
                <w:sz w:val="24"/>
                <w:szCs w:val="24"/>
              </w:rPr>
              <w:t>Left address</w:t>
            </w:r>
          </w:p>
        </w:tc>
      </w:tr>
      <w:tr w:rsidR="00474E8A" w:rsidRPr="00690607" w14:paraId="52AEED7E" w14:textId="77777777" w:rsidTr="00616AA0">
        <w:tc>
          <w:tcPr>
            <w:tcW w:w="2263" w:type="dxa"/>
          </w:tcPr>
          <w:p w14:paraId="0271CE35" w14:textId="51F62F1A" w:rsidR="00474E8A" w:rsidRPr="00616AA0" w:rsidRDefault="00474E8A" w:rsidP="00474E8A">
            <w:pPr>
              <w:ind w:firstLine="0"/>
              <w:rPr>
                <w:b/>
                <w:sz w:val="24"/>
                <w:szCs w:val="24"/>
              </w:rPr>
            </w:pPr>
            <w:r w:rsidRPr="00616AA0">
              <w:rPr>
                <w:b/>
              </w:rPr>
              <w:t xml:space="preserve">right_addr      </w:t>
            </w:r>
          </w:p>
        </w:tc>
        <w:tc>
          <w:tcPr>
            <w:tcW w:w="2552" w:type="dxa"/>
          </w:tcPr>
          <w:p w14:paraId="6300793B" w14:textId="77777777" w:rsidR="00474E8A" w:rsidRDefault="00474E8A" w:rsidP="00474E8A">
            <w:pPr>
              <w:ind w:firstLine="0"/>
              <w:jc w:val="center"/>
              <w:rPr>
                <w:sz w:val="24"/>
                <w:szCs w:val="24"/>
              </w:rPr>
            </w:pPr>
            <w:r>
              <w:rPr>
                <w:sz w:val="24"/>
                <w:szCs w:val="24"/>
              </w:rPr>
              <w:t>ADDR_WIDTH</w:t>
            </w:r>
          </w:p>
        </w:tc>
        <w:tc>
          <w:tcPr>
            <w:tcW w:w="992" w:type="dxa"/>
          </w:tcPr>
          <w:p w14:paraId="2437AC32" w14:textId="7789CABF" w:rsidR="00474E8A" w:rsidRDefault="00474E8A" w:rsidP="00474E8A">
            <w:pPr>
              <w:ind w:firstLine="0"/>
              <w:jc w:val="center"/>
              <w:rPr>
                <w:sz w:val="24"/>
                <w:szCs w:val="24"/>
              </w:rPr>
            </w:pPr>
            <w:r>
              <w:rPr>
                <w:lang w:val="vi-VN"/>
              </w:rPr>
              <w:t>I</w:t>
            </w:r>
            <w:r w:rsidRPr="009B71B6">
              <w:t xml:space="preserve">nput </w:t>
            </w:r>
          </w:p>
        </w:tc>
        <w:tc>
          <w:tcPr>
            <w:tcW w:w="3278" w:type="dxa"/>
          </w:tcPr>
          <w:p w14:paraId="06D5C9E4" w14:textId="29387AB4" w:rsidR="00474E8A" w:rsidRDefault="00474E8A" w:rsidP="00474E8A">
            <w:pPr>
              <w:ind w:firstLine="0"/>
              <w:rPr>
                <w:sz w:val="24"/>
                <w:szCs w:val="24"/>
              </w:rPr>
            </w:pPr>
            <w:r>
              <w:rPr>
                <w:sz w:val="24"/>
                <w:szCs w:val="24"/>
              </w:rPr>
              <w:t>Right address</w:t>
            </w:r>
          </w:p>
        </w:tc>
      </w:tr>
      <w:tr w:rsidR="00474E8A" w:rsidRPr="00690607" w14:paraId="1B89377E" w14:textId="77777777" w:rsidTr="00616AA0">
        <w:tc>
          <w:tcPr>
            <w:tcW w:w="2263" w:type="dxa"/>
          </w:tcPr>
          <w:p w14:paraId="1BD9E76C" w14:textId="1B032F7C" w:rsidR="00474E8A" w:rsidRPr="00616AA0" w:rsidRDefault="00474E8A" w:rsidP="00474E8A">
            <w:pPr>
              <w:ind w:firstLine="0"/>
              <w:rPr>
                <w:b/>
                <w:sz w:val="24"/>
                <w:szCs w:val="24"/>
              </w:rPr>
            </w:pPr>
            <w:r w:rsidRPr="00616AA0">
              <w:rPr>
                <w:b/>
              </w:rPr>
              <w:t xml:space="preserve">downleft_addr   </w:t>
            </w:r>
          </w:p>
        </w:tc>
        <w:tc>
          <w:tcPr>
            <w:tcW w:w="2552" w:type="dxa"/>
          </w:tcPr>
          <w:p w14:paraId="118FDC40" w14:textId="77777777" w:rsidR="00474E8A" w:rsidRDefault="00474E8A" w:rsidP="00474E8A">
            <w:pPr>
              <w:ind w:firstLine="0"/>
              <w:jc w:val="center"/>
              <w:rPr>
                <w:sz w:val="24"/>
                <w:szCs w:val="24"/>
              </w:rPr>
            </w:pPr>
            <w:r>
              <w:rPr>
                <w:sz w:val="24"/>
                <w:szCs w:val="24"/>
              </w:rPr>
              <w:t>ADDR_WIDTH</w:t>
            </w:r>
          </w:p>
        </w:tc>
        <w:tc>
          <w:tcPr>
            <w:tcW w:w="992" w:type="dxa"/>
          </w:tcPr>
          <w:p w14:paraId="570137B3" w14:textId="7130DAFB" w:rsidR="00474E8A" w:rsidRDefault="00474E8A" w:rsidP="00474E8A">
            <w:pPr>
              <w:ind w:firstLine="0"/>
              <w:jc w:val="center"/>
              <w:rPr>
                <w:sz w:val="24"/>
                <w:szCs w:val="24"/>
              </w:rPr>
            </w:pPr>
            <w:r>
              <w:rPr>
                <w:lang w:val="vi-VN"/>
              </w:rPr>
              <w:t>I</w:t>
            </w:r>
            <w:r w:rsidRPr="009B71B6">
              <w:t xml:space="preserve">nput </w:t>
            </w:r>
          </w:p>
        </w:tc>
        <w:tc>
          <w:tcPr>
            <w:tcW w:w="3278" w:type="dxa"/>
          </w:tcPr>
          <w:p w14:paraId="64C2AD8F" w14:textId="75F5E95D" w:rsidR="00474E8A" w:rsidRDefault="00474E8A" w:rsidP="00474E8A">
            <w:pPr>
              <w:ind w:firstLine="0"/>
              <w:rPr>
                <w:sz w:val="24"/>
                <w:szCs w:val="24"/>
              </w:rPr>
            </w:pPr>
            <w:r>
              <w:rPr>
                <w:sz w:val="24"/>
                <w:szCs w:val="24"/>
              </w:rPr>
              <w:t>Down left address</w:t>
            </w:r>
          </w:p>
        </w:tc>
      </w:tr>
      <w:tr w:rsidR="00474E8A" w:rsidRPr="00690607" w14:paraId="53B8D8AA" w14:textId="77777777" w:rsidTr="00616AA0">
        <w:tc>
          <w:tcPr>
            <w:tcW w:w="2263" w:type="dxa"/>
          </w:tcPr>
          <w:p w14:paraId="7A22AFDE" w14:textId="3B2FEC0A" w:rsidR="00474E8A" w:rsidRPr="00616AA0" w:rsidRDefault="00474E8A" w:rsidP="00474E8A">
            <w:pPr>
              <w:ind w:firstLine="0"/>
              <w:rPr>
                <w:b/>
                <w:sz w:val="24"/>
                <w:szCs w:val="24"/>
              </w:rPr>
            </w:pPr>
            <w:r w:rsidRPr="00616AA0">
              <w:rPr>
                <w:b/>
              </w:rPr>
              <w:t xml:space="preserve">down_addr       </w:t>
            </w:r>
          </w:p>
        </w:tc>
        <w:tc>
          <w:tcPr>
            <w:tcW w:w="2552" w:type="dxa"/>
          </w:tcPr>
          <w:p w14:paraId="1FC1C259" w14:textId="77777777" w:rsidR="00474E8A" w:rsidRDefault="00474E8A" w:rsidP="00474E8A">
            <w:pPr>
              <w:ind w:firstLine="0"/>
              <w:jc w:val="center"/>
              <w:rPr>
                <w:sz w:val="24"/>
                <w:szCs w:val="24"/>
              </w:rPr>
            </w:pPr>
            <w:r>
              <w:rPr>
                <w:sz w:val="24"/>
                <w:szCs w:val="24"/>
              </w:rPr>
              <w:t>ADDR_WIDTH</w:t>
            </w:r>
          </w:p>
        </w:tc>
        <w:tc>
          <w:tcPr>
            <w:tcW w:w="992" w:type="dxa"/>
          </w:tcPr>
          <w:p w14:paraId="67499CFB" w14:textId="13F1F38C" w:rsidR="00474E8A" w:rsidRDefault="00474E8A" w:rsidP="00474E8A">
            <w:pPr>
              <w:ind w:firstLine="0"/>
              <w:jc w:val="center"/>
              <w:rPr>
                <w:sz w:val="24"/>
                <w:szCs w:val="24"/>
              </w:rPr>
            </w:pPr>
            <w:r>
              <w:rPr>
                <w:lang w:val="vi-VN"/>
              </w:rPr>
              <w:t>I</w:t>
            </w:r>
            <w:r w:rsidRPr="009B71B6">
              <w:t xml:space="preserve">nput </w:t>
            </w:r>
          </w:p>
        </w:tc>
        <w:tc>
          <w:tcPr>
            <w:tcW w:w="3278" w:type="dxa"/>
          </w:tcPr>
          <w:p w14:paraId="0E18426C" w14:textId="73A015E6" w:rsidR="00474E8A" w:rsidRDefault="00474E8A" w:rsidP="00474E8A">
            <w:pPr>
              <w:ind w:firstLine="0"/>
              <w:rPr>
                <w:sz w:val="24"/>
                <w:szCs w:val="24"/>
              </w:rPr>
            </w:pPr>
            <w:r>
              <w:rPr>
                <w:sz w:val="24"/>
                <w:szCs w:val="24"/>
              </w:rPr>
              <w:t>Down address</w:t>
            </w:r>
          </w:p>
        </w:tc>
      </w:tr>
      <w:tr w:rsidR="00474E8A" w:rsidRPr="00690607" w14:paraId="03FE3E72" w14:textId="77777777" w:rsidTr="00616AA0">
        <w:tc>
          <w:tcPr>
            <w:tcW w:w="2263" w:type="dxa"/>
          </w:tcPr>
          <w:p w14:paraId="755CCAC5" w14:textId="7FDD43D0" w:rsidR="00474E8A" w:rsidRPr="00616AA0" w:rsidRDefault="00474E8A" w:rsidP="00474E8A">
            <w:pPr>
              <w:ind w:firstLine="0"/>
              <w:rPr>
                <w:b/>
                <w:sz w:val="24"/>
                <w:szCs w:val="24"/>
              </w:rPr>
            </w:pPr>
            <w:r w:rsidRPr="00616AA0">
              <w:rPr>
                <w:b/>
              </w:rPr>
              <w:t xml:space="preserve">downright_addr  </w:t>
            </w:r>
          </w:p>
        </w:tc>
        <w:tc>
          <w:tcPr>
            <w:tcW w:w="2552" w:type="dxa"/>
          </w:tcPr>
          <w:p w14:paraId="03DBDFAE" w14:textId="77777777" w:rsidR="00474E8A" w:rsidRDefault="00474E8A" w:rsidP="00474E8A">
            <w:pPr>
              <w:ind w:firstLine="0"/>
              <w:jc w:val="center"/>
              <w:rPr>
                <w:sz w:val="24"/>
                <w:szCs w:val="24"/>
              </w:rPr>
            </w:pPr>
            <w:r>
              <w:rPr>
                <w:sz w:val="24"/>
                <w:szCs w:val="24"/>
              </w:rPr>
              <w:t>ADDR_WIDTH</w:t>
            </w:r>
          </w:p>
        </w:tc>
        <w:tc>
          <w:tcPr>
            <w:tcW w:w="992" w:type="dxa"/>
          </w:tcPr>
          <w:p w14:paraId="2520D048" w14:textId="0B5DC35E" w:rsidR="00474E8A" w:rsidRDefault="00474E8A" w:rsidP="00474E8A">
            <w:pPr>
              <w:ind w:firstLine="0"/>
              <w:jc w:val="center"/>
              <w:rPr>
                <w:sz w:val="24"/>
                <w:szCs w:val="24"/>
              </w:rPr>
            </w:pPr>
            <w:r>
              <w:rPr>
                <w:lang w:val="vi-VN"/>
              </w:rPr>
              <w:t>I</w:t>
            </w:r>
            <w:r w:rsidRPr="009B71B6">
              <w:t xml:space="preserve">nput </w:t>
            </w:r>
          </w:p>
        </w:tc>
        <w:tc>
          <w:tcPr>
            <w:tcW w:w="3278" w:type="dxa"/>
          </w:tcPr>
          <w:p w14:paraId="76E32B3A" w14:textId="283E3381" w:rsidR="00474E8A" w:rsidRDefault="00474E8A" w:rsidP="00474E8A">
            <w:pPr>
              <w:ind w:firstLine="0"/>
              <w:rPr>
                <w:sz w:val="24"/>
                <w:szCs w:val="24"/>
              </w:rPr>
            </w:pPr>
            <w:r>
              <w:rPr>
                <w:sz w:val="24"/>
                <w:szCs w:val="24"/>
              </w:rPr>
              <w:t>Down right address</w:t>
            </w:r>
          </w:p>
        </w:tc>
      </w:tr>
      <w:tr w:rsidR="007D130C" w:rsidRPr="00690607" w14:paraId="5FE53151" w14:textId="77777777" w:rsidTr="00616AA0">
        <w:tc>
          <w:tcPr>
            <w:tcW w:w="2263" w:type="dxa"/>
          </w:tcPr>
          <w:p w14:paraId="4BAE3DF5" w14:textId="44EAE966" w:rsidR="007D130C" w:rsidRPr="00616AA0" w:rsidRDefault="007D130C" w:rsidP="007D130C">
            <w:pPr>
              <w:ind w:firstLine="0"/>
              <w:rPr>
                <w:b/>
                <w:sz w:val="24"/>
                <w:szCs w:val="24"/>
              </w:rPr>
            </w:pPr>
            <w:r w:rsidRPr="00616AA0">
              <w:rPr>
                <w:b/>
              </w:rPr>
              <w:t>neigh_addr_valid</w:t>
            </w:r>
          </w:p>
        </w:tc>
        <w:tc>
          <w:tcPr>
            <w:tcW w:w="2552" w:type="dxa"/>
          </w:tcPr>
          <w:p w14:paraId="768BAFB9" w14:textId="70BF73D6" w:rsidR="007D130C" w:rsidRDefault="007D130C" w:rsidP="007D130C">
            <w:pPr>
              <w:ind w:firstLine="0"/>
              <w:jc w:val="center"/>
              <w:rPr>
                <w:sz w:val="24"/>
                <w:szCs w:val="24"/>
              </w:rPr>
            </w:pPr>
            <w:r>
              <w:rPr>
                <w:sz w:val="24"/>
                <w:szCs w:val="24"/>
              </w:rPr>
              <w:t>WINDOW_WIDTH - 1</w:t>
            </w:r>
          </w:p>
        </w:tc>
        <w:tc>
          <w:tcPr>
            <w:tcW w:w="992" w:type="dxa"/>
          </w:tcPr>
          <w:p w14:paraId="67E15699" w14:textId="1136A132" w:rsidR="007D130C" w:rsidRDefault="007D130C" w:rsidP="007D130C">
            <w:pPr>
              <w:ind w:firstLine="0"/>
              <w:jc w:val="center"/>
              <w:rPr>
                <w:sz w:val="24"/>
                <w:szCs w:val="24"/>
              </w:rPr>
            </w:pPr>
            <w:r>
              <w:rPr>
                <w:lang w:val="vi-VN"/>
              </w:rPr>
              <w:t>I</w:t>
            </w:r>
            <w:r w:rsidRPr="009B71B6">
              <w:t xml:space="preserve">nput </w:t>
            </w:r>
          </w:p>
        </w:tc>
        <w:tc>
          <w:tcPr>
            <w:tcW w:w="3278" w:type="dxa"/>
          </w:tcPr>
          <w:p w14:paraId="4AC4184D" w14:textId="789DEB54" w:rsidR="007D130C" w:rsidRDefault="007D130C" w:rsidP="007D130C">
            <w:pPr>
              <w:ind w:firstLine="0"/>
              <w:rPr>
                <w:sz w:val="24"/>
                <w:szCs w:val="24"/>
              </w:rPr>
            </w:pPr>
            <w:r w:rsidRPr="002B5A1A">
              <w:rPr>
                <w:sz w:val="24"/>
                <w:szCs w:val="24"/>
              </w:rPr>
              <w:t>Indicates which position</w:t>
            </w:r>
            <w:r>
              <w:rPr>
                <w:sz w:val="24"/>
                <w:szCs w:val="24"/>
              </w:rPr>
              <w:t>s</w:t>
            </w:r>
            <w:r w:rsidRPr="002B5A1A">
              <w:rPr>
                <w:sz w:val="24"/>
                <w:szCs w:val="24"/>
              </w:rPr>
              <w:t xml:space="preserve"> on the window</w:t>
            </w:r>
            <w:r>
              <w:rPr>
                <w:sz w:val="24"/>
                <w:szCs w:val="24"/>
              </w:rPr>
              <w:t xml:space="preserve"> are the </w:t>
            </w:r>
            <w:r w:rsidRPr="002B5A1A">
              <w:rPr>
                <w:sz w:val="24"/>
                <w:szCs w:val="24"/>
              </w:rPr>
              <w:t>valid position</w:t>
            </w:r>
            <w:r>
              <w:rPr>
                <w:sz w:val="24"/>
                <w:szCs w:val="24"/>
              </w:rPr>
              <w:t>s</w:t>
            </w:r>
            <w:r w:rsidRPr="002B5A1A">
              <w:rPr>
                <w:sz w:val="24"/>
                <w:szCs w:val="24"/>
              </w:rPr>
              <w:t xml:space="preserve"> (not out of matrix</w:t>
            </w:r>
            <w:r>
              <w:rPr>
                <w:sz w:val="24"/>
                <w:szCs w:val="24"/>
              </w:rPr>
              <w:t xml:space="preserve"> </w:t>
            </w:r>
            <w:r w:rsidRPr="00D765F1">
              <w:rPr>
                <w:b/>
                <w:sz w:val="24"/>
                <w:szCs w:val="24"/>
              </w:rPr>
              <w:t>input</w:t>
            </w:r>
            <w:r w:rsidRPr="002B5A1A">
              <w:rPr>
                <w:sz w:val="24"/>
                <w:szCs w:val="24"/>
              </w:rPr>
              <w:t>)</w:t>
            </w:r>
          </w:p>
        </w:tc>
      </w:tr>
      <w:tr w:rsidR="007D130C" w:rsidRPr="00690607" w14:paraId="3CD41B6D" w14:textId="77777777" w:rsidTr="00616AA0">
        <w:tc>
          <w:tcPr>
            <w:tcW w:w="2263" w:type="dxa"/>
          </w:tcPr>
          <w:p w14:paraId="1B264BA8" w14:textId="67339894" w:rsidR="007D130C" w:rsidRPr="00616AA0" w:rsidRDefault="007D130C" w:rsidP="007D130C">
            <w:pPr>
              <w:ind w:firstLine="0"/>
              <w:rPr>
                <w:b/>
              </w:rPr>
            </w:pPr>
            <w:r w:rsidRPr="00616AA0">
              <w:rPr>
                <w:b/>
              </w:rPr>
              <w:t>push_positions</w:t>
            </w:r>
          </w:p>
        </w:tc>
        <w:tc>
          <w:tcPr>
            <w:tcW w:w="2552" w:type="dxa"/>
          </w:tcPr>
          <w:p w14:paraId="27313217" w14:textId="6A7CC333" w:rsidR="007D130C" w:rsidRDefault="007D130C" w:rsidP="007D130C">
            <w:pPr>
              <w:ind w:firstLine="0"/>
              <w:jc w:val="center"/>
              <w:rPr>
                <w:sz w:val="24"/>
                <w:szCs w:val="24"/>
              </w:rPr>
            </w:pPr>
            <w:r>
              <w:rPr>
                <w:sz w:val="24"/>
                <w:szCs w:val="24"/>
              </w:rPr>
              <w:t>WINDOW_WIDTH - 1</w:t>
            </w:r>
          </w:p>
        </w:tc>
        <w:tc>
          <w:tcPr>
            <w:tcW w:w="992" w:type="dxa"/>
          </w:tcPr>
          <w:p w14:paraId="255B6FD4" w14:textId="698B0F5A" w:rsidR="007D130C" w:rsidRPr="00616AA0" w:rsidRDefault="007D130C" w:rsidP="007D130C">
            <w:pPr>
              <w:ind w:firstLine="0"/>
              <w:jc w:val="center"/>
              <w:rPr>
                <w:sz w:val="24"/>
                <w:szCs w:val="24"/>
                <w:lang w:val="vi-VN"/>
              </w:rPr>
            </w:pPr>
            <w:r>
              <w:rPr>
                <w:lang w:val="vi-VN"/>
              </w:rPr>
              <w:t>I</w:t>
            </w:r>
            <w:r w:rsidRPr="009B71B6">
              <w:t xml:space="preserve">nput </w:t>
            </w:r>
          </w:p>
        </w:tc>
        <w:tc>
          <w:tcPr>
            <w:tcW w:w="3278" w:type="dxa"/>
          </w:tcPr>
          <w:p w14:paraId="3FDDD8D4" w14:textId="5A5ED78E" w:rsidR="007D130C" w:rsidRDefault="007D130C" w:rsidP="007D130C">
            <w:pPr>
              <w:ind w:firstLine="0"/>
              <w:rPr>
                <w:sz w:val="24"/>
                <w:szCs w:val="24"/>
              </w:rPr>
            </w:pPr>
            <w:r>
              <w:rPr>
                <w:sz w:val="24"/>
                <w:szCs w:val="24"/>
              </w:rPr>
              <w:t>Positions need to be pushed into FIFOs</w:t>
            </w:r>
          </w:p>
        </w:tc>
      </w:tr>
      <w:tr w:rsidR="007D130C" w:rsidRPr="00690607" w14:paraId="3D483E9C" w14:textId="77777777" w:rsidTr="00616AA0">
        <w:tc>
          <w:tcPr>
            <w:tcW w:w="2263" w:type="dxa"/>
          </w:tcPr>
          <w:p w14:paraId="52B5E30B" w14:textId="41715EA0" w:rsidR="007D130C" w:rsidRPr="00616AA0" w:rsidRDefault="007D130C" w:rsidP="007D130C">
            <w:pPr>
              <w:ind w:firstLine="0"/>
              <w:rPr>
                <w:b/>
              </w:rPr>
            </w:pPr>
            <w:r w:rsidRPr="00616AA0">
              <w:rPr>
                <w:b/>
              </w:rPr>
              <w:t xml:space="preserve">iterated_idx  </w:t>
            </w:r>
          </w:p>
        </w:tc>
        <w:tc>
          <w:tcPr>
            <w:tcW w:w="2552" w:type="dxa"/>
          </w:tcPr>
          <w:p w14:paraId="26D3FD0E" w14:textId="4F595BA9" w:rsidR="007D130C" w:rsidRDefault="007D130C" w:rsidP="007D130C">
            <w:pPr>
              <w:ind w:firstLine="0"/>
              <w:jc w:val="center"/>
              <w:rPr>
                <w:sz w:val="24"/>
                <w:szCs w:val="24"/>
              </w:rPr>
            </w:pPr>
            <w:r>
              <w:rPr>
                <w:sz w:val="24"/>
                <w:szCs w:val="24"/>
              </w:rPr>
              <w:t>WINDOW_WIDTH - 1</w:t>
            </w:r>
          </w:p>
        </w:tc>
        <w:tc>
          <w:tcPr>
            <w:tcW w:w="992" w:type="dxa"/>
          </w:tcPr>
          <w:p w14:paraId="2D9FD6AE" w14:textId="16595734" w:rsidR="007D130C" w:rsidRDefault="007D130C" w:rsidP="007D130C">
            <w:pPr>
              <w:ind w:firstLine="0"/>
              <w:jc w:val="center"/>
              <w:rPr>
                <w:sz w:val="24"/>
                <w:szCs w:val="24"/>
              </w:rPr>
            </w:pPr>
            <w:r>
              <w:rPr>
                <w:lang w:val="vi-VN"/>
              </w:rPr>
              <w:t>O</w:t>
            </w:r>
            <w:r w:rsidRPr="009B71B6">
              <w:t>utput</w:t>
            </w:r>
          </w:p>
        </w:tc>
        <w:tc>
          <w:tcPr>
            <w:tcW w:w="3278" w:type="dxa"/>
          </w:tcPr>
          <w:p w14:paraId="67FBADD2" w14:textId="38A9E060" w:rsidR="007D130C" w:rsidRDefault="001D4D5E" w:rsidP="007D130C">
            <w:pPr>
              <w:ind w:firstLine="0"/>
              <w:rPr>
                <w:sz w:val="24"/>
                <w:szCs w:val="24"/>
              </w:rPr>
            </w:pPr>
            <w:r>
              <w:rPr>
                <w:sz w:val="24"/>
                <w:szCs w:val="24"/>
                <w:lang w:val="vi-VN"/>
              </w:rPr>
              <w:t>T</w:t>
            </w:r>
            <w:r w:rsidRPr="001D4D5E">
              <w:rPr>
                <w:sz w:val="24"/>
                <w:szCs w:val="24"/>
              </w:rPr>
              <w:t xml:space="preserve">he positions on the 3x3 window have already been </w:t>
            </w:r>
            <w:r>
              <w:rPr>
                <w:sz w:val="24"/>
                <w:szCs w:val="24"/>
                <w:lang w:val="vi-VN"/>
              </w:rPr>
              <w:t>selected</w:t>
            </w:r>
            <w:r w:rsidRPr="001D4D5E">
              <w:rPr>
                <w:sz w:val="24"/>
                <w:szCs w:val="24"/>
              </w:rPr>
              <w:t xml:space="preserve"> before</w:t>
            </w:r>
          </w:p>
        </w:tc>
      </w:tr>
      <w:tr w:rsidR="001D4D5E" w:rsidRPr="00690607" w14:paraId="71F6562F" w14:textId="77777777" w:rsidTr="00616AA0">
        <w:tc>
          <w:tcPr>
            <w:tcW w:w="2263" w:type="dxa"/>
          </w:tcPr>
          <w:p w14:paraId="5222123B" w14:textId="3547F971" w:rsidR="001D4D5E" w:rsidRPr="00616AA0" w:rsidRDefault="001D4D5E" w:rsidP="001D4D5E">
            <w:pPr>
              <w:ind w:firstLine="0"/>
              <w:rPr>
                <w:b/>
              </w:rPr>
            </w:pPr>
            <w:r w:rsidRPr="00616AA0">
              <w:rPr>
                <w:b/>
              </w:rPr>
              <w:t xml:space="preserve">next_row      </w:t>
            </w:r>
          </w:p>
        </w:tc>
        <w:tc>
          <w:tcPr>
            <w:tcW w:w="2552" w:type="dxa"/>
          </w:tcPr>
          <w:p w14:paraId="002236C8" w14:textId="4BC0EDA8" w:rsidR="001D4D5E" w:rsidRDefault="001D4D5E" w:rsidP="001D4D5E">
            <w:pPr>
              <w:ind w:firstLine="0"/>
              <w:jc w:val="center"/>
              <w:rPr>
                <w:sz w:val="24"/>
                <w:szCs w:val="24"/>
              </w:rPr>
            </w:pPr>
            <w:r>
              <w:rPr>
                <w:sz w:val="24"/>
                <w:szCs w:val="24"/>
              </w:rPr>
              <w:t>I_WIDTH</w:t>
            </w:r>
          </w:p>
        </w:tc>
        <w:tc>
          <w:tcPr>
            <w:tcW w:w="992" w:type="dxa"/>
          </w:tcPr>
          <w:p w14:paraId="3B9C45DD" w14:textId="6678BEA1" w:rsidR="001D4D5E" w:rsidRDefault="001D4D5E" w:rsidP="001D4D5E">
            <w:pPr>
              <w:ind w:firstLine="0"/>
              <w:jc w:val="center"/>
              <w:rPr>
                <w:sz w:val="24"/>
                <w:szCs w:val="24"/>
              </w:rPr>
            </w:pPr>
            <w:r>
              <w:rPr>
                <w:lang w:val="vi-VN"/>
              </w:rPr>
              <w:t>O</w:t>
            </w:r>
            <w:r w:rsidRPr="009B71B6">
              <w:t>utput</w:t>
            </w:r>
          </w:p>
        </w:tc>
        <w:tc>
          <w:tcPr>
            <w:tcW w:w="3278" w:type="dxa"/>
          </w:tcPr>
          <w:p w14:paraId="7530F365" w14:textId="10E07B9A" w:rsidR="001D4D5E" w:rsidRDefault="001D4D5E" w:rsidP="001D4D5E">
            <w:pPr>
              <w:ind w:firstLine="0"/>
              <w:rPr>
                <w:sz w:val="24"/>
                <w:szCs w:val="24"/>
              </w:rPr>
            </w:pPr>
            <w:r>
              <w:rPr>
                <w:sz w:val="24"/>
                <w:szCs w:val="24"/>
              </w:rPr>
              <w:t>If selected area is not needed to expand, this is the next row of next iteration</w:t>
            </w:r>
          </w:p>
        </w:tc>
      </w:tr>
      <w:tr w:rsidR="001D4D5E" w:rsidRPr="00690607" w14:paraId="1CF42333" w14:textId="77777777" w:rsidTr="00616AA0">
        <w:tc>
          <w:tcPr>
            <w:tcW w:w="2263" w:type="dxa"/>
          </w:tcPr>
          <w:p w14:paraId="15297D90" w14:textId="25392B4F" w:rsidR="001D4D5E" w:rsidRPr="00616AA0" w:rsidRDefault="001D4D5E" w:rsidP="001D4D5E">
            <w:pPr>
              <w:ind w:firstLine="0"/>
              <w:rPr>
                <w:b/>
              </w:rPr>
            </w:pPr>
            <w:r w:rsidRPr="00616AA0">
              <w:rPr>
                <w:b/>
              </w:rPr>
              <w:t xml:space="preserve">next_col      </w:t>
            </w:r>
          </w:p>
        </w:tc>
        <w:tc>
          <w:tcPr>
            <w:tcW w:w="2552" w:type="dxa"/>
          </w:tcPr>
          <w:p w14:paraId="73C2B222" w14:textId="3E956D1E" w:rsidR="001D4D5E" w:rsidRDefault="001D4D5E" w:rsidP="001D4D5E">
            <w:pPr>
              <w:ind w:firstLine="0"/>
              <w:jc w:val="center"/>
              <w:rPr>
                <w:sz w:val="24"/>
                <w:szCs w:val="24"/>
              </w:rPr>
            </w:pPr>
            <w:r>
              <w:rPr>
                <w:sz w:val="24"/>
                <w:szCs w:val="24"/>
              </w:rPr>
              <w:t>J_WIDTH</w:t>
            </w:r>
          </w:p>
        </w:tc>
        <w:tc>
          <w:tcPr>
            <w:tcW w:w="992" w:type="dxa"/>
          </w:tcPr>
          <w:p w14:paraId="0F38C4BB" w14:textId="528BC799" w:rsidR="001D4D5E" w:rsidRDefault="001D4D5E" w:rsidP="001D4D5E">
            <w:pPr>
              <w:ind w:firstLine="0"/>
              <w:jc w:val="center"/>
              <w:rPr>
                <w:sz w:val="24"/>
                <w:szCs w:val="24"/>
              </w:rPr>
            </w:pPr>
            <w:r>
              <w:rPr>
                <w:lang w:val="vi-VN"/>
              </w:rPr>
              <w:t>O</w:t>
            </w:r>
            <w:r w:rsidRPr="009B71B6">
              <w:t>utput</w:t>
            </w:r>
          </w:p>
        </w:tc>
        <w:tc>
          <w:tcPr>
            <w:tcW w:w="3278" w:type="dxa"/>
          </w:tcPr>
          <w:p w14:paraId="0FDFEF83" w14:textId="0EF279DF" w:rsidR="001D4D5E" w:rsidRDefault="001D4D5E" w:rsidP="001D4D5E">
            <w:pPr>
              <w:ind w:firstLine="0"/>
              <w:rPr>
                <w:sz w:val="24"/>
                <w:szCs w:val="24"/>
              </w:rPr>
            </w:pPr>
            <w:r>
              <w:rPr>
                <w:sz w:val="24"/>
                <w:szCs w:val="24"/>
              </w:rPr>
              <w:t>If selected area is not needed to expand, this is the next column of next iteration</w:t>
            </w:r>
          </w:p>
        </w:tc>
      </w:tr>
      <w:tr w:rsidR="007D130C" w:rsidRPr="00690607" w14:paraId="40186247" w14:textId="77777777" w:rsidTr="00616AA0">
        <w:tc>
          <w:tcPr>
            <w:tcW w:w="2263" w:type="dxa"/>
          </w:tcPr>
          <w:p w14:paraId="23688BD4" w14:textId="1D3F4593" w:rsidR="007D130C" w:rsidRPr="00616AA0" w:rsidRDefault="007D130C" w:rsidP="007D130C">
            <w:pPr>
              <w:ind w:firstLine="0"/>
              <w:rPr>
                <w:b/>
              </w:rPr>
            </w:pPr>
            <w:r w:rsidRPr="00616AA0">
              <w:rPr>
                <w:b/>
              </w:rPr>
              <w:lastRenderedPageBreak/>
              <w:t xml:space="preserve">sel_row       </w:t>
            </w:r>
          </w:p>
        </w:tc>
        <w:tc>
          <w:tcPr>
            <w:tcW w:w="2552" w:type="dxa"/>
          </w:tcPr>
          <w:p w14:paraId="7CC8F7F0" w14:textId="0587FBB5" w:rsidR="007D130C" w:rsidRDefault="007D130C" w:rsidP="007D130C">
            <w:pPr>
              <w:ind w:firstLine="0"/>
              <w:jc w:val="center"/>
              <w:rPr>
                <w:sz w:val="24"/>
                <w:szCs w:val="24"/>
              </w:rPr>
            </w:pPr>
            <w:r>
              <w:rPr>
                <w:sz w:val="24"/>
                <w:szCs w:val="24"/>
              </w:rPr>
              <w:t>M</w:t>
            </w:r>
          </w:p>
        </w:tc>
        <w:tc>
          <w:tcPr>
            <w:tcW w:w="992" w:type="dxa"/>
          </w:tcPr>
          <w:p w14:paraId="44DCADAB" w14:textId="40D7D057" w:rsidR="007D130C" w:rsidRDefault="007D130C" w:rsidP="007D130C">
            <w:pPr>
              <w:ind w:firstLine="0"/>
              <w:jc w:val="center"/>
              <w:rPr>
                <w:sz w:val="24"/>
                <w:szCs w:val="24"/>
              </w:rPr>
            </w:pPr>
            <w:r>
              <w:rPr>
                <w:lang w:val="vi-VN"/>
              </w:rPr>
              <w:t>O</w:t>
            </w:r>
            <w:r w:rsidRPr="009B71B6">
              <w:t>utput</w:t>
            </w:r>
          </w:p>
        </w:tc>
        <w:tc>
          <w:tcPr>
            <w:tcW w:w="3278" w:type="dxa"/>
          </w:tcPr>
          <w:p w14:paraId="60FF6025" w14:textId="45B65625" w:rsidR="007D130C" w:rsidRPr="000213D5" w:rsidRDefault="000213D5" w:rsidP="007D130C">
            <w:pPr>
              <w:ind w:firstLine="0"/>
              <w:rPr>
                <w:sz w:val="24"/>
                <w:szCs w:val="24"/>
                <w:lang w:val="vi-VN"/>
              </w:rPr>
            </w:pPr>
            <w:r>
              <w:rPr>
                <w:sz w:val="24"/>
                <w:szCs w:val="24"/>
                <w:lang w:val="vi-VN"/>
              </w:rPr>
              <w:t xml:space="preserve">It’s </w:t>
            </w:r>
            <w:r w:rsidRPr="00BB76EA">
              <w:rPr>
                <w:b/>
                <w:sz w:val="24"/>
                <w:szCs w:val="24"/>
                <w:lang w:val="vi-VN"/>
              </w:rPr>
              <w:t>next_row</w:t>
            </w:r>
            <w:r>
              <w:rPr>
                <w:sz w:val="24"/>
                <w:szCs w:val="24"/>
                <w:lang w:val="vi-VN"/>
              </w:rPr>
              <w:t xml:space="preserve"> in </w:t>
            </w:r>
            <w:r w:rsidR="00BB76EA">
              <w:rPr>
                <w:sz w:val="24"/>
                <w:szCs w:val="24"/>
                <w:lang w:val="vi-VN"/>
              </w:rPr>
              <w:t xml:space="preserve">the form of </w:t>
            </w:r>
            <w:r>
              <w:rPr>
                <w:sz w:val="24"/>
                <w:szCs w:val="24"/>
                <w:lang w:val="vi-VN"/>
              </w:rPr>
              <w:t>one</w:t>
            </w:r>
            <w:r w:rsidR="00ED24EB">
              <w:rPr>
                <w:sz w:val="24"/>
                <w:szCs w:val="24"/>
                <w:lang w:val="vi-VN"/>
              </w:rPr>
              <w:t xml:space="preserve"> hot code</w:t>
            </w:r>
          </w:p>
        </w:tc>
      </w:tr>
      <w:tr w:rsidR="007D130C" w:rsidRPr="00690607" w14:paraId="631B4117" w14:textId="77777777" w:rsidTr="00616AA0">
        <w:tc>
          <w:tcPr>
            <w:tcW w:w="2263" w:type="dxa"/>
          </w:tcPr>
          <w:p w14:paraId="5BAE95C0" w14:textId="1F5CE402" w:rsidR="007D130C" w:rsidRPr="00616AA0" w:rsidRDefault="007D130C" w:rsidP="007D130C">
            <w:pPr>
              <w:ind w:firstLine="0"/>
              <w:rPr>
                <w:b/>
              </w:rPr>
            </w:pPr>
            <w:r w:rsidRPr="00616AA0">
              <w:rPr>
                <w:b/>
              </w:rPr>
              <w:t xml:space="preserve">sel_col       </w:t>
            </w:r>
          </w:p>
        </w:tc>
        <w:tc>
          <w:tcPr>
            <w:tcW w:w="2552" w:type="dxa"/>
          </w:tcPr>
          <w:p w14:paraId="53B3C47C" w14:textId="3A544F89" w:rsidR="007D130C" w:rsidRDefault="007D130C" w:rsidP="007D130C">
            <w:pPr>
              <w:ind w:firstLine="0"/>
              <w:jc w:val="center"/>
              <w:rPr>
                <w:sz w:val="24"/>
                <w:szCs w:val="24"/>
              </w:rPr>
            </w:pPr>
            <w:r>
              <w:rPr>
                <w:sz w:val="24"/>
                <w:szCs w:val="24"/>
              </w:rPr>
              <w:t>M * N</w:t>
            </w:r>
          </w:p>
        </w:tc>
        <w:tc>
          <w:tcPr>
            <w:tcW w:w="992" w:type="dxa"/>
          </w:tcPr>
          <w:p w14:paraId="3285ABCE" w14:textId="3659CF32" w:rsidR="007D130C" w:rsidRDefault="007D130C" w:rsidP="007D130C">
            <w:pPr>
              <w:ind w:firstLine="0"/>
              <w:jc w:val="center"/>
              <w:rPr>
                <w:sz w:val="24"/>
                <w:szCs w:val="24"/>
              </w:rPr>
            </w:pPr>
            <w:r>
              <w:rPr>
                <w:lang w:val="vi-VN"/>
              </w:rPr>
              <w:t>O</w:t>
            </w:r>
            <w:r w:rsidRPr="009B71B6">
              <w:t>utput</w:t>
            </w:r>
          </w:p>
        </w:tc>
        <w:tc>
          <w:tcPr>
            <w:tcW w:w="3278" w:type="dxa"/>
          </w:tcPr>
          <w:p w14:paraId="4D1CC0BF" w14:textId="66C8712C" w:rsidR="007D130C" w:rsidRDefault="00BB76EA" w:rsidP="007D130C">
            <w:pPr>
              <w:ind w:firstLine="0"/>
              <w:rPr>
                <w:sz w:val="24"/>
                <w:szCs w:val="24"/>
              </w:rPr>
            </w:pPr>
            <w:r>
              <w:rPr>
                <w:sz w:val="24"/>
                <w:szCs w:val="24"/>
                <w:lang w:val="vi-VN"/>
              </w:rPr>
              <w:t>Predict the next column that will be selected of all rows in the form of one hot code</w:t>
            </w:r>
          </w:p>
        </w:tc>
      </w:tr>
      <w:tr w:rsidR="001D4D5E" w:rsidRPr="00690607" w14:paraId="191567B3" w14:textId="77777777" w:rsidTr="00616AA0">
        <w:tc>
          <w:tcPr>
            <w:tcW w:w="2263" w:type="dxa"/>
          </w:tcPr>
          <w:p w14:paraId="6CF3F8E0" w14:textId="49A3DEC4" w:rsidR="001D4D5E" w:rsidRPr="00616AA0" w:rsidRDefault="001D4D5E" w:rsidP="001D4D5E">
            <w:pPr>
              <w:ind w:firstLine="0"/>
              <w:rPr>
                <w:b/>
              </w:rPr>
            </w:pPr>
            <w:r w:rsidRPr="00616AA0">
              <w:rPr>
                <w:b/>
              </w:rPr>
              <w:t xml:space="preserve">iterated_all  </w:t>
            </w:r>
          </w:p>
        </w:tc>
        <w:tc>
          <w:tcPr>
            <w:tcW w:w="2552" w:type="dxa"/>
          </w:tcPr>
          <w:p w14:paraId="669F8F20" w14:textId="4F7C083F" w:rsidR="001D4D5E" w:rsidRDefault="001D4D5E" w:rsidP="001D4D5E">
            <w:pPr>
              <w:ind w:firstLine="0"/>
              <w:jc w:val="center"/>
              <w:rPr>
                <w:sz w:val="24"/>
                <w:szCs w:val="24"/>
              </w:rPr>
            </w:pPr>
            <w:r>
              <w:rPr>
                <w:sz w:val="24"/>
                <w:szCs w:val="24"/>
              </w:rPr>
              <w:t>1</w:t>
            </w:r>
          </w:p>
        </w:tc>
        <w:tc>
          <w:tcPr>
            <w:tcW w:w="992" w:type="dxa"/>
          </w:tcPr>
          <w:p w14:paraId="1242B23E" w14:textId="5EE658EB" w:rsidR="001D4D5E" w:rsidRDefault="001D4D5E" w:rsidP="001D4D5E">
            <w:pPr>
              <w:ind w:firstLine="0"/>
              <w:jc w:val="center"/>
              <w:rPr>
                <w:sz w:val="24"/>
                <w:szCs w:val="24"/>
              </w:rPr>
            </w:pPr>
            <w:r>
              <w:rPr>
                <w:lang w:val="vi-VN"/>
              </w:rPr>
              <w:t>O</w:t>
            </w:r>
            <w:r w:rsidRPr="009B71B6">
              <w:t>utput</w:t>
            </w:r>
          </w:p>
        </w:tc>
        <w:tc>
          <w:tcPr>
            <w:tcW w:w="3278" w:type="dxa"/>
          </w:tcPr>
          <w:p w14:paraId="23BCB26B" w14:textId="6F036561" w:rsidR="001D4D5E" w:rsidRDefault="001D4D5E" w:rsidP="001D4D5E">
            <w:pPr>
              <w:ind w:firstLine="0"/>
              <w:rPr>
                <w:sz w:val="24"/>
                <w:szCs w:val="24"/>
              </w:rPr>
            </w:pPr>
            <w:r>
              <w:rPr>
                <w:sz w:val="24"/>
                <w:szCs w:val="24"/>
              </w:rPr>
              <w:t>Notice that all pixels are iterated</w:t>
            </w:r>
          </w:p>
        </w:tc>
      </w:tr>
    </w:tbl>
    <w:p w14:paraId="76A1C71D" w14:textId="77777777" w:rsidR="00FE2B31" w:rsidRDefault="00FE2B31" w:rsidP="00FE2B31">
      <w:pPr>
        <w:pStyle w:val="Caption"/>
      </w:pPr>
    </w:p>
    <w:p w14:paraId="3760A9CF" w14:textId="48606906" w:rsidR="00FE2B31" w:rsidRDefault="00FE2B31" w:rsidP="00FE2B31">
      <w:pPr>
        <w:pStyle w:val="Caption"/>
      </w:pPr>
      <w:bookmarkStart w:id="86" w:name="_Toc125903520"/>
      <w:r>
        <w:t xml:space="preserve">Table </w:t>
      </w:r>
      <w:fldSimple w:instr=" STYLEREF 1 \s ">
        <w:r w:rsidR="006A0071">
          <w:rPr>
            <w:noProof/>
          </w:rPr>
          <w:t>2</w:t>
        </w:r>
      </w:fldSimple>
      <w:r w:rsidR="007F36DF">
        <w:t>.</w:t>
      </w:r>
      <w:fldSimple w:instr=" SEQ Table \* ARABIC \s 1 ">
        <w:r w:rsidR="006A0071">
          <w:rPr>
            <w:noProof/>
          </w:rPr>
          <w:t>13</w:t>
        </w:r>
      </w:fldSimple>
      <w:r>
        <w:t xml:space="preserve"> </w:t>
      </w:r>
      <w:r w:rsidR="003E680B">
        <w:t>eda_iterated_ram</w:t>
      </w:r>
      <w:r>
        <w:t xml:space="preserve"> parameter description</w:t>
      </w:r>
      <w:bookmarkEnd w:id="86"/>
    </w:p>
    <w:tbl>
      <w:tblPr>
        <w:tblStyle w:val="TableGrid"/>
        <w:tblW w:w="9067" w:type="dxa"/>
        <w:tblLook w:val="04A0" w:firstRow="1" w:lastRow="0" w:firstColumn="1" w:lastColumn="0" w:noHBand="0" w:noVBand="1"/>
      </w:tblPr>
      <w:tblGrid>
        <w:gridCol w:w="2297"/>
        <w:gridCol w:w="2415"/>
        <w:gridCol w:w="4355"/>
      </w:tblGrid>
      <w:tr w:rsidR="00FE2B31" w:rsidRPr="00690607" w14:paraId="5F1F2BE3" w14:textId="77777777" w:rsidTr="00FE2B31">
        <w:tc>
          <w:tcPr>
            <w:tcW w:w="2297" w:type="dxa"/>
          </w:tcPr>
          <w:p w14:paraId="125F30DC" w14:textId="77777777" w:rsidR="00FE2B31" w:rsidRPr="00690607" w:rsidRDefault="00FE2B31" w:rsidP="00FE2B31">
            <w:pPr>
              <w:ind w:firstLine="0"/>
              <w:jc w:val="center"/>
              <w:rPr>
                <w:b/>
                <w:sz w:val="24"/>
                <w:szCs w:val="24"/>
              </w:rPr>
            </w:pPr>
            <w:r>
              <w:rPr>
                <w:b/>
                <w:sz w:val="24"/>
                <w:szCs w:val="24"/>
              </w:rPr>
              <w:t>Parameter</w:t>
            </w:r>
          </w:p>
        </w:tc>
        <w:tc>
          <w:tcPr>
            <w:tcW w:w="2415" w:type="dxa"/>
          </w:tcPr>
          <w:p w14:paraId="68E22669" w14:textId="77777777" w:rsidR="00FE2B31" w:rsidRPr="00690607" w:rsidRDefault="00FE2B31" w:rsidP="00FE2B31">
            <w:pPr>
              <w:ind w:firstLine="0"/>
              <w:jc w:val="center"/>
              <w:rPr>
                <w:b/>
                <w:sz w:val="24"/>
                <w:szCs w:val="24"/>
              </w:rPr>
            </w:pPr>
            <w:r>
              <w:rPr>
                <w:b/>
                <w:sz w:val="24"/>
                <w:szCs w:val="24"/>
              </w:rPr>
              <w:t>Value</w:t>
            </w:r>
          </w:p>
        </w:tc>
        <w:tc>
          <w:tcPr>
            <w:tcW w:w="4355" w:type="dxa"/>
          </w:tcPr>
          <w:p w14:paraId="46E876B7" w14:textId="77777777" w:rsidR="00FE2B31" w:rsidRPr="00690607" w:rsidRDefault="00FE2B31" w:rsidP="00FE2B31">
            <w:pPr>
              <w:ind w:firstLine="0"/>
              <w:jc w:val="center"/>
              <w:rPr>
                <w:b/>
                <w:sz w:val="24"/>
                <w:szCs w:val="24"/>
              </w:rPr>
            </w:pPr>
            <w:r w:rsidRPr="00690607">
              <w:rPr>
                <w:b/>
                <w:sz w:val="24"/>
                <w:szCs w:val="24"/>
              </w:rPr>
              <w:t>Description</w:t>
            </w:r>
          </w:p>
        </w:tc>
      </w:tr>
      <w:tr w:rsidR="00426C32" w:rsidRPr="00690607" w14:paraId="1BD00D2F" w14:textId="77777777" w:rsidTr="00FE2B31">
        <w:tc>
          <w:tcPr>
            <w:tcW w:w="2297" w:type="dxa"/>
          </w:tcPr>
          <w:p w14:paraId="6C5D3C8B" w14:textId="442ABE3B" w:rsidR="00426C32" w:rsidRPr="00274545" w:rsidRDefault="00426C32" w:rsidP="00426C32">
            <w:pPr>
              <w:ind w:firstLine="0"/>
              <w:jc w:val="left"/>
              <w:rPr>
                <w:b/>
                <w:sz w:val="24"/>
                <w:szCs w:val="24"/>
                <w:lang w:val="vi-VN"/>
              </w:rPr>
            </w:pPr>
            <w:r>
              <w:rPr>
                <w:b/>
                <w:sz w:val="24"/>
                <w:szCs w:val="24"/>
              </w:rPr>
              <w:t>M</w:t>
            </w:r>
          </w:p>
        </w:tc>
        <w:tc>
          <w:tcPr>
            <w:tcW w:w="2415" w:type="dxa"/>
          </w:tcPr>
          <w:p w14:paraId="36D0AB0F" w14:textId="77777777" w:rsidR="00426C32" w:rsidRDefault="00426C32" w:rsidP="00426C32">
            <w:pPr>
              <w:ind w:firstLine="0"/>
              <w:jc w:val="left"/>
              <w:rPr>
                <w:sz w:val="24"/>
                <w:szCs w:val="24"/>
              </w:rPr>
            </w:pPr>
            <w:r>
              <w:rPr>
                <w:sz w:val="24"/>
                <w:szCs w:val="24"/>
              </w:rPr>
              <w:t>2 to 256</w:t>
            </w:r>
          </w:p>
          <w:p w14:paraId="4FE884AD" w14:textId="7E3F3F2E" w:rsidR="00426C32" w:rsidRDefault="00426C32" w:rsidP="00426C32">
            <w:pPr>
              <w:ind w:firstLine="0"/>
              <w:jc w:val="left"/>
              <w:rPr>
                <w:b/>
                <w:sz w:val="24"/>
                <w:szCs w:val="24"/>
              </w:rPr>
            </w:pPr>
            <w:r>
              <w:rPr>
                <w:sz w:val="24"/>
                <w:szCs w:val="24"/>
              </w:rPr>
              <w:t>Default: 6</w:t>
            </w:r>
          </w:p>
        </w:tc>
        <w:tc>
          <w:tcPr>
            <w:tcW w:w="4355" w:type="dxa"/>
          </w:tcPr>
          <w:p w14:paraId="2636B525" w14:textId="5B67B4A8" w:rsidR="00426C32" w:rsidRPr="00690607" w:rsidRDefault="00426C32" w:rsidP="00426C32">
            <w:pPr>
              <w:ind w:firstLine="0"/>
              <w:jc w:val="left"/>
              <w:rPr>
                <w:b/>
                <w:sz w:val="24"/>
                <w:szCs w:val="24"/>
              </w:rPr>
            </w:pPr>
            <w:r>
              <w:rPr>
                <w:sz w:val="24"/>
                <w:szCs w:val="24"/>
              </w:rPr>
              <w:t>Height of image</w:t>
            </w:r>
          </w:p>
        </w:tc>
      </w:tr>
      <w:tr w:rsidR="00426C32" w:rsidRPr="00690607" w14:paraId="263B0FAF" w14:textId="77777777" w:rsidTr="00FE2B31">
        <w:tc>
          <w:tcPr>
            <w:tcW w:w="2297" w:type="dxa"/>
          </w:tcPr>
          <w:p w14:paraId="084ACF03" w14:textId="3DD3B771" w:rsidR="00426C32" w:rsidRDefault="00426C32" w:rsidP="00426C32">
            <w:pPr>
              <w:ind w:firstLine="0"/>
              <w:jc w:val="left"/>
              <w:rPr>
                <w:b/>
                <w:sz w:val="24"/>
                <w:szCs w:val="24"/>
                <w:lang w:val="vi-VN"/>
              </w:rPr>
            </w:pPr>
            <w:r>
              <w:rPr>
                <w:b/>
                <w:sz w:val="24"/>
                <w:szCs w:val="24"/>
              </w:rPr>
              <w:t>N</w:t>
            </w:r>
          </w:p>
        </w:tc>
        <w:tc>
          <w:tcPr>
            <w:tcW w:w="2415" w:type="dxa"/>
          </w:tcPr>
          <w:p w14:paraId="7E3142D6" w14:textId="77777777" w:rsidR="00426C32" w:rsidRDefault="00426C32" w:rsidP="00426C32">
            <w:pPr>
              <w:ind w:firstLine="0"/>
              <w:jc w:val="left"/>
              <w:rPr>
                <w:sz w:val="24"/>
                <w:szCs w:val="24"/>
              </w:rPr>
            </w:pPr>
            <w:r>
              <w:rPr>
                <w:sz w:val="24"/>
                <w:szCs w:val="24"/>
              </w:rPr>
              <w:t>2 to 256</w:t>
            </w:r>
          </w:p>
          <w:p w14:paraId="38F449D5" w14:textId="42DE1550" w:rsidR="00426C32" w:rsidRDefault="00426C32" w:rsidP="00426C32">
            <w:pPr>
              <w:ind w:firstLine="0"/>
              <w:jc w:val="left"/>
              <w:rPr>
                <w:b/>
                <w:sz w:val="24"/>
                <w:szCs w:val="24"/>
              </w:rPr>
            </w:pPr>
            <w:r>
              <w:rPr>
                <w:sz w:val="24"/>
                <w:szCs w:val="24"/>
              </w:rPr>
              <w:t>Default: 6</w:t>
            </w:r>
          </w:p>
        </w:tc>
        <w:tc>
          <w:tcPr>
            <w:tcW w:w="4355" w:type="dxa"/>
          </w:tcPr>
          <w:p w14:paraId="0EC13C82" w14:textId="5CE4646B" w:rsidR="00426C32" w:rsidRPr="00690607" w:rsidRDefault="00426C32" w:rsidP="00426C32">
            <w:pPr>
              <w:ind w:firstLine="0"/>
              <w:jc w:val="left"/>
              <w:rPr>
                <w:b/>
                <w:sz w:val="24"/>
                <w:szCs w:val="24"/>
              </w:rPr>
            </w:pPr>
            <w:r>
              <w:rPr>
                <w:sz w:val="24"/>
                <w:szCs w:val="24"/>
              </w:rPr>
              <w:t>Width of image</w:t>
            </w:r>
          </w:p>
        </w:tc>
      </w:tr>
      <w:tr w:rsidR="00426C32" w:rsidRPr="00690607" w14:paraId="56D9A705" w14:textId="77777777" w:rsidTr="00FE2B31">
        <w:tc>
          <w:tcPr>
            <w:tcW w:w="2297" w:type="dxa"/>
          </w:tcPr>
          <w:p w14:paraId="5C436B72" w14:textId="5E4AF6BC" w:rsidR="00426C32" w:rsidRDefault="00426C32" w:rsidP="00426C32">
            <w:pPr>
              <w:ind w:firstLine="0"/>
              <w:jc w:val="left"/>
              <w:rPr>
                <w:b/>
                <w:sz w:val="24"/>
                <w:szCs w:val="24"/>
                <w:lang w:val="vi-VN"/>
              </w:rPr>
            </w:pPr>
            <w:r>
              <w:rPr>
                <w:b/>
                <w:sz w:val="24"/>
                <w:szCs w:val="24"/>
              </w:rPr>
              <w:t>I_WIDTH</w:t>
            </w:r>
          </w:p>
        </w:tc>
        <w:tc>
          <w:tcPr>
            <w:tcW w:w="2415" w:type="dxa"/>
          </w:tcPr>
          <w:p w14:paraId="217DEF13" w14:textId="7CE87631" w:rsidR="00426C32" w:rsidRDefault="00426C32" w:rsidP="00426C32">
            <w:pPr>
              <w:ind w:firstLine="0"/>
              <w:jc w:val="left"/>
              <w:rPr>
                <w:b/>
                <w:sz w:val="24"/>
                <w:szCs w:val="24"/>
              </w:rPr>
            </w:pPr>
            <w:r>
              <w:rPr>
                <w:sz w:val="24"/>
                <w:szCs w:val="24"/>
              </w:rPr>
              <w:t>$clog2(M)</w:t>
            </w:r>
          </w:p>
        </w:tc>
        <w:tc>
          <w:tcPr>
            <w:tcW w:w="4355" w:type="dxa"/>
          </w:tcPr>
          <w:p w14:paraId="77496CA3" w14:textId="7D0B2537" w:rsidR="00426C32" w:rsidRPr="00690607" w:rsidRDefault="00426C32" w:rsidP="00426C32">
            <w:pPr>
              <w:ind w:firstLine="0"/>
              <w:jc w:val="left"/>
              <w:rPr>
                <w:b/>
                <w:sz w:val="24"/>
                <w:szCs w:val="24"/>
              </w:rPr>
            </w:pPr>
            <w:r>
              <w:rPr>
                <w:sz w:val="24"/>
                <w:szCs w:val="24"/>
              </w:rPr>
              <w:t xml:space="preserve">Number of bits to store </w:t>
            </w:r>
            <w:r w:rsidRPr="00883DB1">
              <w:rPr>
                <w:b/>
                <w:sz w:val="24"/>
                <w:szCs w:val="24"/>
              </w:rPr>
              <w:t>input</w:t>
            </w:r>
            <w:r w:rsidRPr="00883DB1">
              <w:rPr>
                <w:sz w:val="24"/>
                <w:szCs w:val="24"/>
              </w:rPr>
              <w:t>'s rows</w:t>
            </w:r>
          </w:p>
        </w:tc>
      </w:tr>
      <w:tr w:rsidR="00426C32" w:rsidRPr="00690607" w14:paraId="1DECF0E7" w14:textId="77777777" w:rsidTr="00FE2B31">
        <w:tc>
          <w:tcPr>
            <w:tcW w:w="2297" w:type="dxa"/>
          </w:tcPr>
          <w:p w14:paraId="0848E6C7" w14:textId="1CA5E919" w:rsidR="00426C32" w:rsidRDefault="00426C32" w:rsidP="00426C32">
            <w:pPr>
              <w:ind w:firstLine="0"/>
              <w:jc w:val="left"/>
              <w:rPr>
                <w:b/>
                <w:sz w:val="24"/>
                <w:szCs w:val="24"/>
                <w:lang w:val="vi-VN"/>
              </w:rPr>
            </w:pPr>
            <w:r>
              <w:rPr>
                <w:b/>
                <w:sz w:val="24"/>
                <w:szCs w:val="24"/>
              </w:rPr>
              <w:t>J_WIDTH</w:t>
            </w:r>
          </w:p>
        </w:tc>
        <w:tc>
          <w:tcPr>
            <w:tcW w:w="2415" w:type="dxa"/>
          </w:tcPr>
          <w:p w14:paraId="6FCA1DCE" w14:textId="23EC2DF7" w:rsidR="00426C32" w:rsidRDefault="00426C32" w:rsidP="00426C32">
            <w:pPr>
              <w:ind w:firstLine="0"/>
              <w:jc w:val="left"/>
              <w:rPr>
                <w:b/>
                <w:sz w:val="24"/>
                <w:szCs w:val="24"/>
              </w:rPr>
            </w:pPr>
            <w:r>
              <w:rPr>
                <w:sz w:val="24"/>
                <w:szCs w:val="24"/>
              </w:rPr>
              <w:t>$clog2(N)</w:t>
            </w:r>
          </w:p>
        </w:tc>
        <w:tc>
          <w:tcPr>
            <w:tcW w:w="4355" w:type="dxa"/>
          </w:tcPr>
          <w:p w14:paraId="37E66CE9" w14:textId="36AC13F4" w:rsidR="00426C32" w:rsidRPr="00690607" w:rsidRDefault="00426C32" w:rsidP="00426C32">
            <w:pPr>
              <w:ind w:firstLine="0"/>
              <w:jc w:val="left"/>
              <w:rPr>
                <w:b/>
                <w:sz w:val="24"/>
                <w:szCs w:val="24"/>
              </w:rPr>
            </w:pPr>
            <w:r>
              <w:rPr>
                <w:sz w:val="24"/>
                <w:szCs w:val="24"/>
              </w:rPr>
              <w:t xml:space="preserve">Number of bits to store </w:t>
            </w:r>
            <w:r w:rsidRPr="00883DB1">
              <w:rPr>
                <w:b/>
                <w:sz w:val="24"/>
                <w:szCs w:val="24"/>
              </w:rPr>
              <w:t>input</w:t>
            </w:r>
            <w:r w:rsidRPr="00883DB1">
              <w:rPr>
                <w:sz w:val="24"/>
                <w:szCs w:val="24"/>
              </w:rPr>
              <w:t>'s</w:t>
            </w:r>
            <w:r>
              <w:rPr>
                <w:sz w:val="24"/>
                <w:szCs w:val="24"/>
              </w:rPr>
              <w:t xml:space="preserve"> columns</w:t>
            </w:r>
          </w:p>
        </w:tc>
      </w:tr>
      <w:tr w:rsidR="00FE2B31" w:rsidRPr="00690607" w14:paraId="5112EBE9" w14:textId="77777777" w:rsidTr="00FE2B31">
        <w:tc>
          <w:tcPr>
            <w:tcW w:w="2297" w:type="dxa"/>
          </w:tcPr>
          <w:p w14:paraId="49E38266" w14:textId="77777777" w:rsidR="00FE2B31" w:rsidRDefault="00FE2B31" w:rsidP="00426C32">
            <w:pPr>
              <w:ind w:firstLine="0"/>
              <w:jc w:val="left"/>
              <w:rPr>
                <w:b/>
                <w:sz w:val="24"/>
                <w:szCs w:val="24"/>
              </w:rPr>
            </w:pPr>
            <w:r w:rsidRPr="00CF4320">
              <w:rPr>
                <w:b/>
                <w:sz w:val="24"/>
                <w:szCs w:val="24"/>
              </w:rPr>
              <w:t>ADDR_WIDTH</w:t>
            </w:r>
          </w:p>
        </w:tc>
        <w:tc>
          <w:tcPr>
            <w:tcW w:w="2415" w:type="dxa"/>
          </w:tcPr>
          <w:p w14:paraId="380E6237" w14:textId="77777777" w:rsidR="00FE2B31" w:rsidRDefault="00FE2B31" w:rsidP="00426C32">
            <w:pPr>
              <w:ind w:firstLine="0"/>
              <w:jc w:val="left"/>
              <w:rPr>
                <w:b/>
                <w:sz w:val="24"/>
                <w:szCs w:val="24"/>
              </w:rPr>
            </w:pPr>
            <w:r>
              <w:rPr>
                <w:sz w:val="24"/>
                <w:szCs w:val="24"/>
              </w:rPr>
              <w:t>$clog2(M) + $clog2(N)</w:t>
            </w:r>
          </w:p>
        </w:tc>
        <w:tc>
          <w:tcPr>
            <w:tcW w:w="4355" w:type="dxa"/>
          </w:tcPr>
          <w:p w14:paraId="1ADAA5AF" w14:textId="77777777" w:rsidR="00FE2B31" w:rsidRPr="00690607" w:rsidRDefault="00FE2B31" w:rsidP="00426C32">
            <w:pPr>
              <w:ind w:firstLine="0"/>
              <w:jc w:val="left"/>
              <w:rPr>
                <w:b/>
                <w:sz w:val="24"/>
                <w:szCs w:val="24"/>
              </w:rPr>
            </w:pPr>
            <w:r>
              <w:rPr>
                <w:sz w:val="24"/>
                <w:szCs w:val="24"/>
              </w:rPr>
              <w:t>Number of address bits to store image</w:t>
            </w:r>
          </w:p>
        </w:tc>
      </w:tr>
      <w:tr w:rsidR="00FE2B31" w:rsidRPr="00690607" w14:paraId="326E7594" w14:textId="77777777" w:rsidTr="00FE2B31">
        <w:tc>
          <w:tcPr>
            <w:tcW w:w="2297" w:type="dxa"/>
          </w:tcPr>
          <w:p w14:paraId="5DF13278" w14:textId="77777777" w:rsidR="00FE2B31" w:rsidRPr="000A15CB" w:rsidRDefault="00FE2B31" w:rsidP="00426C32">
            <w:pPr>
              <w:ind w:firstLine="0"/>
              <w:jc w:val="left"/>
              <w:rPr>
                <w:b/>
                <w:sz w:val="24"/>
                <w:szCs w:val="24"/>
              </w:rPr>
            </w:pPr>
            <w:r w:rsidRPr="000A15CB">
              <w:rPr>
                <w:b/>
                <w:sz w:val="24"/>
                <w:szCs w:val="24"/>
              </w:rPr>
              <w:t>WINDOW_WIDTH</w:t>
            </w:r>
          </w:p>
        </w:tc>
        <w:tc>
          <w:tcPr>
            <w:tcW w:w="2415" w:type="dxa"/>
          </w:tcPr>
          <w:p w14:paraId="092A03DB" w14:textId="77777777" w:rsidR="00FE2B31" w:rsidRPr="00690607" w:rsidRDefault="00FE2B31" w:rsidP="00426C32">
            <w:pPr>
              <w:ind w:firstLine="0"/>
              <w:jc w:val="left"/>
              <w:rPr>
                <w:sz w:val="24"/>
                <w:szCs w:val="24"/>
              </w:rPr>
            </w:pPr>
            <w:r>
              <w:rPr>
                <w:sz w:val="24"/>
                <w:szCs w:val="24"/>
              </w:rPr>
              <w:t>9</w:t>
            </w:r>
          </w:p>
        </w:tc>
        <w:tc>
          <w:tcPr>
            <w:tcW w:w="4355" w:type="dxa"/>
          </w:tcPr>
          <w:p w14:paraId="2BE2AF5E" w14:textId="77777777" w:rsidR="00FE2B31" w:rsidRPr="00690607" w:rsidRDefault="00FE2B31" w:rsidP="00426C32">
            <w:pPr>
              <w:ind w:firstLine="0"/>
              <w:jc w:val="left"/>
              <w:rPr>
                <w:sz w:val="24"/>
                <w:szCs w:val="24"/>
              </w:rPr>
            </w:pPr>
            <w:r>
              <w:rPr>
                <w:sz w:val="24"/>
                <w:szCs w:val="24"/>
              </w:rPr>
              <w:t>Number of pixels in the area of a filter window</w:t>
            </w:r>
          </w:p>
        </w:tc>
      </w:tr>
    </w:tbl>
    <w:p w14:paraId="6354A44D" w14:textId="54D67E6C" w:rsidR="007143F3" w:rsidRDefault="00FE2B31" w:rsidP="00FE2B31">
      <w:pPr>
        <w:pStyle w:val="Heading4"/>
      </w:pPr>
      <w:r>
        <w:t>Functional description</w:t>
      </w:r>
    </w:p>
    <w:p w14:paraId="43BCDB83" w14:textId="7875AE8F" w:rsidR="00426C32" w:rsidRPr="007A3451" w:rsidRDefault="00853A15" w:rsidP="00426C32">
      <w:pPr>
        <w:rPr>
          <w:lang w:val="vi-VN"/>
        </w:rPr>
      </w:pPr>
      <w:r>
        <w:rPr>
          <w:b/>
          <w:lang w:val="vi-VN"/>
        </w:rPr>
        <w:t>e</w:t>
      </w:r>
      <w:r w:rsidR="00426C32">
        <w:rPr>
          <w:b/>
          <w:lang w:val="vi-VN"/>
        </w:rPr>
        <w:t>da_iterated_ram</w:t>
      </w:r>
      <w:r w:rsidR="00426C32">
        <w:rPr>
          <w:b/>
        </w:rPr>
        <w:t xml:space="preserve"> </w:t>
      </w:r>
      <w:r w:rsidR="00426C32">
        <w:t xml:space="preserve">is the internal memory which is used to store </w:t>
      </w:r>
      <w:r w:rsidR="007A3451">
        <w:rPr>
          <w:lang w:val="vi-VN"/>
        </w:rPr>
        <w:t xml:space="preserve">matrix </w:t>
      </w:r>
      <w:r w:rsidR="007A3451" w:rsidRPr="007A3451">
        <w:rPr>
          <w:b/>
          <w:lang w:val="vi-VN"/>
        </w:rPr>
        <w:t>iterated_idx</w:t>
      </w:r>
      <w:r w:rsidR="007A3451">
        <w:rPr>
          <w:lang w:val="vi-VN"/>
        </w:rPr>
        <w:t xml:space="preserve"> as decribed in </w:t>
      </w:r>
      <w:r w:rsidR="007A3451">
        <w:rPr>
          <w:lang w:val="vi-VN"/>
        </w:rPr>
        <w:fldChar w:fldCharType="begin"/>
      </w:r>
      <w:r w:rsidR="007A3451">
        <w:rPr>
          <w:lang w:val="vi-VN"/>
        </w:rPr>
        <w:instrText xml:space="preserve"> REF _Ref125833076 \n \h </w:instrText>
      </w:r>
      <w:r w:rsidR="007A3451">
        <w:rPr>
          <w:lang w:val="vi-VN"/>
        </w:rPr>
      </w:r>
      <w:r w:rsidR="007A3451">
        <w:rPr>
          <w:lang w:val="vi-VN"/>
        </w:rPr>
        <w:fldChar w:fldCharType="separate"/>
      </w:r>
      <w:r w:rsidR="006A0071">
        <w:rPr>
          <w:lang w:val="vi-VN"/>
        </w:rPr>
        <w:t>CHAPTER 1</w:t>
      </w:r>
      <w:r w:rsidR="007A3451">
        <w:rPr>
          <w:lang w:val="vi-VN"/>
        </w:rPr>
        <w:fldChar w:fldCharType="end"/>
      </w:r>
      <w:r w:rsidR="007A3451">
        <w:rPr>
          <w:lang w:val="vi-VN"/>
        </w:rPr>
        <w:t xml:space="preserve"> and perform the operation </w:t>
      </w:r>
      <w:r w:rsidR="007A3451" w:rsidRPr="008A7B0B">
        <w:rPr>
          <w:b/>
        </w:rPr>
        <w:t>selecting the next element to be considered</w:t>
      </w:r>
      <w:r w:rsidR="007A3451">
        <w:rPr>
          <w:lang w:val="vi-VN"/>
        </w:rPr>
        <w:t xml:space="preserve"> in </w:t>
      </w:r>
      <w:r w:rsidR="007A3451">
        <w:rPr>
          <w:lang w:val="vi-VN"/>
        </w:rPr>
        <w:fldChar w:fldCharType="begin"/>
      </w:r>
      <w:r w:rsidR="007A3451">
        <w:rPr>
          <w:lang w:val="vi-VN"/>
        </w:rPr>
        <w:instrText xml:space="preserve"> REF _Ref125833151 \n \h </w:instrText>
      </w:r>
      <w:r w:rsidR="007A3451">
        <w:rPr>
          <w:lang w:val="vi-VN"/>
        </w:rPr>
      </w:r>
      <w:r w:rsidR="007A3451">
        <w:rPr>
          <w:lang w:val="vi-VN"/>
        </w:rPr>
        <w:fldChar w:fldCharType="separate"/>
      </w:r>
      <w:r w:rsidR="006A0071">
        <w:rPr>
          <w:lang w:val="vi-VN"/>
        </w:rPr>
        <w:t>CHAPTER 1</w:t>
      </w:r>
      <w:r w:rsidR="007A3451">
        <w:rPr>
          <w:lang w:val="vi-VN"/>
        </w:rPr>
        <w:fldChar w:fldCharType="end"/>
      </w:r>
      <w:r w:rsidR="00426C32">
        <w:t>.</w:t>
      </w:r>
      <w:r w:rsidR="007A3451">
        <w:rPr>
          <w:lang w:val="vi-VN"/>
        </w:rPr>
        <w:t xml:space="preserve"> The result of operation </w:t>
      </w:r>
      <w:r w:rsidR="007A3451" w:rsidRPr="008A7B0B">
        <w:rPr>
          <w:b/>
        </w:rPr>
        <w:t>selecting the next element to be considered</w:t>
      </w:r>
      <w:r w:rsidR="007A3451">
        <w:rPr>
          <w:lang w:val="vi-VN"/>
        </w:rPr>
        <w:t xml:space="preserve"> will be shown in </w:t>
      </w:r>
      <w:r w:rsidR="007A3451" w:rsidRPr="00934B76">
        <w:rPr>
          <w:b/>
          <w:lang w:val="vi-VN"/>
        </w:rPr>
        <w:t>next_row</w:t>
      </w:r>
      <w:r w:rsidR="007A3451">
        <w:rPr>
          <w:lang w:val="vi-VN"/>
        </w:rPr>
        <w:t xml:space="preserve">, </w:t>
      </w:r>
      <w:r w:rsidR="007A3451" w:rsidRPr="00934B76">
        <w:rPr>
          <w:b/>
          <w:lang w:val="vi-VN"/>
        </w:rPr>
        <w:t>next_col</w:t>
      </w:r>
      <w:r w:rsidR="007A3451">
        <w:rPr>
          <w:lang w:val="vi-VN"/>
        </w:rPr>
        <w:t xml:space="preserve">, </w:t>
      </w:r>
      <w:r w:rsidR="007A3451" w:rsidRPr="00934B76">
        <w:rPr>
          <w:b/>
          <w:lang w:val="vi-VN"/>
        </w:rPr>
        <w:t>sel_row</w:t>
      </w:r>
      <w:r w:rsidR="007A3451">
        <w:rPr>
          <w:lang w:val="vi-VN"/>
        </w:rPr>
        <w:t xml:space="preserve">, </w:t>
      </w:r>
      <w:r w:rsidR="007A3451" w:rsidRPr="00934B76">
        <w:rPr>
          <w:b/>
          <w:lang w:val="vi-VN"/>
        </w:rPr>
        <w:t>sel_col</w:t>
      </w:r>
      <w:r w:rsidR="007A3451">
        <w:rPr>
          <w:lang w:val="vi-VN"/>
        </w:rPr>
        <w:t>.</w:t>
      </w:r>
    </w:p>
    <w:p w14:paraId="7A872CBF" w14:textId="77777777" w:rsidR="005145F8" w:rsidRDefault="005145F8" w:rsidP="005145F8">
      <w:pPr>
        <w:pStyle w:val="Heading3"/>
      </w:pPr>
      <w:bookmarkStart w:id="87" w:name="_Toc125905987"/>
      <w:r>
        <w:lastRenderedPageBreak/>
        <w:t>eda_strobe_ram</w:t>
      </w:r>
      <w:bookmarkEnd w:id="87"/>
    </w:p>
    <w:p w14:paraId="60266F33" w14:textId="73E84702" w:rsidR="005145F8" w:rsidRDefault="003909D3" w:rsidP="003909D3">
      <w:pPr>
        <w:ind w:firstLine="0"/>
        <w:jc w:val="center"/>
      </w:pPr>
      <w:r>
        <w:rPr>
          <w:noProof/>
        </w:rPr>
        <w:drawing>
          <wp:inline distT="0" distB="0" distL="0" distR="0" wp14:anchorId="0C0333D2" wp14:editId="367A24F0">
            <wp:extent cx="4019639" cy="40790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a_strobe_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4842" cy="4084299"/>
                    </a:xfrm>
                    <a:prstGeom prst="rect">
                      <a:avLst/>
                    </a:prstGeom>
                  </pic:spPr>
                </pic:pic>
              </a:graphicData>
            </a:graphic>
          </wp:inline>
        </w:drawing>
      </w:r>
    </w:p>
    <w:p w14:paraId="4FA222F0" w14:textId="14EF513B" w:rsidR="004D71D3" w:rsidRDefault="003909D3" w:rsidP="004D71D3">
      <w:pPr>
        <w:pStyle w:val="Caption"/>
        <w:rPr>
          <w:lang w:val="vi-VN"/>
        </w:rPr>
      </w:pPr>
      <w:bookmarkStart w:id="88" w:name="_Toc125903502"/>
      <w:r>
        <w:t xml:space="preserve">Figure </w:t>
      </w:r>
      <w:fldSimple w:instr=" STYLEREF 1 \s ">
        <w:r w:rsidR="006A0071">
          <w:rPr>
            <w:noProof/>
          </w:rPr>
          <w:t>2</w:t>
        </w:r>
      </w:fldSimple>
      <w:r w:rsidR="0077001B">
        <w:t>.</w:t>
      </w:r>
      <w:fldSimple w:instr=" SEQ Figure \* ARABIC \s 1 ">
        <w:r w:rsidR="006A0071">
          <w:rPr>
            <w:noProof/>
          </w:rPr>
          <w:t>10</w:t>
        </w:r>
      </w:fldSimple>
      <w:r>
        <w:rPr>
          <w:lang w:val="vi-VN"/>
        </w:rPr>
        <w:t xml:space="preserve"> eda_strobe_ram block diagram</w:t>
      </w:r>
      <w:bookmarkEnd w:id="88"/>
    </w:p>
    <w:p w14:paraId="3BA06871" w14:textId="77777777" w:rsidR="004D71D3" w:rsidRDefault="004D71D3" w:rsidP="004D71D3">
      <w:pPr>
        <w:pStyle w:val="Heading4"/>
      </w:pPr>
      <w:r>
        <w:t>Port description</w:t>
      </w:r>
    </w:p>
    <w:p w14:paraId="13D37937" w14:textId="4242D1A2" w:rsidR="004D71D3" w:rsidRPr="008724CE" w:rsidRDefault="004D71D3" w:rsidP="004D71D3">
      <w:pPr>
        <w:pStyle w:val="Caption"/>
      </w:pPr>
      <w:bookmarkStart w:id="89" w:name="_Toc125903521"/>
      <w:r>
        <w:t xml:space="preserve">Table </w:t>
      </w:r>
      <w:fldSimple w:instr=" STYLEREF 1 \s ">
        <w:r w:rsidR="006A0071">
          <w:rPr>
            <w:noProof/>
          </w:rPr>
          <w:t>2</w:t>
        </w:r>
      </w:fldSimple>
      <w:r w:rsidR="007F36DF">
        <w:t>.</w:t>
      </w:r>
      <w:fldSimple w:instr=" SEQ Table \* ARABIC \s 1 ">
        <w:r w:rsidR="006A0071">
          <w:rPr>
            <w:noProof/>
          </w:rPr>
          <w:t>14</w:t>
        </w:r>
      </w:fldSimple>
      <w:r>
        <w:t xml:space="preserve"> </w:t>
      </w:r>
      <w:r w:rsidR="00351820">
        <w:rPr>
          <w:lang w:val="vi-VN"/>
        </w:rPr>
        <w:t>eda_strobe_ram</w:t>
      </w:r>
      <w:r>
        <w:t xml:space="preserve"> port description</w:t>
      </w:r>
      <w:bookmarkEnd w:id="89"/>
    </w:p>
    <w:tbl>
      <w:tblPr>
        <w:tblStyle w:val="TableGrid"/>
        <w:tblW w:w="9085" w:type="dxa"/>
        <w:tblLayout w:type="fixed"/>
        <w:tblLook w:val="04A0" w:firstRow="1" w:lastRow="0" w:firstColumn="1" w:lastColumn="0" w:noHBand="0" w:noVBand="1"/>
      </w:tblPr>
      <w:tblGrid>
        <w:gridCol w:w="2263"/>
        <w:gridCol w:w="2552"/>
        <w:gridCol w:w="992"/>
        <w:gridCol w:w="3278"/>
      </w:tblGrid>
      <w:tr w:rsidR="004D71D3" w:rsidRPr="00690607" w14:paraId="175DF1A6" w14:textId="77777777" w:rsidTr="004D71D3">
        <w:tc>
          <w:tcPr>
            <w:tcW w:w="2263" w:type="dxa"/>
          </w:tcPr>
          <w:p w14:paraId="32DDF55E" w14:textId="77777777" w:rsidR="004D71D3" w:rsidRPr="00690607" w:rsidRDefault="004D71D3" w:rsidP="004D71D3">
            <w:pPr>
              <w:ind w:firstLine="0"/>
              <w:jc w:val="center"/>
              <w:rPr>
                <w:b/>
                <w:sz w:val="24"/>
                <w:szCs w:val="24"/>
              </w:rPr>
            </w:pPr>
            <w:r w:rsidRPr="00690607">
              <w:rPr>
                <w:b/>
                <w:sz w:val="24"/>
                <w:szCs w:val="24"/>
              </w:rPr>
              <w:t>Signal name</w:t>
            </w:r>
          </w:p>
        </w:tc>
        <w:tc>
          <w:tcPr>
            <w:tcW w:w="2552" w:type="dxa"/>
          </w:tcPr>
          <w:p w14:paraId="081AEE72" w14:textId="77777777" w:rsidR="004D71D3" w:rsidRPr="00690607" w:rsidRDefault="004D71D3" w:rsidP="004D71D3">
            <w:pPr>
              <w:ind w:firstLine="0"/>
              <w:jc w:val="center"/>
              <w:rPr>
                <w:b/>
                <w:sz w:val="24"/>
                <w:szCs w:val="24"/>
              </w:rPr>
            </w:pPr>
            <w:r w:rsidRPr="00690607">
              <w:rPr>
                <w:b/>
                <w:sz w:val="24"/>
                <w:szCs w:val="24"/>
              </w:rPr>
              <w:t>Width</w:t>
            </w:r>
          </w:p>
        </w:tc>
        <w:tc>
          <w:tcPr>
            <w:tcW w:w="992" w:type="dxa"/>
          </w:tcPr>
          <w:p w14:paraId="0C3A2FFC" w14:textId="77777777" w:rsidR="004D71D3" w:rsidRPr="00690607" w:rsidRDefault="004D71D3" w:rsidP="004D71D3">
            <w:pPr>
              <w:ind w:firstLine="0"/>
              <w:jc w:val="center"/>
              <w:rPr>
                <w:b/>
                <w:sz w:val="24"/>
                <w:szCs w:val="24"/>
              </w:rPr>
            </w:pPr>
            <w:r>
              <w:rPr>
                <w:b/>
                <w:sz w:val="24"/>
                <w:szCs w:val="24"/>
              </w:rPr>
              <w:t>I/O</w:t>
            </w:r>
          </w:p>
        </w:tc>
        <w:tc>
          <w:tcPr>
            <w:tcW w:w="3278" w:type="dxa"/>
          </w:tcPr>
          <w:p w14:paraId="2F4F7C3D" w14:textId="77777777" w:rsidR="004D71D3" w:rsidRPr="00690607" w:rsidRDefault="004D71D3" w:rsidP="004D71D3">
            <w:pPr>
              <w:ind w:firstLine="0"/>
              <w:jc w:val="center"/>
              <w:rPr>
                <w:b/>
                <w:sz w:val="24"/>
                <w:szCs w:val="24"/>
              </w:rPr>
            </w:pPr>
            <w:r w:rsidRPr="00690607">
              <w:rPr>
                <w:b/>
                <w:sz w:val="24"/>
                <w:szCs w:val="24"/>
              </w:rPr>
              <w:t>Description</w:t>
            </w:r>
          </w:p>
        </w:tc>
      </w:tr>
      <w:tr w:rsidR="00864C14" w:rsidRPr="00690607" w14:paraId="70F04669" w14:textId="77777777" w:rsidTr="004D71D3">
        <w:tc>
          <w:tcPr>
            <w:tcW w:w="2263" w:type="dxa"/>
          </w:tcPr>
          <w:p w14:paraId="0A0C3DB5" w14:textId="2EE6917F" w:rsidR="00864C14" w:rsidRPr="00864C14" w:rsidRDefault="00864C14" w:rsidP="00864C14">
            <w:pPr>
              <w:ind w:firstLine="0"/>
              <w:rPr>
                <w:b/>
                <w:sz w:val="24"/>
                <w:szCs w:val="24"/>
              </w:rPr>
            </w:pPr>
            <w:r w:rsidRPr="00864C14">
              <w:rPr>
                <w:b/>
              </w:rPr>
              <w:t xml:space="preserve">clk            </w:t>
            </w:r>
          </w:p>
        </w:tc>
        <w:tc>
          <w:tcPr>
            <w:tcW w:w="2552" w:type="dxa"/>
          </w:tcPr>
          <w:p w14:paraId="12A7F869" w14:textId="77777777" w:rsidR="00864C14" w:rsidRPr="00690607" w:rsidRDefault="00864C14" w:rsidP="00864C14">
            <w:pPr>
              <w:ind w:firstLine="0"/>
              <w:jc w:val="center"/>
              <w:rPr>
                <w:sz w:val="24"/>
                <w:szCs w:val="24"/>
              </w:rPr>
            </w:pPr>
            <w:r w:rsidRPr="00690607">
              <w:rPr>
                <w:sz w:val="24"/>
                <w:szCs w:val="24"/>
              </w:rPr>
              <w:t>1</w:t>
            </w:r>
          </w:p>
        </w:tc>
        <w:tc>
          <w:tcPr>
            <w:tcW w:w="992" w:type="dxa"/>
          </w:tcPr>
          <w:p w14:paraId="50F19BB3" w14:textId="77777777" w:rsidR="00864C14" w:rsidRPr="00690607" w:rsidRDefault="00864C14" w:rsidP="00864C14">
            <w:pPr>
              <w:ind w:firstLine="0"/>
              <w:jc w:val="center"/>
              <w:rPr>
                <w:sz w:val="24"/>
                <w:szCs w:val="24"/>
              </w:rPr>
            </w:pPr>
            <w:r w:rsidRPr="00A20554">
              <w:t xml:space="preserve">Input </w:t>
            </w:r>
          </w:p>
        </w:tc>
        <w:tc>
          <w:tcPr>
            <w:tcW w:w="3278" w:type="dxa"/>
          </w:tcPr>
          <w:p w14:paraId="5FEF0DC6" w14:textId="77777777" w:rsidR="00864C14" w:rsidRPr="00690607" w:rsidRDefault="00864C14" w:rsidP="00864C14">
            <w:pPr>
              <w:ind w:firstLine="0"/>
              <w:rPr>
                <w:sz w:val="24"/>
                <w:szCs w:val="24"/>
              </w:rPr>
            </w:pPr>
            <w:r>
              <w:rPr>
                <w:sz w:val="24"/>
                <w:szCs w:val="24"/>
              </w:rPr>
              <w:t>Clock signal</w:t>
            </w:r>
          </w:p>
        </w:tc>
      </w:tr>
      <w:tr w:rsidR="00864C14" w:rsidRPr="00690607" w14:paraId="61892595" w14:textId="77777777" w:rsidTr="004D71D3">
        <w:tc>
          <w:tcPr>
            <w:tcW w:w="2263" w:type="dxa"/>
          </w:tcPr>
          <w:p w14:paraId="4CCA100C" w14:textId="67EC5069" w:rsidR="00864C14" w:rsidRPr="00864C14" w:rsidRDefault="00864C14" w:rsidP="00864C14">
            <w:pPr>
              <w:ind w:firstLine="0"/>
              <w:rPr>
                <w:b/>
                <w:sz w:val="24"/>
                <w:szCs w:val="24"/>
              </w:rPr>
            </w:pPr>
            <w:r w:rsidRPr="00864C14">
              <w:rPr>
                <w:b/>
              </w:rPr>
              <w:t xml:space="preserve">reset_n        </w:t>
            </w:r>
          </w:p>
        </w:tc>
        <w:tc>
          <w:tcPr>
            <w:tcW w:w="2552" w:type="dxa"/>
          </w:tcPr>
          <w:p w14:paraId="7ED67765" w14:textId="77777777" w:rsidR="00864C14" w:rsidRPr="00690607" w:rsidRDefault="00864C14" w:rsidP="00864C14">
            <w:pPr>
              <w:ind w:firstLine="0"/>
              <w:jc w:val="center"/>
              <w:rPr>
                <w:sz w:val="24"/>
                <w:szCs w:val="24"/>
              </w:rPr>
            </w:pPr>
            <w:r w:rsidRPr="00690607">
              <w:rPr>
                <w:sz w:val="24"/>
                <w:szCs w:val="24"/>
              </w:rPr>
              <w:t>1</w:t>
            </w:r>
          </w:p>
        </w:tc>
        <w:tc>
          <w:tcPr>
            <w:tcW w:w="992" w:type="dxa"/>
          </w:tcPr>
          <w:p w14:paraId="04AF5222" w14:textId="77777777" w:rsidR="00864C14" w:rsidRPr="00690607" w:rsidRDefault="00864C14" w:rsidP="00864C14">
            <w:pPr>
              <w:ind w:firstLine="0"/>
              <w:jc w:val="center"/>
              <w:rPr>
                <w:sz w:val="24"/>
                <w:szCs w:val="24"/>
              </w:rPr>
            </w:pPr>
            <w:r w:rsidRPr="00A20554">
              <w:t xml:space="preserve">Input </w:t>
            </w:r>
          </w:p>
        </w:tc>
        <w:tc>
          <w:tcPr>
            <w:tcW w:w="3278" w:type="dxa"/>
          </w:tcPr>
          <w:p w14:paraId="54EEA051" w14:textId="77777777" w:rsidR="00864C14" w:rsidRPr="00690607" w:rsidRDefault="00864C14" w:rsidP="00864C14">
            <w:pPr>
              <w:ind w:firstLine="0"/>
              <w:rPr>
                <w:sz w:val="24"/>
                <w:szCs w:val="24"/>
              </w:rPr>
            </w:pPr>
            <w:r>
              <w:rPr>
                <w:sz w:val="24"/>
                <w:szCs w:val="24"/>
              </w:rPr>
              <w:t>Asynchronous reset, active LOW</w:t>
            </w:r>
          </w:p>
        </w:tc>
      </w:tr>
      <w:tr w:rsidR="00864C14" w:rsidRPr="00690607" w14:paraId="6758FF92" w14:textId="77777777" w:rsidTr="004D71D3">
        <w:tc>
          <w:tcPr>
            <w:tcW w:w="2263" w:type="dxa"/>
          </w:tcPr>
          <w:p w14:paraId="65739D05" w14:textId="74E86836" w:rsidR="00864C14" w:rsidRPr="00864C14" w:rsidRDefault="00864C14" w:rsidP="00864C14">
            <w:pPr>
              <w:ind w:firstLine="0"/>
              <w:rPr>
                <w:b/>
                <w:sz w:val="24"/>
                <w:szCs w:val="24"/>
              </w:rPr>
            </w:pPr>
            <w:r w:rsidRPr="00864C14">
              <w:rPr>
                <w:b/>
              </w:rPr>
              <w:t xml:space="preserve">update_strb    </w:t>
            </w:r>
          </w:p>
        </w:tc>
        <w:tc>
          <w:tcPr>
            <w:tcW w:w="2552" w:type="dxa"/>
          </w:tcPr>
          <w:p w14:paraId="1F5BA521" w14:textId="77777777" w:rsidR="00864C14" w:rsidRPr="00690607" w:rsidRDefault="00864C14" w:rsidP="00864C14">
            <w:pPr>
              <w:ind w:firstLine="0"/>
              <w:jc w:val="center"/>
              <w:rPr>
                <w:sz w:val="24"/>
                <w:szCs w:val="24"/>
              </w:rPr>
            </w:pPr>
            <w:r>
              <w:rPr>
                <w:sz w:val="24"/>
                <w:szCs w:val="24"/>
              </w:rPr>
              <w:t>1</w:t>
            </w:r>
          </w:p>
        </w:tc>
        <w:tc>
          <w:tcPr>
            <w:tcW w:w="992" w:type="dxa"/>
          </w:tcPr>
          <w:p w14:paraId="19DAB470" w14:textId="77777777" w:rsidR="00864C14" w:rsidRPr="00690607" w:rsidRDefault="00864C14" w:rsidP="00864C14">
            <w:pPr>
              <w:ind w:firstLine="0"/>
              <w:jc w:val="center"/>
              <w:rPr>
                <w:sz w:val="24"/>
                <w:szCs w:val="24"/>
              </w:rPr>
            </w:pPr>
            <w:r w:rsidRPr="00A20554">
              <w:t xml:space="preserve">Input </w:t>
            </w:r>
          </w:p>
        </w:tc>
        <w:tc>
          <w:tcPr>
            <w:tcW w:w="3278" w:type="dxa"/>
          </w:tcPr>
          <w:p w14:paraId="7648F12B" w14:textId="154F0F60" w:rsidR="00864C14" w:rsidRPr="00690607" w:rsidRDefault="00864C14" w:rsidP="00864C14">
            <w:pPr>
              <w:ind w:firstLine="0"/>
              <w:rPr>
                <w:sz w:val="24"/>
                <w:szCs w:val="24"/>
              </w:rPr>
            </w:pPr>
          </w:p>
        </w:tc>
      </w:tr>
      <w:tr w:rsidR="00864C14" w:rsidRPr="00690607" w14:paraId="06EC46C8" w14:textId="77777777" w:rsidTr="004D71D3">
        <w:tc>
          <w:tcPr>
            <w:tcW w:w="2263" w:type="dxa"/>
          </w:tcPr>
          <w:p w14:paraId="5C51751B" w14:textId="0AE8C862" w:rsidR="00864C14" w:rsidRPr="00864C14" w:rsidRDefault="00864C14" w:rsidP="00864C14">
            <w:pPr>
              <w:ind w:firstLine="0"/>
              <w:rPr>
                <w:b/>
                <w:sz w:val="24"/>
                <w:szCs w:val="24"/>
              </w:rPr>
            </w:pPr>
            <w:r w:rsidRPr="00864C14">
              <w:rPr>
                <w:b/>
              </w:rPr>
              <w:t xml:space="preserve">clear          </w:t>
            </w:r>
          </w:p>
        </w:tc>
        <w:tc>
          <w:tcPr>
            <w:tcW w:w="2552" w:type="dxa"/>
          </w:tcPr>
          <w:p w14:paraId="3C066A52" w14:textId="77777777" w:rsidR="00864C14" w:rsidRPr="00690607" w:rsidRDefault="00864C14" w:rsidP="00864C14">
            <w:pPr>
              <w:ind w:firstLine="0"/>
              <w:jc w:val="center"/>
              <w:rPr>
                <w:sz w:val="24"/>
                <w:szCs w:val="24"/>
              </w:rPr>
            </w:pPr>
            <w:r>
              <w:rPr>
                <w:sz w:val="24"/>
                <w:szCs w:val="24"/>
              </w:rPr>
              <w:t>1</w:t>
            </w:r>
          </w:p>
        </w:tc>
        <w:tc>
          <w:tcPr>
            <w:tcW w:w="992" w:type="dxa"/>
          </w:tcPr>
          <w:p w14:paraId="5D2999A3" w14:textId="77777777" w:rsidR="00864C14" w:rsidRPr="00690607" w:rsidRDefault="00864C14" w:rsidP="00864C14">
            <w:pPr>
              <w:ind w:firstLine="0"/>
              <w:jc w:val="center"/>
              <w:rPr>
                <w:sz w:val="24"/>
                <w:szCs w:val="24"/>
              </w:rPr>
            </w:pPr>
            <w:r w:rsidRPr="00A20554">
              <w:t xml:space="preserve">Input </w:t>
            </w:r>
          </w:p>
        </w:tc>
        <w:tc>
          <w:tcPr>
            <w:tcW w:w="3278" w:type="dxa"/>
          </w:tcPr>
          <w:p w14:paraId="1FF7F7DB" w14:textId="0D6275D4" w:rsidR="00864C14" w:rsidRPr="00690607" w:rsidRDefault="00864C14" w:rsidP="00864C14">
            <w:pPr>
              <w:ind w:firstLine="0"/>
              <w:rPr>
                <w:sz w:val="24"/>
                <w:szCs w:val="24"/>
              </w:rPr>
            </w:pPr>
            <w:r>
              <w:rPr>
                <w:sz w:val="24"/>
                <w:szCs w:val="24"/>
              </w:rPr>
              <w:t>Clear RAMs (eda_img_ram, eda_iterated_ram and eda_strobe_ram)</w:t>
            </w:r>
          </w:p>
        </w:tc>
      </w:tr>
      <w:tr w:rsidR="00864C14" w:rsidRPr="00690607" w14:paraId="082B5EEC" w14:textId="77777777" w:rsidTr="004D71D3">
        <w:tc>
          <w:tcPr>
            <w:tcW w:w="2263" w:type="dxa"/>
          </w:tcPr>
          <w:p w14:paraId="31641F4E" w14:textId="2ADF5BE5" w:rsidR="00864C14" w:rsidRPr="00864C14" w:rsidRDefault="00864C14" w:rsidP="00864C14">
            <w:pPr>
              <w:ind w:firstLine="0"/>
              <w:rPr>
                <w:b/>
                <w:sz w:val="24"/>
                <w:szCs w:val="24"/>
              </w:rPr>
            </w:pPr>
            <w:r w:rsidRPr="00864C14">
              <w:rPr>
                <w:b/>
              </w:rPr>
              <w:t xml:space="preserve">new_pixel      </w:t>
            </w:r>
          </w:p>
        </w:tc>
        <w:tc>
          <w:tcPr>
            <w:tcW w:w="2552" w:type="dxa"/>
          </w:tcPr>
          <w:p w14:paraId="6911B319" w14:textId="77777777" w:rsidR="00864C14" w:rsidRPr="00690607" w:rsidRDefault="00864C14" w:rsidP="00864C14">
            <w:pPr>
              <w:ind w:firstLine="0"/>
              <w:jc w:val="center"/>
              <w:rPr>
                <w:sz w:val="24"/>
                <w:szCs w:val="24"/>
              </w:rPr>
            </w:pPr>
            <w:r>
              <w:rPr>
                <w:sz w:val="24"/>
                <w:szCs w:val="24"/>
              </w:rPr>
              <w:t>1</w:t>
            </w:r>
          </w:p>
        </w:tc>
        <w:tc>
          <w:tcPr>
            <w:tcW w:w="992" w:type="dxa"/>
          </w:tcPr>
          <w:p w14:paraId="6710B606" w14:textId="77777777" w:rsidR="00864C14" w:rsidRPr="00690607" w:rsidRDefault="00864C14" w:rsidP="00864C14">
            <w:pPr>
              <w:ind w:firstLine="0"/>
              <w:jc w:val="center"/>
              <w:rPr>
                <w:sz w:val="24"/>
                <w:szCs w:val="24"/>
              </w:rPr>
            </w:pPr>
            <w:r w:rsidRPr="00A20554">
              <w:t xml:space="preserve">Input </w:t>
            </w:r>
          </w:p>
        </w:tc>
        <w:tc>
          <w:tcPr>
            <w:tcW w:w="3278" w:type="dxa"/>
          </w:tcPr>
          <w:p w14:paraId="0723EC42" w14:textId="3A306CB7" w:rsidR="00864C14" w:rsidRPr="004609DF" w:rsidRDefault="005F5DDA" w:rsidP="00864C14">
            <w:pPr>
              <w:ind w:firstLine="0"/>
              <w:rPr>
                <w:sz w:val="24"/>
                <w:szCs w:val="24"/>
                <w:lang w:val="vi-VN"/>
              </w:rPr>
            </w:pPr>
            <w:r>
              <w:rPr>
                <w:sz w:val="24"/>
                <w:szCs w:val="24"/>
              </w:rPr>
              <w:t>Flag signals that there is a new pixel is selected if the algorithm has not been done</w:t>
            </w:r>
          </w:p>
        </w:tc>
      </w:tr>
      <w:tr w:rsidR="00864C14" w:rsidRPr="00690607" w14:paraId="3429DC61" w14:textId="77777777" w:rsidTr="004D71D3">
        <w:tc>
          <w:tcPr>
            <w:tcW w:w="2263" w:type="dxa"/>
          </w:tcPr>
          <w:p w14:paraId="02E52708" w14:textId="6C51A26B" w:rsidR="00864C14" w:rsidRPr="00864C14" w:rsidRDefault="00864C14" w:rsidP="00864C14">
            <w:pPr>
              <w:ind w:firstLine="0"/>
              <w:rPr>
                <w:b/>
                <w:sz w:val="24"/>
                <w:szCs w:val="24"/>
              </w:rPr>
            </w:pPr>
            <w:r w:rsidRPr="00864C14">
              <w:rPr>
                <w:b/>
              </w:rPr>
              <w:t xml:space="preserve">iterated_all   </w:t>
            </w:r>
          </w:p>
        </w:tc>
        <w:tc>
          <w:tcPr>
            <w:tcW w:w="2552" w:type="dxa"/>
          </w:tcPr>
          <w:p w14:paraId="2C17003A" w14:textId="425B3EE1" w:rsidR="00864C14" w:rsidRPr="00690607" w:rsidRDefault="00864C14" w:rsidP="00864C14">
            <w:pPr>
              <w:ind w:firstLine="0"/>
              <w:jc w:val="center"/>
              <w:rPr>
                <w:sz w:val="24"/>
                <w:szCs w:val="24"/>
              </w:rPr>
            </w:pPr>
            <w:r>
              <w:rPr>
                <w:sz w:val="24"/>
                <w:szCs w:val="24"/>
              </w:rPr>
              <w:t>1</w:t>
            </w:r>
          </w:p>
        </w:tc>
        <w:tc>
          <w:tcPr>
            <w:tcW w:w="992" w:type="dxa"/>
          </w:tcPr>
          <w:p w14:paraId="09706BE5" w14:textId="77777777" w:rsidR="00864C14" w:rsidRPr="00690607" w:rsidRDefault="00864C14" w:rsidP="00864C14">
            <w:pPr>
              <w:ind w:firstLine="0"/>
              <w:jc w:val="center"/>
              <w:rPr>
                <w:sz w:val="24"/>
                <w:szCs w:val="24"/>
              </w:rPr>
            </w:pPr>
            <w:r w:rsidRPr="00A20554">
              <w:t xml:space="preserve">Input </w:t>
            </w:r>
          </w:p>
        </w:tc>
        <w:tc>
          <w:tcPr>
            <w:tcW w:w="3278" w:type="dxa"/>
          </w:tcPr>
          <w:p w14:paraId="38E7EADC" w14:textId="1B0D2019" w:rsidR="00864C14" w:rsidRPr="00690607" w:rsidRDefault="005F5DDA" w:rsidP="00864C14">
            <w:pPr>
              <w:ind w:firstLine="0"/>
              <w:rPr>
                <w:sz w:val="24"/>
                <w:szCs w:val="24"/>
              </w:rPr>
            </w:pPr>
            <w:r>
              <w:rPr>
                <w:sz w:val="24"/>
                <w:szCs w:val="24"/>
              </w:rPr>
              <w:t>Notice that all pixels are iterated</w:t>
            </w:r>
          </w:p>
        </w:tc>
      </w:tr>
      <w:tr w:rsidR="00864C14" w:rsidRPr="00690607" w14:paraId="571259C6" w14:textId="77777777" w:rsidTr="004D71D3">
        <w:tc>
          <w:tcPr>
            <w:tcW w:w="2263" w:type="dxa"/>
          </w:tcPr>
          <w:p w14:paraId="44F842A4" w14:textId="6F37692A" w:rsidR="00864C14" w:rsidRPr="00864C14" w:rsidRDefault="00864C14" w:rsidP="00864C14">
            <w:pPr>
              <w:ind w:firstLine="0"/>
              <w:rPr>
                <w:b/>
                <w:sz w:val="24"/>
                <w:szCs w:val="24"/>
              </w:rPr>
            </w:pPr>
            <w:r w:rsidRPr="00864C14">
              <w:rPr>
                <w:b/>
              </w:rPr>
              <w:lastRenderedPageBreak/>
              <w:t xml:space="preserve">done           </w:t>
            </w:r>
          </w:p>
        </w:tc>
        <w:tc>
          <w:tcPr>
            <w:tcW w:w="2552" w:type="dxa"/>
          </w:tcPr>
          <w:p w14:paraId="03215969" w14:textId="1A655850" w:rsidR="00864C14" w:rsidRPr="00690607" w:rsidRDefault="00864C14" w:rsidP="00864C14">
            <w:pPr>
              <w:ind w:firstLine="0"/>
              <w:jc w:val="center"/>
              <w:rPr>
                <w:sz w:val="24"/>
                <w:szCs w:val="24"/>
              </w:rPr>
            </w:pPr>
            <w:r>
              <w:rPr>
                <w:sz w:val="24"/>
                <w:szCs w:val="24"/>
              </w:rPr>
              <w:t>1</w:t>
            </w:r>
          </w:p>
        </w:tc>
        <w:tc>
          <w:tcPr>
            <w:tcW w:w="992" w:type="dxa"/>
          </w:tcPr>
          <w:p w14:paraId="316FBDBA" w14:textId="77777777" w:rsidR="00864C14" w:rsidRPr="00690607" w:rsidRDefault="00864C14" w:rsidP="00864C14">
            <w:pPr>
              <w:ind w:firstLine="0"/>
              <w:jc w:val="center"/>
              <w:rPr>
                <w:sz w:val="24"/>
                <w:szCs w:val="24"/>
              </w:rPr>
            </w:pPr>
            <w:r w:rsidRPr="00A20554">
              <w:t xml:space="preserve">Input </w:t>
            </w:r>
          </w:p>
        </w:tc>
        <w:tc>
          <w:tcPr>
            <w:tcW w:w="3278" w:type="dxa"/>
          </w:tcPr>
          <w:p w14:paraId="26CE6556" w14:textId="6B18FB5C" w:rsidR="00864C14" w:rsidRPr="00474E8A" w:rsidRDefault="005F5DDA" w:rsidP="00864C14">
            <w:pPr>
              <w:ind w:firstLine="0"/>
              <w:rPr>
                <w:sz w:val="24"/>
                <w:szCs w:val="24"/>
                <w:lang w:val="vi-VN"/>
              </w:rPr>
            </w:pPr>
            <w:r>
              <w:rPr>
                <w:sz w:val="24"/>
                <w:szCs w:val="24"/>
              </w:rPr>
              <w:t>Notice that algorithm has been done</w:t>
            </w:r>
          </w:p>
        </w:tc>
      </w:tr>
      <w:tr w:rsidR="00864C14" w:rsidRPr="00690607" w14:paraId="61D54A95" w14:textId="77777777" w:rsidTr="004D71D3">
        <w:tc>
          <w:tcPr>
            <w:tcW w:w="2263" w:type="dxa"/>
          </w:tcPr>
          <w:p w14:paraId="760AF058" w14:textId="60F2C90F" w:rsidR="00864C14" w:rsidRPr="00864C14" w:rsidRDefault="00864C14" w:rsidP="00864C14">
            <w:pPr>
              <w:ind w:firstLine="0"/>
              <w:rPr>
                <w:b/>
                <w:sz w:val="24"/>
                <w:szCs w:val="24"/>
              </w:rPr>
            </w:pPr>
            <w:r w:rsidRPr="00864C14">
              <w:rPr>
                <w:b/>
              </w:rPr>
              <w:t>pre_center_addr</w:t>
            </w:r>
          </w:p>
        </w:tc>
        <w:tc>
          <w:tcPr>
            <w:tcW w:w="2552" w:type="dxa"/>
          </w:tcPr>
          <w:p w14:paraId="1CB363FF" w14:textId="77777777" w:rsidR="00864C14" w:rsidRPr="00690607" w:rsidRDefault="00864C14" w:rsidP="00864C14">
            <w:pPr>
              <w:ind w:firstLine="0"/>
              <w:jc w:val="center"/>
              <w:rPr>
                <w:sz w:val="24"/>
                <w:szCs w:val="24"/>
              </w:rPr>
            </w:pPr>
            <w:r>
              <w:rPr>
                <w:sz w:val="24"/>
                <w:szCs w:val="24"/>
              </w:rPr>
              <w:t>ADDR_WIDTH</w:t>
            </w:r>
          </w:p>
        </w:tc>
        <w:tc>
          <w:tcPr>
            <w:tcW w:w="992" w:type="dxa"/>
          </w:tcPr>
          <w:p w14:paraId="290FE336" w14:textId="77777777" w:rsidR="00864C14" w:rsidRPr="00690607" w:rsidRDefault="00864C14" w:rsidP="00864C14">
            <w:pPr>
              <w:ind w:firstLine="0"/>
              <w:jc w:val="center"/>
              <w:rPr>
                <w:sz w:val="24"/>
                <w:szCs w:val="24"/>
              </w:rPr>
            </w:pPr>
            <w:r w:rsidRPr="00A20554">
              <w:t xml:space="preserve">Input </w:t>
            </w:r>
          </w:p>
        </w:tc>
        <w:tc>
          <w:tcPr>
            <w:tcW w:w="3278" w:type="dxa"/>
          </w:tcPr>
          <w:p w14:paraId="618C6396" w14:textId="6B81F7E9" w:rsidR="00864C14" w:rsidRPr="00690607" w:rsidRDefault="005F5DDA" w:rsidP="00864C14">
            <w:pPr>
              <w:ind w:firstLine="0"/>
              <w:rPr>
                <w:sz w:val="24"/>
                <w:szCs w:val="24"/>
              </w:rPr>
            </w:pPr>
            <w:r>
              <w:rPr>
                <w:sz w:val="24"/>
                <w:szCs w:val="24"/>
              </w:rPr>
              <w:t xml:space="preserve">Predicted value of the next selected address (same value but </w:t>
            </w:r>
            <w:r w:rsidRPr="007E349A">
              <w:rPr>
                <w:sz w:val="24"/>
                <w:szCs w:val="24"/>
              </w:rPr>
              <w:t>1 cycle earlier than center_addr</w:t>
            </w:r>
            <w:r>
              <w:rPr>
                <w:sz w:val="24"/>
                <w:szCs w:val="24"/>
              </w:rPr>
              <w:t>)</w:t>
            </w:r>
          </w:p>
        </w:tc>
      </w:tr>
      <w:tr w:rsidR="005F5DDA" w:rsidRPr="00690607" w14:paraId="07EC81A3" w14:textId="77777777" w:rsidTr="004D71D3">
        <w:tc>
          <w:tcPr>
            <w:tcW w:w="2263" w:type="dxa"/>
          </w:tcPr>
          <w:p w14:paraId="4E9B0ED8" w14:textId="0162EDA7" w:rsidR="005F5DDA" w:rsidRPr="00864C14" w:rsidRDefault="005F5DDA" w:rsidP="005F5DDA">
            <w:pPr>
              <w:ind w:firstLine="0"/>
              <w:rPr>
                <w:b/>
                <w:sz w:val="24"/>
                <w:szCs w:val="24"/>
              </w:rPr>
            </w:pPr>
            <w:r w:rsidRPr="00864C14">
              <w:rPr>
                <w:b/>
              </w:rPr>
              <w:t xml:space="preserve">upleft_addr    </w:t>
            </w:r>
          </w:p>
        </w:tc>
        <w:tc>
          <w:tcPr>
            <w:tcW w:w="2552" w:type="dxa"/>
          </w:tcPr>
          <w:p w14:paraId="2D9550B5" w14:textId="77777777" w:rsidR="005F5DDA" w:rsidRDefault="005F5DDA" w:rsidP="005F5DDA">
            <w:pPr>
              <w:ind w:firstLine="0"/>
              <w:jc w:val="center"/>
              <w:rPr>
                <w:sz w:val="24"/>
                <w:szCs w:val="24"/>
              </w:rPr>
            </w:pPr>
            <w:r>
              <w:rPr>
                <w:sz w:val="24"/>
                <w:szCs w:val="24"/>
              </w:rPr>
              <w:t>ADDR_WIDTH</w:t>
            </w:r>
          </w:p>
        </w:tc>
        <w:tc>
          <w:tcPr>
            <w:tcW w:w="992" w:type="dxa"/>
          </w:tcPr>
          <w:p w14:paraId="5445FA3B" w14:textId="77777777" w:rsidR="005F5DDA" w:rsidRDefault="005F5DDA" w:rsidP="005F5DDA">
            <w:pPr>
              <w:ind w:firstLine="0"/>
              <w:jc w:val="center"/>
              <w:rPr>
                <w:sz w:val="24"/>
                <w:szCs w:val="24"/>
              </w:rPr>
            </w:pPr>
            <w:r w:rsidRPr="00A20554">
              <w:t xml:space="preserve">Input </w:t>
            </w:r>
          </w:p>
        </w:tc>
        <w:tc>
          <w:tcPr>
            <w:tcW w:w="3278" w:type="dxa"/>
          </w:tcPr>
          <w:p w14:paraId="1B9D9868" w14:textId="37F3B4B2" w:rsidR="005F5DDA" w:rsidRDefault="005F5DDA" w:rsidP="005F5DDA">
            <w:pPr>
              <w:ind w:firstLine="0"/>
              <w:rPr>
                <w:sz w:val="24"/>
                <w:szCs w:val="24"/>
              </w:rPr>
            </w:pPr>
            <w:r>
              <w:rPr>
                <w:sz w:val="24"/>
                <w:szCs w:val="24"/>
              </w:rPr>
              <w:t>Up left address</w:t>
            </w:r>
          </w:p>
        </w:tc>
      </w:tr>
      <w:tr w:rsidR="005F5DDA" w:rsidRPr="00690607" w14:paraId="691765A3" w14:textId="77777777" w:rsidTr="004D71D3">
        <w:tc>
          <w:tcPr>
            <w:tcW w:w="2263" w:type="dxa"/>
          </w:tcPr>
          <w:p w14:paraId="1735F201" w14:textId="0563D478" w:rsidR="005F5DDA" w:rsidRPr="00864C14" w:rsidRDefault="005F5DDA" w:rsidP="005F5DDA">
            <w:pPr>
              <w:ind w:firstLine="0"/>
              <w:rPr>
                <w:b/>
                <w:sz w:val="24"/>
                <w:szCs w:val="24"/>
              </w:rPr>
            </w:pPr>
            <w:r w:rsidRPr="00864C14">
              <w:rPr>
                <w:b/>
              </w:rPr>
              <w:t xml:space="preserve">up_addr        </w:t>
            </w:r>
          </w:p>
        </w:tc>
        <w:tc>
          <w:tcPr>
            <w:tcW w:w="2552" w:type="dxa"/>
          </w:tcPr>
          <w:p w14:paraId="0B91D527" w14:textId="77777777" w:rsidR="005F5DDA" w:rsidRDefault="005F5DDA" w:rsidP="005F5DDA">
            <w:pPr>
              <w:ind w:firstLine="0"/>
              <w:jc w:val="center"/>
              <w:rPr>
                <w:sz w:val="24"/>
                <w:szCs w:val="24"/>
              </w:rPr>
            </w:pPr>
            <w:r>
              <w:rPr>
                <w:sz w:val="24"/>
                <w:szCs w:val="24"/>
              </w:rPr>
              <w:t>ADDR_WIDTH</w:t>
            </w:r>
          </w:p>
        </w:tc>
        <w:tc>
          <w:tcPr>
            <w:tcW w:w="992" w:type="dxa"/>
          </w:tcPr>
          <w:p w14:paraId="74AAE2E6" w14:textId="77777777" w:rsidR="005F5DDA" w:rsidRDefault="005F5DDA" w:rsidP="005F5DDA">
            <w:pPr>
              <w:ind w:firstLine="0"/>
              <w:jc w:val="center"/>
              <w:rPr>
                <w:sz w:val="24"/>
                <w:szCs w:val="24"/>
              </w:rPr>
            </w:pPr>
            <w:r w:rsidRPr="00A20554">
              <w:t xml:space="preserve">Input </w:t>
            </w:r>
          </w:p>
        </w:tc>
        <w:tc>
          <w:tcPr>
            <w:tcW w:w="3278" w:type="dxa"/>
          </w:tcPr>
          <w:p w14:paraId="5ACF986D" w14:textId="7D0C437D" w:rsidR="005F5DDA" w:rsidRDefault="005F5DDA" w:rsidP="005F5DDA">
            <w:pPr>
              <w:ind w:firstLine="0"/>
              <w:rPr>
                <w:sz w:val="24"/>
                <w:szCs w:val="24"/>
              </w:rPr>
            </w:pPr>
            <w:r>
              <w:rPr>
                <w:sz w:val="24"/>
                <w:szCs w:val="24"/>
              </w:rPr>
              <w:t>Up address</w:t>
            </w:r>
          </w:p>
        </w:tc>
      </w:tr>
      <w:tr w:rsidR="005F5DDA" w:rsidRPr="00690607" w14:paraId="4C86B1F0" w14:textId="77777777" w:rsidTr="004D71D3">
        <w:tc>
          <w:tcPr>
            <w:tcW w:w="2263" w:type="dxa"/>
          </w:tcPr>
          <w:p w14:paraId="41A30877" w14:textId="1FBDF813" w:rsidR="005F5DDA" w:rsidRPr="00864C14" w:rsidRDefault="005F5DDA" w:rsidP="005F5DDA">
            <w:pPr>
              <w:ind w:firstLine="0"/>
              <w:rPr>
                <w:b/>
                <w:sz w:val="24"/>
                <w:szCs w:val="24"/>
              </w:rPr>
            </w:pPr>
            <w:r w:rsidRPr="00864C14">
              <w:rPr>
                <w:b/>
              </w:rPr>
              <w:t xml:space="preserve">upright_addr   </w:t>
            </w:r>
          </w:p>
        </w:tc>
        <w:tc>
          <w:tcPr>
            <w:tcW w:w="2552" w:type="dxa"/>
          </w:tcPr>
          <w:p w14:paraId="26888670" w14:textId="77777777" w:rsidR="005F5DDA" w:rsidRDefault="005F5DDA" w:rsidP="005F5DDA">
            <w:pPr>
              <w:ind w:firstLine="0"/>
              <w:jc w:val="center"/>
              <w:rPr>
                <w:sz w:val="24"/>
                <w:szCs w:val="24"/>
              </w:rPr>
            </w:pPr>
            <w:r>
              <w:rPr>
                <w:sz w:val="24"/>
                <w:szCs w:val="24"/>
              </w:rPr>
              <w:t>ADDR_WIDTH</w:t>
            </w:r>
          </w:p>
        </w:tc>
        <w:tc>
          <w:tcPr>
            <w:tcW w:w="992" w:type="dxa"/>
          </w:tcPr>
          <w:p w14:paraId="5E9A3BEB" w14:textId="77777777" w:rsidR="005F5DDA" w:rsidRDefault="005F5DDA" w:rsidP="005F5DDA">
            <w:pPr>
              <w:ind w:firstLine="0"/>
              <w:jc w:val="center"/>
              <w:rPr>
                <w:sz w:val="24"/>
                <w:szCs w:val="24"/>
              </w:rPr>
            </w:pPr>
            <w:r w:rsidRPr="00A20554">
              <w:t xml:space="preserve">Input </w:t>
            </w:r>
          </w:p>
        </w:tc>
        <w:tc>
          <w:tcPr>
            <w:tcW w:w="3278" w:type="dxa"/>
          </w:tcPr>
          <w:p w14:paraId="5DF9A047" w14:textId="635CD007" w:rsidR="005F5DDA" w:rsidRDefault="005F5DDA" w:rsidP="005F5DDA">
            <w:pPr>
              <w:ind w:firstLine="0"/>
              <w:rPr>
                <w:sz w:val="24"/>
                <w:szCs w:val="24"/>
              </w:rPr>
            </w:pPr>
            <w:r>
              <w:rPr>
                <w:sz w:val="24"/>
                <w:szCs w:val="24"/>
              </w:rPr>
              <w:t>Up right address</w:t>
            </w:r>
          </w:p>
        </w:tc>
      </w:tr>
      <w:tr w:rsidR="005F5DDA" w:rsidRPr="00690607" w14:paraId="7C1BAFA0" w14:textId="77777777" w:rsidTr="004D71D3">
        <w:tc>
          <w:tcPr>
            <w:tcW w:w="2263" w:type="dxa"/>
          </w:tcPr>
          <w:p w14:paraId="66651E79" w14:textId="734D28F5" w:rsidR="005F5DDA" w:rsidRPr="00864C14" w:rsidRDefault="005F5DDA" w:rsidP="005F5DDA">
            <w:pPr>
              <w:ind w:firstLine="0"/>
              <w:rPr>
                <w:b/>
                <w:sz w:val="24"/>
                <w:szCs w:val="24"/>
              </w:rPr>
            </w:pPr>
            <w:r w:rsidRPr="00864C14">
              <w:rPr>
                <w:b/>
              </w:rPr>
              <w:t xml:space="preserve">left_addr      </w:t>
            </w:r>
          </w:p>
        </w:tc>
        <w:tc>
          <w:tcPr>
            <w:tcW w:w="2552" w:type="dxa"/>
          </w:tcPr>
          <w:p w14:paraId="504F0370" w14:textId="77777777" w:rsidR="005F5DDA" w:rsidRDefault="005F5DDA" w:rsidP="005F5DDA">
            <w:pPr>
              <w:ind w:firstLine="0"/>
              <w:jc w:val="center"/>
              <w:rPr>
                <w:sz w:val="24"/>
                <w:szCs w:val="24"/>
              </w:rPr>
            </w:pPr>
            <w:r>
              <w:rPr>
                <w:sz w:val="24"/>
                <w:szCs w:val="24"/>
              </w:rPr>
              <w:t>ADDR_WIDTH</w:t>
            </w:r>
          </w:p>
        </w:tc>
        <w:tc>
          <w:tcPr>
            <w:tcW w:w="992" w:type="dxa"/>
          </w:tcPr>
          <w:p w14:paraId="0243C6B8" w14:textId="77777777" w:rsidR="005F5DDA" w:rsidRDefault="005F5DDA" w:rsidP="005F5DDA">
            <w:pPr>
              <w:ind w:firstLine="0"/>
              <w:jc w:val="center"/>
              <w:rPr>
                <w:sz w:val="24"/>
                <w:szCs w:val="24"/>
              </w:rPr>
            </w:pPr>
            <w:r w:rsidRPr="00A20554">
              <w:t xml:space="preserve">Input </w:t>
            </w:r>
          </w:p>
        </w:tc>
        <w:tc>
          <w:tcPr>
            <w:tcW w:w="3278" w:type="dxa"/>
          </w:tcPr>
          <w:p w14:paraId="7D2B2AF3" w14:textId="3908FBC8" w:rsidR="005F5DDA" w:rsidRDefault="005F5DDA" w:rsidP="005F5DDA">
            <w:pPr>
              <w:ind w:firstLine="0"/>
              <w:rPr>
                <w:sz w:val="24"/>
                <w:szCs w:val="24"/>
              </w:rPr>
            </w:pPr>
            <w:r>
              <w:rPr>
                <w:sz w:val="24"/>
                <w:szCs w:val="24"/>
              </w:rPr>
              <w:t>Left address</w:t>
            </w:r>
          </w:p>
        </w:tc>
      </w:tr>
      <w:tr w:rsidR="005F5DDA" w:rsidRPr="00690607" w14:paraId="6334876E" w14:textId="77777777" w:rsidTr="004D71D3">
        <w:tc>
          <w:tcPr>
            <w:tcW w:w="2263" w:type="dxa"/>
          </w:tcPr>
          <w:p w14:paraId="4D2D8DED" w14:textId="33AFA2E6" w:rsidR="005F5DDA" w:rsidRPr="00864C14" w:rsidRDefault="005F5DDA" w:rsidP="005F5DDA">
            <w:pPr>
              <w:ind w:firstLine="0"/>
              <w:rPr>
                <w:b/>
                <w:sz w:val="24"/>
                <w:szCs w:val="24"/>
              </w:rPr>
            </w:pPr>
            <w:r w:rsidRPr="00864C14">
              <w:rPr>
                <w:b/>
              </w:rPr>
              <w:t xml:space="preserve">right_addr     </w:t>
            </w:r>
          </w:p>
        </w:tc>
        <w:tc>
          <w:tcPr>
            <w:tcW w:w="2552" w:type="dxa"/>
          </w:tcPr>
          <w:p w14:paraId="67AAA03A" w14:textId="77777777" w:rsidR="005F5DDA" w:rsidRDefault="005F5DDA" w:rsidP="005F5DDA">
            <w:pPr>
              <w:ind w:firstLine="0"/>
              <w:jc w:val="center"/>
              <w:rPr>
                <w:sz w:val="24"/>
                <w:szCs w:val="24"/>
              </w:rPr>
            </w:pPr>
            <w:r>
              <w:rPr>
                <w:sz w:val="24"/>
                <w:szCs w:val="24"/>
              </w:rPr>
              <w:t>ADDR_WIDTH</w:t>
            </w:r>
          </w:p>
        </w:tc>
        <w:tc>
          <w:tcPr>
            <w:tcW w:w="992" w:type="dxa"/>
          </w:tcPr>
          <w:p w14:paraId="17D1B6D3" w14:textId="77777777" w:rsidR="005F5DDA" w:rsidRDefault="005F5DDA" w:rsidP="005F5DDA">
            <w:pPr>
              <w:ind w:firstLine="0"/>
              <w:jc w:val="center"/>
              <w:rPr>
                <w:sz w:val="24"/>
                <w:szCs w:val="24"/>
              </w:rPr>
            </w:pPr>
            <w:r w:rsidRPr="00A20554">
              <w:t xml:space="preserve">Input </w:t>
            </w:r>
          </w:p>
        </w:tc>
        <w:tc>
          <w:tcPr>
            <w:tcW w:w="3278" w:type="dxa"/>
          </w:tcPr>
          <w:p w14:paraId="635F89C0" w14:textId="03BA70DD" w:rsidR="005F5DDA" w:rsidRDefault="005F5DDA" w:rsidP="005F5DDA">
            <w:pPr>
              <w:ind w:firstLine="0"/>
              <w:rPr>
                <w:sz w:val="24"/>
                <w:szCs w:val="24"/>
              </w:rPr>
            </w:pPr>
            <w:r>
              <w:rPr>
                <w:sz w:val="24"/>
                <w:szCs w:val="24"/>
              </w:rPr>
              <w:t>Right address</w:t>
            </w:r>
          </w:p>
        </w:tc>
      </w:tr>
      <w:tr w:rsidR="005F5DDA" w:rsidRPr="00690607" w14:paraId="42AA5413" w14:textId="77777777" w:rsidTr="004D71D3">
        <w:tc>
          <w:tcPr>
            <w:tcW w:w="2263" w:type="dxa"/>
          </w:tcPr>
          <w:p w14:paraId="713C6A63" w14:textId="1C7CAE44" w:rsidR="005F5DDA" w:rsidRPr="00864C14" w:rsidRDefault="005F5DDA" w:rsidP="005F5DDA">
            <w:pPr>
              <w:ind w:firstLine="0"/>
              <w:rPr>
                <w:b/>
                <w:sz w:val="24"/>
                <w:szCs w:val="24"/>
              </w:rPr>
            </w:pPr>
            <w:r w:rsidRPr="00864C14">
              <w:rPr>
                <w:b/>
              </w:rPr>
              <w:t xml:space="preserve">downleft_addr  </w:t>
            </w:r>
          </w:p>
        </w:tc>
        <w:tc>
          <w:tcPr>
            <w:tcW w:w="2552" w:type="dxa"/>
          </w:tcPr>
          <w:p w14:paraId="35CA5997" w14:textId="77777777" w:rsidR="005F5DDA" w:rsidRDefault="005F5DDA" w:rsidP="005F5DDA">
            <w:pPr>
              <w:ind w:firstLine="0"/>
              <w:jc w:val="center"/>
              <w:rPr>
                <w:sz w:val="24"/>
                <w:szCs w:val="24"/>
              </w:rPr>
            </w:pPr>
            <w:r>
              <w:rPr>
                <w:sz w:val="24"/>
                <w:szCs w:val="24"/>
              </w:rPr>
              <w:t>ADDR_WIDTH</w:t>
            </w:r>
          </w:p>
        </w:tc>
        <w:tc>
          <w:tcPr>
            <w:tcW w:w="992" w:type="dxa"/>
          </w:tcPr>
          <w:p w14:paraId="2EDBD8FD" w14:textId="77777777" w:rsidR="005F5DDA" w:rsidRDefault="005F5DDA" w:rsidP="005F5DDA">
            <w:pPr>
              <w:ind w:firstLine="0"/>
              <w:jc w:val="center"/>
              <w:rPr>
                <w:sz w:val="24"/>
                <w:szCs w:val="24"/>
              </w:rPr>
            </w:pPr>
            <w:r w:rsidRPr="00A20554">
              <w:t xml:space="preserve">Input </w:t>
            </w:r>
          </w:p>
        </w:tc>
        <w:tc>
          <w:tcPr>
            <w:tcW w:w="3278" w:type="dxa"/>
          </w:tcPr>
          <w:p w14:paraId="4320214D" w14:textId="6A2BE468" w:rsidR="005F5DDA" w:rsidRDefault="005F5DDA" w:rsidP="005F5DDA">
            <w:pPr>
              <w:ind w:firstLine="0"/>
              <w:rPr>
                <w:sz w:val="24"/>
                <w:szCs w:val="24"/>
              </w:rPr>
            </w:pPr>
            <w:r>
              <w:rPr>
                <w:sz w:val="24"/>
                <w:szCs w:val="24"/>
              </w:rPr>
              <w:t>Down left address</w:t>
            </w:r>
          </w:p>
        </w:tc>
      </w:tr>
      <w:tr w:rsidR="005F5DDA" w:rsidRPr="00690607" w14:paraId="3DA7E779" w14:textId="77777777" w:rsidTr="004D71D3">
        <w:tc>
          <w:tcPr>
            <w:tcW w:w="2263" w:type="dxa"/>
          </w:tcPr>
          <w:p w14:paraId="1B683339" w14:textId="16859224" w:rsidR="005F5DDA" w:rsidRPr="00864C14" w:rsidRDefault="005F5DDA" w:rsidP="005F5DDA">
            <w:pPr>
              <w:ind w:firstLine="0"/>
              <w:rPr>
                <w:b/>
                <w:sz w:val="24"/>
                <w:szCs w:val="24"/>
              </w:rPr>
            </w:pPr>
            <w:r w:rsidRPr="00864C14">
              <w:rPr>
                <w:b/>
              </w:rPr>
              <w:t xml:space="preserve">down_addr      </w:t>
            </w:r>
          </w:p>
        </w:tc>
        <w:tc>
          <w:tcPr>
            <w:tcW w:w="2552" w:type="dxa"/>
          </w:tcPr>
          <w:p w14:paraId="0781CEC7" w14:textId="77777777" w:rsidR="005F5DDA" w:rsidRDefault="005F5DDA" w:rsidP="005F5DDA">
            <w:pPr>
              <w:ind w:firstLine="0"/>
              <w:jc w:val="center"/>
              <w:rPr>
                <w:sz w:val="24"/>
                <w:szCs w:val="24"/>
              </w:rPr>
            </w:pPr>
            <w:r>
              <w:rPr>
                <w:sz w:val="24"/>
                <w:szCs w:val="24"/>
              </w:rPr>
              <w:t>ADDR_WIDTH</w:t>
            </w:r>
          </w:p>
        </w:tc>
        <w:tc>
          <w:tcPr>
            <w:tcW w:w="992" w:type="dxa"/>
          </w:tcPr>
          <w:p w14:paraId="19E65D32" w14:textId="77777777" w:rsidR="005F5DDA" w:rsidRDefault="005F5DDA" w:rsidP="005F5DDA">
            <w:pPr>
              <w:ind w:firstLine="0"/>
              <w:jc w:val="center"/>
              <w:rPr>
                <w:sz w:val="24"/>
                <w:szCs w:val="24"/>
              </w:rPr>
            </w:pPr>
            <w:r w:rsidRPr="00A20554">
              <w:t xml:space="preserve">Input </w:t>
            </w:r>
          </w:p>
        </w:tc>
        <w:tc>
          <w:tcPr>
            <w:tcW w:w="3278" w:type="dxa"/>
          </w:tcPr>
          <w:p w14:paraId="359203C8" w14:textId="0F18A147" w:rsidR="005F5DDA" w:rsidRDefault="005F5DDA" w:rsidP="005F5DDA">
            <w:pPr>
              <w:ind w:firstLine="0"/>
              <w:rPr>
                <w:sz w:val="24"/>
                <w:szCs w:val="24"/>
              </w:rPr>
            </w:pPr>
            <w:r>
              <w:rPr>
                <w:sz w:val="24"/>
                <w:szCs w:val="24"/>
              </w:rPr>
              <w:t>Down address</w:t>
            </w:r>
          </w:p>
        </w:tc>
      </w:tr>
      <w:tr w:rsidR="005F5DDA" w:rsidRPr="00690607" w14:paraId="6E5E28E2" w14:textId="77777777" w:rsidTr="004D71D3">
        <w:tc>
          <w:tcPr>
            <w:tcW w:w="2263" w:type="dxa"/>
          </w:tcPr>
          <w:p w14:paraId="6D67E24C" w14:textId="5CE5511D" w:rsidR="005F5DDA" w:rsidRPr="00864C14" w:rsidRDefault="005F5DDA" w:rsidP="005F5DDA">
            <w:pPr>
              <w:ind w:firstLine="0"/>
              <w:rPr>
                <w:b/>
                <w:sz w:val="24"/>
                <w:szCs w:val="24"/>
              </w:rPr>
            </w:pPr>
            <w:r w:rsidRPr="00864C14">
              <w:rPr>
                <w:b/>
              </w:rPr>
              <w:t xml:space="preserve">downright_addr </w:t>
            </w:r>
          </w:p>
        </w:tc>
        <w:tc>
          <w:tcPr>
            <w:tcW w:w="2552" w:type="dxa"/>
          </w:tcPr>
          <w:p w14:paraId="4561798A" w14:textId="3FFC19A2" w:rsidR="005F5DDA" w:rsidRDefault="005F5DDA" w:rsidP="005F5DDA">
            <w:pPr>
              <w:ind w:firstLine="0"/>
              <w:jc w:val="center"/>
              <w:rPr>
                <w:sz w:val="24"/>
                <w:szCs w:val="24"/>
              </w:rPr>
            </w:pPr>
            <w:r>
              <w:rPr>
                <w:sz w:val="24"/>
                <w:szCs w:val="24"/>
              </w:rPr>
              <w:t>ADDR_WIDTH</w:t>
            </w:r>
          </w:p>
        </w:tc>
        <w:tc>
          <w:tcPr>
            <w:tcW w:w="992" w:type="dxa"/>
          </w:tcPr>
          <w:p w14:paraId="47808DC1" w14:textId="77777777" w:rsidR="005F5DDA" w:rsidRDefault="005F5DDA" w:rsidP="005F5DDA">
            <w:pPr>
              <w:ind w:firstLine="0"/>
              <w:jc w:val="center"/>
              <w:rPr>
                <w:sz w:val="24"/>
                <w:szCs w:val="24"/>
              </w:rPr>
            </w:pPr>
            <w:r w:rsidRPr="00A20554">
              <w:t xml:space="preserve">Input </w:t>
            </w:r>
          </w:p>
        </w:tc>
        <w:tc>
          <w:tcPr>
            <w:tcW w:w="3278" w:type="dxa"/>
          </w:tcPr>
          <w:p w14:paraId="29CB1129" w14:textId="1427904A" w:rsidR="005F5DDA" w:rsidRDefault="005F5DDA" w:rsidP="005F5DDA">
            <w:pPr>
              <w:ind w:firstLine="0"/>
              <w:rPr>
                <w:sz w:val="24"/>
                <w:szCs w:val="24"/>
              </w:rPr>
            </w:pPr>
            <w:r>
              <w:rPr>
                <w:sz w:val="24"/>
                <w:szCs w:val="24"/>
              </w:rPr>
              <w:t>Down right address</w:t>
            </w:r>
          </w:p>
        </w:tc>
      </w:tr>
      <w:tr w:rsidR="00864C14" w:rsidRPr="00690607" w14:paraId="6948536C" w14:textId="77777777" w:rsidTr="004D71D3">
        <w:tc>
          <w:tcPr>
            <w:tcW w:w="2263" w:type="dxa"/>
          </w:tcPr>
          <w:p w14:paraId="2D5361E2" w14:textId="2D3D8DE8" w:rsidR="00864C14" w:rsidRPr="00864C14" w:rsidRDefault="00864C14" w:rsidP="00864C14">
            <w:pPr>
              <w:ind w:firstLine="0"/>
              <w:rPr>
                <w:b/>
              </w:rPr>
            </w:pPr>
            <w:r w:rsidRPr="00864C14">
              <w:rPr>
                <w:b/>
              </w:rPr>
              <w:t xml:space="preserve">sel_row        </w:t>
            </w:r>
          </w:p>
        </w:tc>
        <w:tc>
          <w:tcPr>
            <w:tcW w:w="2552" w:type="dxa"/>
          </w:tcPr>
          <w:p w14:paraId="72DEF7A3" w14:textId="7C3BD64F" w:rsidR="00864C14" w:rsidRDefault="00864C14" w:rsidP="00864C14">
            <w:pPr>
              <w:ind w:firstLine="0"/>
              <w:jc w:val="center"/>
              <w:rPr>
                <w:sz w:val="24"/>
                <w:szCs w:val="24"/>
              </w:rPr>
            </w:pPr>
            <w:r>
              <w:rPr>
                <w:sz w:val="24"/>
                <w:szCs w:val="24"/>
              </w:rPr>
              <w:t>M</w:t>
            </w:r>
          </w:p>
        </w:tc>
        <w:tc>
          <w:tcPr>
            <w:tcW w:w="992" w:type="dxa"/>
          </w:tcPr>
          <w:p w14:paraId="6ECF0E90" w14:textId="77777777" w:rsidR="00864C14" w:rsidRPr="00616AA0" w:rsidRDefault="00864C14" w:rsidP="00864C14">
            <w:pPr>
              <w:ind w:firstLine="0"/>
              <w:jc w:val="center"/>
              <w:rPr>
                <w:sz w:val="24"/>
                <w:szCs w:val="24"/>
                <w:lang w:val="vi-VN"/>
              </w:rPr>
            </w:pPr>
            <w:r w:rsidRPr="00A20554">
              <w:t xml:space="preserve">Input </w:t>
            </w:r>
          </w:p>
        </w:tc>
        <w:tc>
          <w:tcPr>
            <w:tcW w:w="3278" w:type="dxa"/>
          </w:tcPr>
          <w:p w14:paraId="186EAF50" w14:textId="1765638D" w:rsidR="00864C14" w:rsidRDefault="005F5DDA" w:rsidP="00864C14">
            <w:pPr>
              <w:ind w:firstLine="0"/>
              <w:rPr>
                <w:sz w:val="24"/>
                <w:szCs w:val="24"/>
              </w:rPr>
            </w:pPr>
            <w:r>
              <w:rPr>
                <w:sz w:val="24"/>
                <w:szCs w:val="24"/>
                <w:lang w:val="vi-VN"/>
              </w:rPr>
              <w:t xml:space="preserve">It’s </w:t>
            </w:r>
            <w:r w:rsidRPr="00BB76EA">
              <w:rPr>
                <w:b/>
                <w:sz w:val="24"/>
                <w:szCs w:val="24"/>
                <w:lang w:val="vi-VN"/>
              </w:rPr>
              <w:t>next_row</w:t>
            </w:r>
            <w:r>
              <w:rPr>
                <w:sz w:val="24"/>
                <w:szCs w:val="24"/>
                <w:lang w:val="vi-VN"/>
              </w:rPr>
              <w:t xml:space="preserve"> in the form of one hot code</w:t>
            </w:r>
          </w:p>
        </w:tc>
      </w:tr>
      <w:tr w:rsidR="00864C14" w:rsidRPr="00690607" w14:paraId="4D573BED" w14:textId="77777777" w:rsidTr="004D71D3">
        <w:tc>
          <w:tcPr>
            <w:tcW w:w="2263" w:type="dxa"/>
          </w:tcPr>
          <w:p w14:paraId="16B53B64" w14:textId="32C939C4" w:rsidR="00864C14" w:rsidRPr="00864C14" w:rsidRDefault="00864C14" w:rsidP="00864C14">
            <w:pPr>
              <w:ind w:firstLine="0"/>
              <w:rPr>
                <w:b/>
              </w:rPr>
            </w:pPr>
            <w:r w:rsidRPr="00864C14">
              <w:rPr>
                <w:b/>
              </w:rPr>
              <w:t xml:space="preserve">sel_col        </w:t>
            </w:r>
          </w:p>
        </w:tc>
        <w:tc>
          <w:tcPr>
            <w:tcW w:w="2552" w:type="dxa"/>
          </w:tcPr>
          <w:p w14:paraId="41B4270C" w14:textId="0B014D32" w:rsidR="00864C14" w:rsidRDefault="00864C14" w:rsidP="00864C14">
            <w:pPr>
              <w:ind w:firstLine="0"/>
              <w:jc w:val="center"/>
              <w:rPr>
                <w:sz w:val="24"/>
                <w:szCs w:val="24"/>
              </w:rPr>
            </w:pPr>
            <w:r>
              <w:rPr>
                <w:sz w:val="24"/>
                <w:szCs w:val="24"/>
              </w:rPr>
              <w:t>M * N</w:t>
            </w:r>
          </w:p>
        </w:tc>
        <w:tc>
          <w:tcPr>
            <w:tcW w:w="992" w:type="dxa"/>
          </w:tcPr>
          <w:p w14:paraId="374AC848" w14:textId="27BFB5FA" w:rsidR="00864C14" w:rsidRDefault="00864C14" w:rsidP="00864C14">
            <w:pPr>
              <w:ind w:firstLine="0"/>
              <w:jc w:val="center"/>
              <w:rPr>
                <w:sz w:val="24"/>
                <w:szCs w:val="24"/>
              </w:rPr>
            </w:pPr>
            <w:r w:rsidRPr="00A20554">
              <w:t xml:space="preserve">Input </w:t>
            </w:r>
          </w:p>
        </w:tc>
        <w:tc>
          <w:tcPr>
            <w:tcW w:w="3278" w:type="dxa"/>
          </w:tcPr>
          <w:p w14:paraId="4AF25297" w14:textId="2F27ABA4" w:rsidR="00864C14" w:rsidRDefault="005F5DDA" w:rsidP="00864C14">
            <w:pPr>
              <w:ind w:firstLine="0"/>
              <w:rPr>
                <w:sz w:val="24"/>
                <w:szCs w:val="24"/>
              </w:rPr>
            </w:pPr>
            <w:r>
              <w:rPr>
                <w:sz w:val="24"/>
                <w:szCs w:val="24"/>
                <w:lang w:val="vi-VN"/>
              </w:rPr>
              <w:t>Predict the next column that will be selected of all rows in the form of one hot code</w:t>
            </w:r>
          </w:p>
        </w:tc>
      </w:tr>
      <w:tr w:rsidR="00864C14" w:rsidRPr="00690607" w14:paraId="59D8B1E4" w14:textId="77777777" w:rsidTr="004D71D3">
        <w:tc>
          <w:tcPr>
            <w:tcW w:w="2263" w:type="dxa"/>
          </w:tcPr>
          <w:p w14:paraId="26A2E178" w14:textId="345B28C1" w:rsidR="00864C14" w:rsidRPr="00864C14" w:rsidRDefault="00864C14" w:rsidP="00864C14">
            <w:pPr>
              <w:ind w:firstLine="0"/>
              <w:rPr>
                <w:b/>
              </w:rPr>
            </w:pPr>
            <w:r w:rsidRPr="00864C14">
              <w:rPr>
                <w:b/>
              </w:rPr>
              <w:t xml:space="preserve">strb_value     </w:t>
            </w:r>
          </w:p>
        </w:tc>
        <w:tc>
          <w:tcPr>
            <w:tcW w:w="2552" w:type="dxa"/>
          </w:tcPr>
          <w:p w14:paraId="51B0816C" w14:textId="0473B61B" w:rsidR="00864C14" w:rsidRDefault="00383603" w:rsidP="00864C14">
            <w:pPr>
              <w:ind w:firstLine="0"/>
              <w:jc w:val="center"/>
              <w:rPr>
                <w:sz w:val="24"/>
                <w:szCs w:val="24"/>
              </w:rPr>
            </w:pPr>
            <w:r>
              <w:rPr>
                <w:sz w:val="24"/>
                <w:szCs w:val="24"/>
              </w:rPr>
              <w:t>M * N</w:t>
            </w:r>
          </w:p>
        </w:tc>
        <w:tc>
          <w:tcPr>
            <w:tcW w:w="992" w:type="dxa"/>
          </w:tcPr>
          <w:p w14:paraId="7B61FB5A" w14:textId="77777777" w:rsidR="00864C14" w:rsidRDefault="00864C14" w:rsidP="00864C14">
            <w:pPr>
              <w:ind w:firstLine="0"/>
              <w:jc w:val="center"/>
              <w:rPr>
                <w:sz w:val="24"/>
                <w:szCs w:val="24"/>
              </w:rPr>
            </w:pPr>
            <w:r w:rsidRPr="00A20554">
              <w:t>Output</w:t>
            </w:r>
          </w:p>
        </w:tc>
        <w:tc>
          <w:tcPr>
            <w:tcW w:w="3278" w:type="dxa"/>
          </w:tcPr>
          <w:p w14:paraId="78F493D8" w14:textId="350D9347" w:rsidR="00864C14" w:rsidRDefault="005F5DDA" w:rsidP="00864C14">
            <w:pPr>
              <w:ind w:firstLine="0"/>
              <w:rPr>
                <w:sz w:val="24"/>
                <w:szCs w:val="24"/>
              </w:rPr>
            </w:pPr>
            <w:r>
              <w:rPr>
                <w:sz w:val="24"/>
                <w:szCs w:val="24"/>
              </w:rPr>
              <w:t>Pixels are being selected</w:t>
            </w:r>
          </w:p>
        </w:tc>
      </w:tr>
    </w:tbl>
    <w:p w14:paraId="18751CA8" w14:textId="77777777" w:rsidR="004D71D3" w:rsidRDefault="004D71D3" w:rsidP="004D71D3">
      <w:pPr>
        <w:pStyle w:val="Caption"/>
      </w:pPr>
    </w:p>
    <w:p w14:paraId="5FD91B0B" w14:textId="48A1C116" w:rsidR="004D71D3" w:rsidRDefault="004D71D3" w:rsidP="004D71D3">
      <w:pPr>
        <w:pStyle w:val="Caption"/>
      </w:pPr>
      <w:bookmarkStart w:id="90" w:name="_Toc125903522"/>
      <w:r>
        <w:t xml:space="preserve">Table </w:t>
      </w:r>
      <w:fldSimple w:instr=" STYLEREF 1 \s ">
        <w:r w:rsidR="006A0071">
          <w:rPr>
            <w:noProof/>
          </w:rPr>
          <w:t>2</w:t>
        </w:r>
      </w:fldSimple>
      <w:r w:rsidR="007F36DF">
        <w:t>.</w:t>
      </w:r>
      <w:fldSimple w:instr=" SEQ Table \* ARABIC \s 1 ">
        <w:r w:rsidR="006A0071">
          <w:rPr>
            <w:noProof/>
          </w:rPr>
          <w:t>15</w:t>
        </w:r>
      </w:fldSimple>
      <w:r>
        <w:t xml:space="preserve"> </w:t>
      </w:r>
      <w:r w:rsidR="008D4E7F">
        <w:rPr>
          <w:lang w:val="vi-VN"/>
        </w:rPr>
        <w:t>eda_strobe_ram</w:t>
      </w:r>
      <w:r>
        <w:t xml:space="preserve"> parameter description</w:t>
      </w:r>
      <w:bookmarkEnd w:id="90"/>
    </w:p>
    <w:tbl>
      <w:tblPr>
        <w:tblStyle w:val="TableGrid"/>
        <w:tblW w:w="9067" w:type="dxa"/>
        <w:tblLook w:val="04A0" w:firstRow="1" w:lastRow="0" w:firstColumn="1" w:lastColumn="0" w:noHBand="0" w:noVBand="1"/>
      </w:tblPr>
      <w:tblGrid>
        <w:gridCol w:w="2297"/>
        <w:gridCol w:w="2415"/>
        <w:gridCol w:w="4355"/>
      </w:tblGrid>
      <w:tr w:rsidR="004D71D3" w:rsidRPr="00690607" w14:paraId="3BB3086B" w14:textId="77777777" w:rsidTr="004D71D3">
        <w:tc>
          <w:tcPr>
            <w:tcW w:w="2297" w:type="dxa"/>
          </w:tcPr>
          <w:p w14:paraId="26EF4FD0" w14:textId="77777777" w:rsidR="004D71D3" w:rsidRPr="00690607" w:rsidRDefault="004D71D3" w:rsidP="004D71D3">
            <w:pPr>
              <w:ind w:firstLine="0"/>
              <w:jc w:val="center"/>
              <w:rPr>
                <w:b/>
                <w:sz w:val="24"/>
                <w:szCs w:val="24"/>
              </w:rPr>
            </w:pPr>
            <w:r>
              <w:rPr>
                <w:b/>
                <w:sz w:val="24"/>
                <w:szCs w:val="24"/>
              </w:rPr>
              <w:t>Parameter</w:t>
            </w:r>
          </w:p>
        </w:tc>
        <w:tc>
          <w:tcPr>
            <w:tcW w:w="2415" w:type="dxa"/>
          </w:tcPr>
          <w:p w14:paraId="45D597BC" w14:textId="77777777" w:rsidR="004D71D3" w:rsidRPr="00690607" w:rsidRDefault="004D71D3" w:rsidP="004D71D3">
            <w:pPr>
              <w:ind w:firstLine="0"/>
              <w:jc w:val="center"/>
              <w:rPr>
                <w:b/>
                <w:sz w:val="24"/>
                <w:szCs w:val="24"/>
              </w:rPr>
            </w:pPr>
            <w:r>
              <w:rPr>
                <w:b/>
                <w:sz w:val="24"/>
                <w:szCs w:val="24"/>
              </w:rPr>
              <w:t>Value</w:t>
            </w:r>
          </w:p>
        </w:tc>
        <w:tc>
          <w:tcPr>
            <w:tcW w:w="4355" w:type="dxa"/>
          </w:tcPr>
          <w:p w14:paraId="2E2AD17A" w14:textId="77777777" w:rsidR="004D71D3" w:rsidRPr="00690607" w:rsidRDefault="004D71D3" w:rsidP="004D71D3">
            <w:pPr>
              <w:ind w:firstLine="0"/>
              <w:jc w:val="center"/>
              <w:rPr>
                <w:b/>
                <w:sz w:val="24"/>
                <w:szCs w:val="24"/>
              </w:rPr>
            </w:pPr>
            <w:r w:rsidRPr="00690607">
              <w:rPr>
                <w:b/>
                <w:sz w:val="24"/>
                <w:szCs w:val="24"/>
              </w:rPr>
              <w:t>Description</w:t>
            </w:r>
          </w:p>
        </w:tc>
      </w:tr>
      <w:tr w:rsidR="004D71D3" w:rsidRPr="00690607" w14:paraId="642D9461" w14:textId="77777777" w:rsidTr="004D71D3">
        <w:tc>
          <w:tcPr>
            <w:tcW w:w="2297" w:type="dxa"/>
          </w:tcPr>
          <w:p w14:paraId="5E56B534" w14:textId="77777777" w:rsidR="004D71D3" w:rsidRPr="00274545" w:rsidRDefault="004D71D3" w:rsidP="004D71D3">
            <w:pPr>
              <w:ind w:firstLine="0"/>
              <w:jc w:val="left"/>
              <w:rPr>
                <w:b/>
                <w:sz w:val="24"/>
                <w:szCs w:val="24"/>
                <w:lang w:val="vi-VN"/>
              </w:rPr>
            </w:pPr>
            <w:r>
              <w:rPr>
                <w:b/>
                <w:sz w:val="24"/>
                <w:szCs w:val="24"/>
              </w:rPr>
              <w:t>M</w:t>
            </w:r>
          </w:p>
        </w:tc>
        <w:tc>
          <w:tcPr>
            <w:tcW w:w="2415" w:type="dxa"/>
          </w:tcPr>
          <w:p w14:paraId="3F727EE8" w14:textId="77777777" w:rsidR="004D71D3" w:rsidRDefault="004D71D3" w:rsidP="004D71D3">
            <w:pPr>
              <w:ind w:firstLine="0"/>
              <w:jc w:val="left"/>
              <w:rPr>
                <w:sz w:val="24"/>
                <w:szCs w:val="24"/>
              </w:rPr>
            </w:pPr>
            <w:r>
              <w:rPr>
                <w:sz w:val="24"/>
                <w:szCs w:val="24"/>
              </w:rPr>
              <w:t>2 to 256</w:t>
            </w:r>
          </w:p>
          <w:p w14:paraId="267B5D27" w14:textId="77777777" w:rsidR="004D71D3" w:rsidRDefault="004D71D3" w:rsidP="004D71D3">
            <w:pPr>
              <w:ind w:firstLine="0"/>
              <w:jc w:val="left"/>
              <w:rPr>
                <w:b/>
                <w:sz w:val="24"/>
                <w:szCs w:val="24"/>
              </w:rPr>
            </w:pPr>
            <w:r>
              <w:rPr>
                <w:sz w:val="24"/>
                <w:szCs w:val="24"/>
              </w:rPr>
              <w:t>Default: 6</w:t>
            </w:r>
          </w:p>
        </w:tc>
        <w:tc>
          <w:tcPr>
            <w:tcW w:w="4355" w:type="dxa"/>
          </w:tcPr>
          <w:p w14:paraId="65B176F5" w14:textId="77777777" w:rsidR="004D71D3" w:rsidRPr="00690607" w:rsidRDefault="004D71D3" w:rsidP="004D71D3">
            <w:pPr>
              <w:ind w:firstLine="0"/>
              <w:jc w:val="left"/>
              <w:rPr>
                <w:b/>
                <w:sz w:val="24"/>
                <w:szCs w:val="24"/>
              </w:rPr>
            </w:pPr>
            <w:r>
              <w:rPr>
                <w:sz w:val="24"/>
                <w:szCs w:val="24"/>
              </w:rPr>
              <w:t>Height of image</w:t>
            </w:r>
          </w:p>
        </w:tc>
      </w:tr>
      <w:tr w:rsidR="004D71D3" w:rsidRPr="00690607" w14:paraId="57C32319" w14:textId="77777777" w:rsidTr="004D71D3">
        <w:tc>
          <w:tcPr>
            <w:tcW w:w="2297" w:type="dxa"/>
          </w:tcPr>
          <w:p w14:paraId="43A24559" w14:textId="77777777" w:rsidR="004D71D3" w:rsidRDefault="004D71D3" w:rsidP="004D71D3">
            <w:pPr>
              <w:ind w:firstLine="0"/>
              <w:jc w:val="left"/>
              <w:rPr>
                <w:b/>
                <w:sz w:val="24"/>
                <w:szCs w:val="24"/>
                <w:lang w:val="vi-VN"/>
              </w:rPr>
            </w:pPr>
            <w:r>
              <w:rPr>
                <w:b/>
                <w:sz w:val="24"/>
                <w:szCs w:val="24"/>
              </w:rPr>
              <w:t>N</w:t>
            </w:r>
          </w:p>
        </w:tc>
        <w:tc>
          <w:tcPr>
            <w:tcW w:w="2415" w:type="dxa"/>
          </w:tcPr>
          <w:p w14:paraId="434B47B1" w14:textId="77777777" w:rsidR="004D71D3" w:rsidRDefault="004D71D3" w:rsidP="004D71D3">
            <w:pPr>
              <w:ind w:firstLine="0"/>
              <w:jc w:val="left"/>
              <w:rPr>
                <w:sz w:val="24"/>
                <w:szCs w:val="24"/>
              </w:rPr>
            </w:pPr>
            <w:r>
              <w:rPr>
                <w:sz w:val="24"/>
                <w:szCs w:val="24"/>
              </w:rPr>
              <w:t>2 to 256</w:t>
            </w:r>
          </w:p>
          <w:p w14:paraId="3A0A1B68" w14:textId="77777777" w:rsidR="004D71D3" w:rsidRDefault="004D71D3" w:rsidP="004D71D3">
            <w:pPr>
              <w:ind w:firstLine="0"/>
              <w:jc w:val="left"/>
              <w:rPr>
                <w:b/>
                <w:sz w:val="24"/>
                <w:szCs w:val="24"/>
              </w:rPr>
            </w:pPr>
            <w:r>
              <w:rPr>
                <w:sz w:val="24"/>
                <w:szCs w:val="24"/>
              </w:rPr>
              <w:t>Default: 6</w:t>
            </w:r>
          </w:p>
        </w:tc>
        <w:tc>
          <w:tcPr>
            <w:tcW w:w="4355" w:type="dxa"/>
          </w:tcPr>
          <w:p w14:paraId="30CA30E9" w14:textId="77777777" w:rsidR="004D71D3" w:rsidRPr="00690607" w:rsidRDefault="004D71D3" w:rsidP="004D71D3">
            <w:pPr>
              <w:ind w:firstLine="0"/>
              <w:jc w:val="left"/>
              <w:rPr>
                <w:b/>
                <w:sz w:val="24"/>
                <w:szCs w:val="24"/>
              </w:rPr>
            </w:pPr>
            <w:r>
              <w:rPr>
                <w:sz w:val="24"/>
                <w:szCs w:val="24"/>
              </w:rPr>
              <w:t>Width of image</w:t>
            </w:r>
          </w:p>
        </w:tc>
      </w:tr>
      <w:tr w:rsidR="004D71D3" w:rsidRPr="00690607" w14:paraId="1C9FEA8A" w14:textId="77777777" w:rsidTr="004D71D3">
        <w:tc>
          <w:tcPr>
            <w:tcW w:w="2297" w:type="dxa"/>
          </w:tcPr>
          <w:p w14:paraId="3D74261B" w14:textId="77777777" w:rsidR="004D71D3" w:rsidRDefault="004D71D3" w:rsidP="004D71D3">
            <w:pPr>
              <w:ind w:firstLine="0"/>
              <w:jc w:val="left"/>
              <w:rPr>
                <w:b/>
                <w:sz w:val="24"/>
                <w:szCs w:val="24"/>
              </w:rPr>
            </w:pPr>
            <w:r w:rsidRPr="00CF4320">
              <w:rPr>
                <w:b/>
                <w:sz w:val="24"/>
                <w:szCs w:val="24"/>
              </w:rPr>
              <w:t>ADDR_WIDTH</w:t>
            </w:r>
          </w:p>
        </w:tc>
        <w:tc>
          <w:tcPr>
            <w:tcW w:w="2415" w:type="dxa"/>
          </w:tcPr>
          <w:p w14:paraId="2BE6B36D" w14:textId="77777777" w:rsidR="004D71D3" w:rsidRDefault="004D71D3" w:rsidP="004D71D3">
            <w:pPr>
              <w:ind w:firstLine="0"/>
              <w:jc w:val="left"/>
              <w:rPr>
                <w:b/>
                <w:sz w:val="24"/>
                <w:szCs w:val="24"/>
              </w:rPr>
            </w:pPr>
            <w:r>
              <w:rPr>
                <w:sz w:val="24"/>
                <w:szCs w:val="24"/>
              </w:rPr>
              <w:t>$clog2(M) + $clog2(N)</w:t>
            </w:r>
          </w:p>
        </w:tc>
        <w:tc>
          <w:tcPr>
            <w:tcW w:w="4355" w:type="dxa"/>
          </w:tcPr>
          <w:p w14:paraId="4C7E195D" w14:textId="77777777" w:rsidR="004D71D3" w:rsidRPr="00690607" w:rsidRDefault="004D71D3" w:rsidP="004D71D3">
            <w:pPr>
              <w:ind w:firstLine="0"/>
              <w:jc w:val="left"/>
              <w:rPr>
                <w:b/>
                <w:sz w:val="24"/>
                <w:szCs w:val="24"/>
              </w:rPr>
            </w:pPr>
            <w:r>
              <w:rPr>
                <w:sz w:val="24"/>
                <w:szCs w:val="24"/>
              </w:rPr>
              <w:t>Number of address bits to store image</w:t>
            </w:r>
          </w:p>
        </w:tc>
      </w:tr>
    </w:tbl>
    <w:p w14:paraId="63C29A25" w14:textId="51EC6BE8" w:rsidR="004D71D3" w:rsidRDefault="004D71D3" w:rsidP="004D71D3">
      <w:pPr>
        <w:pStyle w:val="Heading4"/>
      </w:pPr>
      <w:r>
        <w:lastRenderedPageBreak/>
        <w:t>Functional description</w:t>
      </w:r>
    </w:p>
    <w:p w14:paraId="75F48270" w14:textId="65214651" w:rsidR="008133E1" w:rsidRPr="008133E1" w:rsidRDefault="001F4952" w:rsidP="008133E1">
      <w:r>
        <w:rPr>
          <w:b/>
        </w:rPr>
        <w:t>e</w:t>
      </w:r>
      <w:r w:rsidR="00B2789B">
        <w:rPr>
          <w:b/>
        </w:rPr>
        <w:t>da_strobe_ram</w:t>
      </w:r>
      <w:r w:rsidR="008133E1">
        <w:rPr>
          <w:b/>
        </w:rPr>
        <w:t xml:space="preserve"> </w:t>
      </w:r>
      <w:r w:rsidR="008133E1">
        <w:t xml:space="preserve">is the internal memory which is used to store </w:t>
      </w:r>
      <w:r w:rsidR="008133E1">
        <w:rPr>
          <w:lang w:val="vi-VN"/>
        </w:rPr>
        <w:t xml:space="preserve">matrix </w:t>
      </w:r>
      <w:r w:rsidR="001374EA">
        <w:rPr>
          <w:b/>
        </w:rPr>
        <w:t xml:space="preserve">strobe </w:t>
      </w:r>
      <w:r w:rsidR="008133E1">
        <w:rPr>
          <w:lang w:val="vi-VN"/>
        </w:rPr>
        <w:t xml:space="preserve">as decribed in </w:t>
      </w:r>
      <w:r w:rsidR="008133E1">
        <w:rPr>
          <w:lang w:val="vi-VN"/>
        </w:rPr>
        <w:fldChar w:fldCharType="begin"/>
      </w:r>
      <w:r w:rsidR="008133E1">
        <w:rPr>
          <w:lang w:val="vi-VN"/>
        </w:rPr>
        <w:instrText xml:space="preserve"> REF _Ref125833076 \n \h </w:instrText>
      </w:r>
      <w:r w:rsidR="008133E1">
        <w:rPr>
          <w:lang w:val="vi-VN"/>
        </w:rPr>
      </w:r>
      <w:r w:rsidR="008133E1">
        <w:rPr>
          <w:lang w:val="vi-VN"/>
        </w:rPr>
        <w:fldChar w:fldCharType="separate"/>
      </w:r>
      <w:r w:rsidR="006A0071">
        <w:rPr>
          <w:lang w:val="vi-VN"/>
        </w:rPr>
        <w:t>CHAPTER 1</w:t>
      </w:r>
      <w:r w:rsidR="008133E1">
        <w:rPr>
          <w:lang w:val="vi-VN"/>
        </w:rPr>
        <w:fldChar w:fldCharType="end"/>
      </w:r>
      <w:r w:rsidR="00BE30FD">
        <w:t xml:space="preserve"> provide </w:t>
      </w:r>
      <w:r w:rsidR="00BE30FD" w:rsidRPr="00BE30FD">
        <w:t>and provide the currently selected positions to other</w:t>
      </w:r>
      <w:r w:rsidR="00BE30FD">
        <w:t xml:space="preserve"> modules</w:t>
      </w:r>
      <w:r w:rsidR="008133E1">
        <w:t>.</w:t>
      </w:r>
      <w:r w:rsidR="008133E1">
        <w:rPr>
          <w:lang w:val="vi-VN"/>
        </w:rPr>
        <w:t xml:space="preserve"> </w:t>
      </w:r>
    </w:p>
    <w:p w14:paraId="086C270E" w14:textId="79BEFFB3" w:rsidR="004B55EE" w:rsidRDefault="004B55EE" w:rsidP="005145F8">
      <w:pPr>
        <w:pStyle w:val="Heading3"/>
      </w:pPr>
      <w:bookmarkStart w:id="91" w:name="_Toc125905988"/>
      <w:r>
        <w:t>eda_output_ram</w:t>
      </w:r>
      <w:bookmarkEnd w:id="91"/>
    </w:p>
    <w:p w14:paraId="2F645F74" w14:textId="231512A0" w:rsidR="00C3743A" w:rsidRDefault="00FF1E73" w:rsidP="003F3100">
      <w:pPr>
        <w:ind w:firstLine="0"/>
        <w:jc w:val="center"/>
      </w:pPr>
      <w:r>
        <w:rPr>
          <w:noProof/>
        </w:rPr>
        <w:drawing>
          <wp:inline distT="0" distB="0" distL="0" distR="0" wp14:anchorId="7A784349" wp14:editId="29AE7061">
            <wp:extent cx="4834393" cy="22671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a_output_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86924" cy="2338703"/>
                    </a:xfrm>
                    <a:prstGeom prst="rect">
                      <a:avLst/>
                    </a:prstGeom>
                  </pic:spPr>
                </pic:pic>
              </a:graphicData>
            </a:graphic>
          </wp:inline>
        </w:drawing>
      </w:r>
    </w:p>
    <w:p w14:paraId="712F1D42" w14:textId="66D3817D" w:rsidR="00D03874" w:rsidRPr="00C3743A" w:rsidRDefault="00910698" w:rsidP="00910698">
      <w:pPr>
        <w:pStyle w:val="Caption"/>
      </w:pPr>
      <w:bookmarkStart w:id="92" w:name="_Toc125903503"/>
      <w:r>
        <w:t xml:space="preserve">Figure </w:t>
      </w:r>
      <w:fldSimple w:instr=" STYLEREF 1 \s ">
        <w:r w:rsidR="006A0071">
          <w:rPr>
            <w:noProof/>
          </w:rPr>
          <w:t>2</w:t>
        </w:r>
      </w:fldSimple>
      <w:r w:rsidR="0077001B">
        <w:t>.</w:t>
      </w:r>
      <w:fldSimple w:instr=" SEQ Figure \* ARABIC \s 1 ">
        <w:r w:rsidR="006A0071">
          <w:rPr>
            <w:noProof/>
          </w:rPr>
          <w:t>11</w:t>
        </w:r>
      </w:fldSimple>
      <w:r>
        <w:t xml:space="preserve"> eda_output_ram block diagram</w:t>
      </w:r>
      <w:bookmarkEnd w:id="92"/>
    </w:p>
    <w:p w14:paraId="33DE0111" w14:textId="3521FE7D" w:rsidR="00CB3938" w:rsidRDefault="00753DB9" w:rsidP="00CB3938">
      <w:pPr>
        <w:pStyle w:val="Heading4"/>
      </w:pPr>
      <w:r>
        <w:t>P</w:t>
      </w:r>
      <w:r w:rsidR="00CB3938">
        <w:t>ort description</w:t>
      </w:r>
    </w:p>
    <w:p w14:paraId="52BFB9B3" w14:textId="2DE05463" w:rsidR="005A7502" w:rsidRPr="005A7502" w:rsidRDefault="005A7502" w:rsidP="005A7502">
      <w:pPr>
        <w:pStyle w:val="Caption"/>
      </w:pPr>
      <w:bookmarkStart w:id="93" w:name="_Toc125903523"/>
      <w:r>
        <w:t xml:space="preserve">Table </w:t>
      </w:r>
      <w:fldSimple w:instr=" STYLEREF 1 \s ">
        <w:r w:rsidR="006A0071">
          <w:rPr>
            <w:noProof/>
          </w:rPr>
          <w:t>2</w:t>
        </w:r>
      </w:fldSimple>
      <w:r w:rsidR="007F36DF">
        <w:t>.</w:t>
      </w:r>
      <w:fldSimple w:instr=" SEQ Table \* ARABIC \s 1 ">
        <w:r w:rsidR="006A0071">
          <w:rPr>
            <w:noProof/>
          </w:rPr>
          <w:t>16</w:t>
        </w:r>
      </w:fldSimple>
      <w:r>
        <w:t xml:space="preserve"> eda_output_ram port description</w:t>
      </w:r>
      <w:bookmarkEnd w:id="93"/>
    </w:p>
    <w:tbl>
      <w:tblPr>
        <w:tblStyle w:val="TableGrid"/>
        <w:tblW w:w="9085" w:type="dxa"/>
        <w:tblLook w:val="04A0" w:firstRow="1" w:lastRow="0" w:firstColumn="1" w:lastColumn="0" w:noHBand="0" w:noVBand="1"/>
      </w:tblPr>
      <w:tblGrid>
        <w:gridCol w:w="1897"/>
        <w:gridCol w:w="2560"/>
        <w:gridCol w:w="1604"/>
        <w:gridCol w:w="3024"/>
      </w:tblGrid>
      <w:tr w:rsidR="00CB3938" w:rsidRPr="00690607" w14:paraId="65A5AB43" w14:textId="77777777" w:rsidTr="008724CE">
        <w:tc>
          <w:tcPr>
            <w:tcW w:w="1897" w:type="dxa"/>
          </w:tcPr>
          <w:p w14:paraId="040976E4" w14:textId="77777777" w:rsidR="00CB3938" w:rsidRPr="00690607" w:rsidRDefault="00CB3938" w:rsidP="008724CE">
            <w:pPr>
              <w:ind w:firstLine="0"/>
              <w:jc w:val="center"/>
              <w:rPr>
                <w:b/>
                <w:sz w:val="24"/>
                <w:szCs w:val="24"/>
              </w:rPr>
            </w:pPr>
            <w:r w:rsidRPr="00690607">
              <w:rPr>
                <w:b/>
                <w:sz w:val="24"/>
                <w:szCs w:val="24"/>
              </w:rPr>
              <w:t>Signal name</w:t>
            </w:r>
          </w:p>
        </w:tc>
        <w:tc>
          <w:tcPr>
            <w:tcW w:w="2560" w:type="dxa"/>
          </w:tcPr>
          <w:p w14:paraId="7A22C8F7" w14:textId="77777777" w:rsidR="00CB3938" w:rsidRPr="00690607" w:rsidRDefault="00CB3938" w:rsidP="008724CE">
            <w:pPr>
              <w:ind w:firstLine="0"/>
              <w:jc w:val="center"/>
              <w:rPr>
                <w:b/>
                <w:sz w:val="24"/>
                <w:szCs w:val="24"/>
              </w:rPr>
            </w:pPr>
            <w:r w:rsidRPr="00690607">
              <w:rPr>
                <w:b/>
                <w:sz w:val="24"/>
                <w:szCs w:val="24"/>
              </w:rPr>
              <w:t>Width</w:t>
            </w:r>
          </w:p>
        </w:tc>
        <w:tc>
          <w:tcPr>
            <w:tcW w:w="1604" w:type="dxa"/>
          </w:tcPr>
          <w:p w14:paraId="23849827" w14:textId="77777777" w:rsidR="00CB3938" w:rsidRPr="00690607" w:rsidRDefault="00CB3938" w:rsidP="008724CE">
            <w:pPr>
              <w:ind w:firstLine="0"/>
              <w:jc w:val="center"/>
              <w:rPr>
                <w:b/>
                <w:sz w:val="24"/>
                <w:szCs w:val="24"/>
              </w:rPr>
            </w:pPr>
            <w:r w:rsidRPr="00690607">
              <w:rPr>
                <w:b/>
                <w:sz w:val="24"/>
                <w:szCs w:val="24"/>
              </w:rPr>
              <w:t>Input/Output</w:t>
            </w:r>
          </w:p>
        </w:tc>
        <w:tc>
          <w:tcPr>
            <w:tcW w:w="3024" w:type="dxa"/>
          </w:tcPr>
          <w:p w14:paraId="30CDE3B7" w14:textId="77777777" w:rsidR="00CB3938" w:rsidRPr="00690607" w:rsidRDefault="00CB3938" w:rsidP="008724CE">
            <w:pPr>
              <w:ind w:firstLine="0"/>
              <w:jc w:val="center"/>
              <w:rPr>
                <w:b/>
                <w:sz w:val="24"/>
                <w:szCs w:val="24"/>
              </w:rPr>
            </w:pPr>
            <w:r w:rsidRPr="00690607">
              <w:rPr>
                <w:b/>
                <w:sz w:val="24"/>
                <w:szCs w:val="24"/>
              </w:rPr>
              <w:t>Description</w:t>
            </w:r>
          </w:p>
        </w:tc>
      </w:tr>
      <w:tr w:rsidR="00CB3938" w:rsidRPr="00690607" w14:paraId="064B7578" w14:textId="77777777" w:rsidTr="008724CE">
        <w:tc>
          <w:tcPr>
            <w:tcW w:w="1897" w:type="dxa"/>
          </w:tcPr>
          <w:p w14:paraId="1FA803A1" w14:textId="77777777" w:rsidR="00CB3938" w:rsidRPr="00690607" w:rsidRDefault="00CB3938" w:rsidP="008724CE">
            <w:pPr>
              <w:ind w:firstLine="0"/>
              <w:rPr>
                <w:b/>
                <w:sz w:val="24"/>
                <w:szCs w:val="24"/>
              </w:rPr>
            </w:pPr>
            <w:r w:rsidRPr="00690607">
              <w:rPr>
                <w:b/>
                <w:sz w:val="24"/>
                <w:szCs w:val="24"/>
              </w:rPr>
              <w:t>clk</w:t>
            </w:r>
          </w:p>
        </w:tc>
        <w:tc>
          <w:tcPr>
            <w:tcW w:w="2560" w:type="dxa"/>
          </w:tcPr>
          <w:p w14:paraId="0BA00C9C" w14:textId="77777777" w:rsidR="00CB3938" w:rsidRPr="00690607" w:rsidRDefault="00CB3938" w:rsidP="008724CE">
            <w:pPr>
              <w:ind w:firstLine="0"/>
              <w:jc w:val="center"/>
              <w:rPr>
                <w:sz w:val="24"/>
                <w:szCs w:val="24"/>
              </w:rPr>
            </w:pPr>
            <w:r w:rsidRPr="00690607">
              <w:rPr>
                <w:sz w:val="24"/>
                <w:szCs w:val="24"/>
              </w:rPr>
              <w:t>1</w:t>
            </w:r>
          </w:p>
        </w:tc>
        <w:tc>
          <w:tcPr>
            <w:tcW w:w="1604" w:type="dxa"/>
          </w:tcPr>
          <w:p w14:paraId="16107D56"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11A51CB8" w14:textId="77777777" w:rsidR="00CB3938" w:rsidRPr="00690607" w:rsidRDefault="00CB3938" w:rsidP="008724CE">
            <w:pPr>
              <w:ind w:firstLine="0"/>
              <w:rPr>
                <w:sz w:val="24"/>
                <w:szCs w:val="24"/>
              </w:rPr>
            </w:pPr>
            <w:r>
              <w:rPr>
                <w:sz w:val="24"/>
                <w:szCs w:val="24"/>
              </w:rPr>
              <w:t>Clock signal</w:t>
            </w:r>
          </w:p>
        </w:tc>
      </w:tr>
      <w:tr w:rsidR="00CB3938" w:rsidRPr="00690607" w14:paraId="7FB1BCBB" w14:textId="77777777" w:rsidTr="008724CE">
        <w:tc>
          <w:tcPr>
            <w:tcW w:w="1897" w:type="dxa"/>
          </w:tcPr>
          <w:p w14:paraId="17E64008" w14:textId="77777777" w:rsidR="00CB3938" w:rsidRPr="00690607" w:rsidRDefault="00CB3938" w:rsidP="008724CE">
            <w:pPr>
              <w:ind w:firstLine="0"/>
              <w:rPr>
                <w:b/>
                <w:sz w:val="24"/>
                <w:szCs w:val="24"/>
              </w:rPr>
            </w:pPr>
            <w:r w:rsidRPr="00690607">
              <w:rPr>
                <w:b/>
                <w:sz w:val="24"/>
                <w:szCs w:val="24"/>
              </w:rPr>
              <w:t>reset_n</w:t>
            </w:r>
          </w:p>
        </w:tc>
        <w:tc>
          <w:tcPr>
            <w:tcW w:w="2560" w:type="dxa"/>
          </w:tcPr>
          <w:p w14:paraId="773338A9" w14:textId="77777777" w:rsidR="00CB3938" w:rsidRPr="00690607" w:rsidRDefault="00CB3938" w:rsidP="008724CE">
            <w:pPr>
              <w:ind w:firstLine="0"/>
              <w:jc w:val="center"/>
              <w:rPr>
                <w:sz w:val="24"/>
                <w:szCs w:val="24"/>
              </w:rPr>
            </w:pPr>
            <w:r w:rsidRPr="00690607">
              <w:rPr>
                <w:sz w:val="24"/>
                <w:szCs w:val="24"/>
              </w:rPr>
              <w:t>1</w:t>
            </w:r>
          </w:p>
        </w:tc>
        <w:tc>
          <w:tcPr>
            <w:tcW w:w="1604" w:type="dxa"/>
          </w:tcPr>
          <w:p w14:paraId="0311AFB9"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588EF74A" w14:textId="77777777" w:rsidR="00CB3938" w:rsidRPr="00690607" w:rsidRDefault="00CB3938" w:rsidP="008724CE">
            <w:pPr>
              <w:ind w:firstLine="0"/>
              <w:rPr>
                <w:sz w:val="24"/>
                <w:szCs w:val="24"/>
              </w:rPr>
            </w:pPr>
            <w:r>
              <w:rPr>
                <w:sz w:val="24"/>
                <w:szCs w:val="24"/>
              </w:rPr>
              <w:t>Asynchronous reset, active LOW</w:t>
            </w:r>
          </w:p>
        </w:tc>
      </w:tr>
      <w:tr w:rsidR="00CB3938" w:rsidRPr="00690607" w14:paraId="65416551" w14:textId="77777777" w:rsidTr="008724CE">
        <w:tc>
          <w:tcPr>
            <w:tcW w:w="1897" w:type="dxa"/>
          </w:tcPr>
          <w:p w14:paraId="60A24386" w14:textId="7ECD8106" w:rsidR="00CB3938" w:rsidRPr="00690607" w:rsidRDefault="00083B16" w:rsidP="008724CE">
            <w:pPr>
              <w:ind w:firstLine="0"/>
              <w:rPr>
                <w:b/>
                <w:sz w:val="24"/>
                <w:szCs w:val="24"/>
              </w:rPr>
            </w:pPr>
            <w:r>
              <w:rPr>
                <w:b/>
                <w:sz w:val="24"/>
                <w:szCs w:val="24"/>
              </w:rPr>
              <w:t>c</w:t>
            </w:r>
            <w:r w:rsidR="004927CB">
              <w:rPr>
                <w:b/>
                <w:sz w:val="24"/>
                <w:szCs w:val="24"/>
              </w:rPr>
              <w:t>lear</w:t>
            </w:r>
          </w:p>
        </w:tc>
        <w:tc>
          <w:tcPr>
            <w:tcW w:w="2560" w:type="dxa"/>
          </w:tcPr>
          <w:p w14:paraId="4C05539B" w14:textId="33F2CEFC" w:rsidR="00CB3938" w:rsidRPr="00690607" w:rsidRDefault="004927CB" w:rsidP="008724CE">
            <w:pPr>
              <w:ind w:firstLine="0"/>
              <w:jc w:val="center"/>
              <w:rPr>
                <w:sz w:val="24"/>
                <w:szCs w:val="24"/>
              </w:rPr>
            </w:pPr>
            <w:r>
              <w:rPr>
                <w:sz w:val="24"/>
                <w:szCs w:val="24"/>
              </w:rPr>
              <w:t>1</w:t>
            </w:r>
          </w:p>
        </w:tc>
        <w:tc>
          <w:tcPr>
            <w:tcW w:w="1604" w:type="dxa"/>
          </w:tcPr>
          <w:p w14:paraId="036538AE"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5D3C16BE" w14:textId="080B53F2" w:rsidR="00CB3938" w:rsidRPr="00690607" w:rsidRDefault="004927CB" w:rsidP="004927CB">
            <w:pPr>
              <w:ind w:firstLine="0"/>
              <w:rPr>
                <w:sz w:val="24"/>
                <w:szCs w:val="24"/>
              </w:rPr>
            </w:pPr>
            <w:r>
              <w:rPr>
                <w:sz w:val="24"/>
                <w:szCs w:val="24"/>
              </w:rPr>
              <w:t>Synchronous reset, active high, use when load new image</w:t>
            </w:r>
          </w:p>
        </w:tc>
      </w:tr>
      <w:tr w:rsidR="00CB3938" w:rsidRPr="00690607" w14:paraId="5A79770F" w14:textId="77777777" w:rsidTr="008724CE">
        <w:tc>
          <w:tcPr>
            <w:tcW w:w="1897" w:type="dxa"/>
          </w:tcPr>
          <w:p w14:paraId="18D8BCA7" w14:textId="0C8388DE" w:rsidR="00CB3938" w:rsidRPr="00690607" w:rsidRDefault="00E14D89" w:rsidP="008724CE">
            <w:pPr>
              <w:ind w:firstLine="0"/>
              <w:rPr>
                <w:b/>
                <w:sz w:val="24"/>
                <w:szCs w:val="24"/>
              </w:rPr>
            </w:pPr>
            <w:r>
              <w:rPr>
                <w:b/>
                <w:sz w:val="24"/>
                <w:szCs w:val="24"/>
              </w:rPr>
              <w:t>new_pixel</w:t>
            </w:r>
          </w:p>
        </w:tc>
        <w:tc>
          <w:tcPr>
            <w:tcW w:w="2560" w:type="dxa"/>
          </w:tcPr>
          <w:p w14:paraId="4DCA1F8B" w14:textId="5881604B" w:rsidR="00CB3938" w:rsidRPr="00690607" w:rsidRDefault="00E14D89" w:rsidP="008724CE">
            <w:pPr>
              <w:ind w:firstLine="0"/>
              <w:jc w:val="center"/>
              <w:rPr>
                <w:sz w:val="24"/>
                <w:szCs w:val="24"/>
              </w:rPr>
            </w:pPr>
            <w:r>
              <w:rPr>
                <w:sz w:val="24"/>
                <w:szCs w:val="24"/>
              </w:rPr>
              <w:t>1</w:t>
            </w:r>
          </w:p>
        </w:tc>
        <w:tc>
          <w:tcPr>
            <w:tcW w:w="1604" w:type="dxa"/>
          </w:tcPr>
          <w:p w14:paraId="5E28FF45"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65D5E9DC" w14:textId="09FE9FC8" w:rsidR="00CB3938" w:rsidRPr="00690607" w:rsidRDefault="00E14D89" w:rsidP="003256D0">
            <w:pPr>
              <w:ind w:firstLine="0"/>
              <w:rPr>
                <w:sz w:val="24"/>
                <w:szCs w:val="24"/>
              </w:rPr>
            </w:pPr>
            <w:r>
              <w:rPr>
                <w:sz w:val="24"/>
                <w:szCs w:val="24"/>
              </w:rPr>
              <w:t xml:space="preserve">Signal </w:t>
            </w:r>
            <w:r w:rsidR="003256D0">
              <w:rPr>
                <w:sz w:val="24"/>
                <w:szCs w:val="24"/>
              </w:rPr>
              <w:t>that indicate new pixel</w:t>
            </w:r>
          </w:p>
        </w:tc>
      </w:tr>
      <w:tr w:rsidR="00CB3938" w:rsidRPr="00690607" w14:paraId="31E2634F" w14:textId="77777777" w:rsidTr="008724CE">
        <w:tc>
          <w:tcPr>
            <w:tcW w:w="1897" w:type="dxa"/>
          </w:tcPr>
          <w:p w14:paraId="00D96800" w14:textId="0643E6EF" w:rsidR="00CB3938" w:rsidRPr="00690607" w:rsidRDefault="003256D0" w:rsidP="008724CE">
            <w:pPr>
              <w:ind w:firstLine="0"/>
              <w:rPr>
                <w:b/>
                <w:sz w:val="24"/>
                <w:szCs w:val="24"/>
              </w:rPr>
            </w:pPr>
            <w:r>
              <w:rPr>
                <w:b/>
                <w:sz w:val="24"/>
                <w:szCs w:val="24"/>
              </w:rPr>
              <w:t>update_strobe</w:t>
            </w:r>
          </w:p>
        </w:tc>
        <w:tc>
          <w:tcPr>
            <w:tcW w:w="2560" w:type="dxa"/>
          </w:tcPr>
          <w:p w14:paraId="2F776A8B" w14:textId="03709A91" w:rsidR="00CB3938" w:rsidRPr="00690607" w:rsidRDefault="003256D0" w:rsidP="008724CE">
            <w:pPr>
              <w:ind w:firstLine="0"/>
              <w:jc w:val="center"/>
              <w:rPr>
                <w:sz w:val="24"/>
                <w:szCs w:val="24"/>
              </w:rPr>
            </w:pPr>
            <w:r>
              <w:rPr>
                <w:sz w:val="24"/>
                <w:szCs w:val="24"/>
              </w:rPr>
              <w:t>1</w:t>
            </w:r>
          </w:p>
        </w:tc>
        <w:tc>
          <w:tcPr>
            <w:tcW w:w="1604" w:type="dxa"/>
          </w:tcPr>
          <w:p w14:paraId="133F2639"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78AA21DF" w14:textId="64F3CF8D" w:rsidR="00CB3938" w:rsidRPr="00690607" w:rsidRDefault="003256D0" w:rsidP="00501A09">
            <w:pPr>
              <w:ind w:firstLine="0"/>
              <w:rPr>
                <w:sz w:val="24"/>
                <w:szCs w:val="24"/>
              </w:rPr>
            </w:pPr>
            <w:r>
              <w:rPr>
                <w:sz w:val="24"/>
                <w:szCs w:val="24"/>
              </w:rPr>
              <w:t>Signal that pixel updates are</w:t>
            </w:r>
            <w:r w:rsidR="00501A09">
              <w:rPr>
                <w:sz w:val="24"/>
                <w:szCs w:val="24"/>
              </w:rPr>
              <w:t xml:space="preserve"> being</w:t>
            </w:r>
            <w:r>
              <w:rPr>
                <w:sz w:val="24"/>
                <w:szCs w:val="24"/>
              </w:rPr>
              <w:t xml:space="preserve"> selected</w:t>
            </w:r>
          </w:p>
        </w:tc>
      </w:tr>
      <w:tr w:rsidR="00CB3938" w:rsidRPr="00690607" w14:paraId="1A07213D" w14:textId="77777777" w:rsidTr="008724CE">
        <w:tc>
          <w:tcPr>
            <w:tcW w:w="1897" w:type="dxa"/>
          </w:tcPr>
          <w:p w14:paraId="55089029" w14:textId="459DB263" w:rsidR="00CB3938" w:rsidRPr="00690607" w:rsidRDefault="003256D0" w:rsidP="008724CE">
            <w:pPr>
              <w:ind w:firstLine="0"/>
              <w:rPr>
                <w:b/>
                <w:sz w:val="24"/>
                <w:szCs w:val="24"/>
              </w:rPr>
            </w:pPr>
            <w:r>
              <w:rPr>
                <w:b/>
                <w:sz w:val="24"/>
                <w:szCs w:val="24"/>
              </w:rPr>
              <w:t>strb_value</w:t>
            </w:r>
          </w:p>
        </w:tc>
        <w:tc>
          <w:tcPr>
            <w:tcW w:w="2560" w:type="dxa"/>
          </w:tcPr>
          <w:p w14:paraId="448F5328" w14:textId="3F0AC256" w:rsidR="00CB3938" w:rsidRPr="00690607" w:rsidRDefault="003256D0" w:rsidP="008724CE">
            <w:pPr>
              <w:ind w:firstLine="0"/>
              <w:jc w:val="center"/>
              <w:rPr>
                <w:sz w:val="24"/>
                <w:szCs w:val="24"/>
              </w:rPr>
            </w:pPr>
            <w:r>
              <w:rPr>
                <w:sz w:val="24"/>
                <w:szCs w:val="24"/>
              </w:rPr>
              <w:t>M*N</w:t>
            </w:r>
          </w:p>
        </w:tc>
        <w:tc>
          <w:tcPr>
            <w:tcW w:w="1604" w:type="dxa"/>
          </w:tcPr>
          <w:p w14:paraId="4975EC57"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4BF89208" w14:textId="0717D705" w:rsidR="00CB3938" w:rsidRPr="00690607" w:rsidRDefault="00501A09" w:rsidP="00501A09">
            <w:pPr>
              <w:ind w:firstLine="0"/>
              <w:rPr>
                <w:sz w:val="24"/>
                <w:szCs w:val="24"/>
              </w:rPr>
            </w:pPr>
            <w:r>
              <w:rPr>
                <w:sz w:val="24"/>
                <w:szCs w:val="24"/>
              </w:rPr>
              <w:t>Pixels are being selected</w:t>
            </w:r>
          </w:p>
        </w:tc>
      </w:tr>
      <w:tr w:rsidR="00CB3938" w:rsidRPr="00690607" w14:paraId="375EF5BC" w14:textId="77777777" w:rsidTr="008724CE">
        <w:tc>
          <w:tcPr>
            <w:tcW w:w="1897" w:type="dxa"/>
          </w:tcPr>
          <w:p w14:paraId="1E92DCF5" w14:textId="42A42309" w:rsidR="00CB3938" w:rsidRPr="00690607" w:rsidRDefault="005B7EC2" w:rsidP="005B7EC2">
            <w:pPr>
              <w:ind w:firstLine="0"/>
              <w:rPr>
                <w:b/>
                <w:sz w:val="24"/>
                <w:szCs w:val="24"/>
              </w:rPr>
            </w:pPr>
            <w:r>
              <w:rPr>
                <w:b/>
                <w:sz w:val="24"/>
                <w:szCs w:val="24"/>
              </w:rPr>
              <w:t>matrix_outpu</w:t>
            </w:r>
            <w:r w:rsidR="008D6FAA">
              <w:rPr>
                <w:b/>
                <w:sz w:val="24"/>
                <w:szCs w:val="24"/>
              </w:rPr>
              <w:t>t</w:t>
            </w:r>
          </w:p>
        </w:tc>
        <w:tc>
          <w:tcPr>
            <w:tcW w:w="2560" w:type="dxa"/>
          </w:tcPr>
          <w:p w14:paraId="03335489" w14:textId="76029BBE" w:rsidR="00CB3938" w:rsidRPr="00690607" w:rsidRDefault="005B7EC2" w:rsidP="008724CE">
            <w:pPr>
              <w:ind w:firstLine="0"/>
              <w:jc w:val="center"/>
              <w:rPr>
                <w:sz w:val="24"/>
                <w:szCs w:val="24"/>
              </w:rPr>
            </w:pPr>
            <w:r>
              <w:rPr>
                <w:sz w:val="24"/>
                <w:szCs w:val="24"/>
              </w:rPr>
              <w:t>M*N</w:t>
            </w:r>
          </w:p>
        </w:tc>
        <w:tc>
          <w:tcPr>
            <w:tcW w:w="1604" w:type="dxa"/>
          </w:tcPr>
          <w:p w14:paraId="633EC1B7" w14:textId="040AE0C0" w:rsidR="00CB3938" w:rsidRPr="00690607" w:rsidRDefault="005B7EC2" w:rsidP="008724CE">
            <w:pPr>
              <w:ind w:firstLine="0"/>
              <w:jc w:val="center"/>
              <w:rPr>
                <w:sz w:val="24"/>
                <w:szCs w:val="24"/>
              </w:rPr>
            </w:pPr>
            <w:r>
              <w:rPr>
                <w:sz w:val="24"/>
                <w:szCs w:val="24"/>
              </w:rPr>
              <w:t>Output</w:t>
            </w:r>
          </w:p>
        </w:tc>
        <w:tc>
          <w:tcPr>
            <w:tcW w:w="3024" w:type="dxa"/>
          </w:tcPr>
          <w:p w14:paraId="799A814A" w14:textId="6F630C07" w:rsidR="00CB3938" w:rsidRPr="00690607" w:rsidRDefault="005B7EC2" w:rsidP="008724CE">
            <w:pPr>
              <w:ind w:firstLine="0"/>
              <w:rPr>
                <w:sz w:val="24"/>
                <w:szCs w:val="24"/>
              </w:rPr>
            </w:pPr>
            <w:r>
              <w:rPr>
                <w:sz w:val="24"/>
                <w:szCs w:val="24"/>
              </w:rPr>
              <w:t>Matrix output</w:t>
            </w:r>
          </w:p>
        </w:tc>
      </w:tr>
    </w:tbl>
    <w:p w14:paraId="59D238A7" w14:textId="77777777" w:rsidR="007B10A4" w:rsidRDefault="007B10A4" w:rsidP="007B10A4">
      <w:pPr>
        <w:pStyle w:val="Caption"/>
      </w:pPr>
    </w:p>
    <w:p w14:paraId="58D592C8" w14:textId="77777777" w:rsidR="007B10A4" w:rsidRDefault="007B10A4" w:rsidP="007B10A4">
      <w:pPr>
        <w:pStyle w:val="Caption"/>
      </w:pPr>
    </w:p>
    <w:p w14:paraId="7626D953" w14:textId="60E68097" w:rsidR="007B10A4" w:rsidRDefault="007B10A4" w:rsidP="007B10A4">
      <w:pPr>
        <w:pStyle w:val="Caption"/>
      </w:pPr>
      <w:bookmarkStart w:id="94" w:name="_Toc125903524"/>
      <w:r>
        <w:lastRenderedPageBreak/>
        <w:t xml:space="preserve">Table </w:t>
      </w:r>
      <w:fldSimple w:instr=" STYLEREF 1 \s ">
        <w:r w:rsidR="006A0071">
          <w:rPr>
            <w:noProof/>
          </w:rPr>
          <w:t>2</w:t>
        </w:r>
      </w:fldSimple>
      <w:r w:rsidR="007F36DF">
        <w:t>.</w:t>
      </w:r>
      <w:fldSimple w:instr=" SEQ Table \* ARABIC \s 1 ">
        <w:r w:rsidR="006A0071">
          <w:rPr>
            <w:noProof/>
          </w:rPr>
          <w:t>17</w:t>
        </w:r>
      </w:fldSimple>
      <w:r>
        <w:t xml:space="preserve"> eda_output_ram parameter description</w:t>
      </w:r>
      <w:bookmarkEnd w:id="94"/>
    </w:p>
    <w:tbl>
      <w:tblPr>
        <w:tblStyle w:val="TableGrid"/>
        <w:tblW w:w="9067" w:type="dxa"/>
        <w:tblLook w:val="04A0" w:firstRow="1" w:lastRow="0" w:firstColumn="1" w:lastColumn="0" w:noHBand="0" w:noVBand="1"/>
      </w:tblPr>
      <w:tblGrid>
        <w:gridCol w:w="2297"/>
        <w:gridCol w:w="2415"/>
        <w:gridCol w:w="4355"/>
      </w:tblGrid>
      <w:tr w:rsidR="007B10A4" w:rsidRPr="00690607" w14:paraId="1CC2EB13" w14:textId="77777777" w:rsidTr="00143C60">
        <w:tc>
          <w:tcPr>
            <w:tcW w:w="2297" w:type="dxa"/>
          </w:tcPr>
          <w:p w14:paraId="14E86792" w14:textId="77777777" w:rsidR="007B10A4" w:rsidRPr="00690607" w:rsidRDefault="007B10A4" w:rsidP="00143C60">
            <w:pPr>
              <w:ind w:firstLine="0"/>
              <w:jc w:val="center"/>
              <w:rPr>
                <w:b/>
                <w:sz w:val="24"/>
                <w:szCs w:val="24"/>
              </w:rPr>
            </w:pPr>
            <w:r>
              <w:rPr>
                <w:b/>
                <w:sz w:val="24"/>
                <w:szCs w:val="24"/>
              </w:rPr>
              <w:t>Parameter</w:t>
            </w:r>
          </w:p>
        </w:tc>
        <w:tc>
          <w:tcPr>
            <w:tcW w:w="2415" w:type="dxa"/>
          </w:tcPr>
          <w:p w14:paraId="32DA171E" w14:textId="77777777" w:rsidR="007B10A4" w:rsidRPr="00690607" w:rsidRDefault="007B10A4" w:rsidP="00143C60">
            <w:pPr>
              <w:ind w:firstLine="0"/>
              <w:jc w:val="center"/>
              <w:rPr>
                <w:b/>
                <w:sz w:val="24"/>
                <w:szCs w:val="24"/>
              </w:rPr>
            </w:pPr>
            <w:r>
              <w:rPr>
                <w:b/>
                <w:sz w:val="24"/>
                <w:szCs w:val="24"/>
              </w:rPr>
              <w:t>Value</w:t>
            </w:r>
          </w:p>
        </w:tc>
        <w:tc>
          <w:tcPr>
            <w:tcW w:w="4355" w:type="dxa"/>
          </w:tcPr>
          <w:p w14:paraId="73B5B3E2" w14:textId="77777777" w:rsidR="007B10A4" w:rsidRPr="00690607" w:rsidRDefault="007B10A4" w:rsidP="00143C60">
            <w:pPr>
              <w:ind w:firstLine="0"/>
              <w:jc w:val="center"/>
              <w:rPr>
                <w:b/>
                <w:sz w:val="24"/>
                <w:szCs w:val="24"/>
              </w:rPr>
            </w:pPr>
            <w:r w:rsidRPr="00690607">
              <w:rPr>
                <w:b/>
                <w:sz w:val="24"/>
                <w:szCs w:val="24"/>
              </w:rPr>
              <w:t>Description</w:t>
            </w:r>
          </w:p>
        </w:tc>
      </w:tr>
      <w:tr w:rsidR="007B10A4" w:rsidRPr="00690607" w14:paraId="6A8279CA" w14:textId="77777777" w:rsidTr="00143C60">
        <w:tc>
          <w:tcPr>
            <w:tcW w:w="2297" w:type="dxa"/>
          </w:tcPr>
          <w:p w14:paraId="7CC1090C" w14:textId="77777777" w:rsidR="007B10A4" w:rsidRPr="00274545" w:rsidRDefault="007B10A4" w:rsidP="00143C60">
            <w:pPr>
              <w:ind w:firstLine="0"/>
              <w:jc w:val="left"/>
              <w:rPr>
                <w:b/>
                <w:sz w:val="24"/>
                <w:szCs w:val="24"/>
                <w:lang w:val="vi-VN"/>
              </w:rPr>
            </w:pPr>
            <w:r>
              <w:rPr>
                <w:b/>
                <w:sz w:val="24"/>
                <w:szCs w:val="24"/>
              </w:rPr>
              <w:t>M</w:t>
            </w:r>
          </w:p>
        </w:tc>
        <w:tc>
          <w:tcPr>
            <w:tcW w:w="2415" w:type="dxa"/>
          </w:tcPr>
          <w:p w14:paraId="148506B3" w14:textId="77777777" w:rsidR="007B10A4" w:rsidRDefault="007B10A4" w:rsidP="00143C60">
            <w:pPr>
              <w:ind w:firstLine="0"/>
              <w:jc w:val="left"/>
              <w:rPr>
                <w:sz w:val="24"/>
                <w:szCs w:val="24"/>
              </w:rPr>
            </w:pPr>
            <w:r>
              <w:rPr>
                <w:sz w:val="24"/>
                <w:szCs w:val="24"/>
              </w:rPr>
              <w:t>2 to 256</w:t>
            </w:r>
          </w:p>
          <w:p w14:paraId="4E5EC5E3" w14:textId="77777777" w:rsidR="007B10A4" w:rsidRDefault="007B10A4" w:rsidP="00143C60">
            <w:pPr>
              <w:ind w:firstLine="0"/>
              <w:jc w:val="left"/>
              <w:rPr>
                <w:b/>
                <w:sz w:val="24"/>
                <w:szCs w:val="24"/>
              </w:rPr>
            </w:pPr>
            <w:r>
              <w:rPr>
                <w:sz w:val="24"/>
                <w:szCs w:val="24"/>
              </w:rPr>
              <w:t>Default: 6</w:t>
            </w:r>
          </w:p>
        </w:tc>
        <w:tc>
          <w:tcPr>
            <w:tcW w:w="4355" w:type="dxa"/>
          </w:tcPr>
          <w:p w14:paraId="24DA6C89" w14:textId="77777777" w:rsidR="007B10A4" w:rsidRPr="00690607" w:rsidRDefault="007B10A4" w:rsidP="00143C60">
            <w:pPr>
              <w:ind w:firstLine="0"/>
              <w:jc w:val="left"/>
              <w:rPr>
                <w:b/>
                <w:sz w:val="24"/>
                <w:szCs w:val="24"/>
              </w:rPr>
            </w:pPr>
            <w:r>
              <w:rPr>
                <w:sz w:val="24"/>
                <w:szCs w:val="24"/>
              </w:rPr>
              <w:t>Height of image</w:t>
            </w:r>
          </w:p>
        </w:tc>
      </w:tr>
      <w:tr w:rsidR="007B10A4" w:rsidRPr="00690607" w14:paraId="711D8125" w14:textId="77777777" w:rsidTr="00143C60">
        <w:tc>
          <w:tcPr>
            <w:tcW w:w="2297" w:type="dxa"/>
          </w:tcPr>
          <w:p w14:paraId="2A87392A" w14:textId="77777777" w:rsidR="007B10A4" w:rsidRDefault="007B10A4" w:rsidP="00143C60">
            <w:pPr>
              <w:ind w:firstLine="0"/>
              <w:jc w:val="left"/>
              <w:rPr>
                <w:b/>
                <w:sz w:val="24"/>
                <w:szCs w:val="24"/>
                <w:lang w:val="vi-VN"/>
              </w:rPr>
            </w:pPr>
            <w:r>
              <w:rPr>
                <w:b/>
                <w:sz w:val="24"/>
                <w:szCs w:val="24"/>
              </w:rPr>
              <w:t>N</w:t>
            </w:r>
          </w:p>
        </w:tc>
        <w:tc>
          <w:tcPr>
            <w:tcW w:w="2415" w:type="dxa"/>
          </w:tcPr>
          <w:p w14:paraId="20A8C0A0" w14:textId="77777777" w:rsidR="007B10A4" w:rsidRDefault="007B10A4" w:rsidP="00143C60">
            <w:pPr>
              <w:ind w:firstLine="0"/>
              <w:jc w:val="left"/>
              <w:rPr>
                <w:sz w:val="24"/>
                <w:szCs w:val="24"/>
              </w:rPr>
            </w:pPr>
            <w:r>
              <w:rPr>
                <w:sz w:val="24"/>
                <w:szCs w:val="24"/>
              </w:rPr>
              <w:t>2 to 256</w:t>
            </w:r>
          </w:p>
          <w:p w14:paraId="04F26EBB" w14:textId="77777777" w:rsidR="007B10A4" w:rsidRDefault="007B10A4" w:rsidP="00143C60">
            <w:pPr>
              <w:ind w:firstLine="0"/>
              <w:jc w:val="left"/>
              <w:rPr>
                <w:b/>
                <w:sz w:val="24"/>
                <w:szCs w:val="24"/>
              </w:rPr>
            </w:pPr>
            <w:r>
              <w:rPr>
                <w:sz w:val="24"/>
                <w:szCs w:val="24"/>
              </w:rPr>
              <w:t>Default: 6</w:t>
            </w:r>
          </w:p>
        </w:tc>
        <w:tc>
          <w:tcPr>
            <w:tcW w:w="4355" w:type="dxa"/>
          </w:tcPr>
          <w:p w14:paraId="638E9CAD" w14:textId="77777777" w:rsidR="007B10A4" w:rsidRPr="00690607" w:rsidRDefault="007B10A4" w:rsidP="00143C60">
            <w:pPr>
              <w:ind w:firstLine="0"/>
              <w:jc w:val="left"/>
              <w:rPr>
                <w:b/>
                <w:sz w:val="24"/>
                <w:szCs w:val="24"/>
              </w:rPr>
            </w:pPr>
            <w:r>
              <w:rPr>
                <w:sz w:val="24"/>
                <w:szCs w:val="24"/>
              </w:rPr>
              <w:t>Width of image</w:t>
            </w:r>
          </w:p>
        </w:tc>
      </w:tr>
    </w:tbl>
    <w:p w14:paraId="7D65FF77" w14:textId="77777777" w:rsidR="007B10A4" w:rsidRDefault="007B10A4" w:rsidP="007B10A4">
      <w:pPr>
        <w:ind w:firstLine="0"/>
      </w:pPr>
    </w:p>
    <w:p w14:paraId="3101FD6D" w14:textId="6DBCC1DC" w:rsidR="008724CE" w:rsidRDefault="008724CE" w:rsidP="008724CE">
      <w:pPr>
        <w:pStyle w:val="Heading4"/>
      </w:pPr>
      <w:r>
        <w:t>Functional d</w:t>
      </w:r>
      <w:r w:rsidRPr="00C14FFE">
        <w:t>es</w:t>
      </w:r>
      <w:r>
        <w:t>cription</w:t>
      </w:r>
    </w:p>
    <w:p w14:paraId="3463FF90" w14:textId="77777777" w:rsidR="008724CE" w:rsidRDefault="008724CE" w:rsidP="002D7F6A">
      <w:pPr>
        <w:ind w:firstLine="360"/>
      </w:pPr>
      <w:r w:rsidRPr="008D6FAA">
        <w:rPr>
          <w:b/>
        </w:rPr>
        <w:t>eda_output_ram</w:t>
      </w:r>
      <w:r>
        <w:t xml:space="preserve"> updates the matrix output based on strobed signal.</w:t>
      </w:r>
    </w:p>
    <w:p w14:paraId="5F8EB0AD" w14:textId="77777777" w:rsidR="00CB3938" w:rsidRDefault="00CB3938" w:rsidP="00AC309E">
      <w:pPr>
        <w:ind w:firstLine="0"/>
      </w:pPr>
    </w:p>
    <w:p w14:paraId="530D8C63" w14:textId="74B8D45C" w:rsidR="006A70A0" w:rsidRDefault="006A70A0">
      <w:pPr>
        <w:spacing w:before="0" w:after="200"/>
        <w:ind w:firstLine="0"/>
        <w:jc w:val="left"/>
      </w:pPr>
      <w:r>
        <w:br w:type="page"/>
      </w:r>
    </w:p>
    <w:p w14:paraId="4C36DEAA" w14:textId="14F86D2D" w:rsidR="00AD0059" w:rsidRDefault="00AD0059" w:rsidP="00AD0059">
      <w:pPr>
        <w:pStyle w:val="Heading1"/>
      </w:pPr>
      <w:bookmarkStart w:id="95" w:name="_Toc125905989"/>
      <w:r>
        <w:lastRenderedPageBreak/>
        <w:t>RESULT</w:t>
      </w:r>
      <w:bookmarkEnd w:id="95"/>
    </w:p>
    <w:p w14:paraId="19812367" w14:textId="17D1E112" w:rsidR="00AC4E31" w:rsidRPr="00AC4E31" w:rsidRDefault="00843482" w:rsidP="00AC4E31">
      <w:pPr>
        <w:rPr>
          <w:b/>
        </w:rPr>
      </w:pPr>
      <w:r w:rsidRPr="00750406">
        <w:t xml:space="preserve">This chapter describes the </w:t>
      </w:r>
      <w:r>
        <w:t>simulation results and synthesis result</w:t>
      </w:r>
      <w:r w:rsidR="009018D7">
        <w:t>s</w:t>
      </w:r>
      <w:r>
        <w:t xml:space="preserve">. </w:t>
      </w:r>
      <w:r w:rsidR="00AC4E31">
        <w:t xml:space="preserve">We use tools: </w:t>
      </w:r>
      <w:proofErr w:type="gramStart"/>
      <w:r w:rsidR="00AC4E31" w:rsidRPr="00AC4E31">
        <w:rPr>
          <w:b/>
        </w:rPr>
        <w:t xml:space="preserve">Questasim, </w:t>
      </w:r>
      <w:r w:rsidR="00AC07B1">
        <w:rPr>
          <w:b/>
        </w:rPr>
        <w:t xml:space="preserve"> Synopsys</w:t>
      </w:r>
      <w:proofErr w:type="gramEnd"/>
      <w:r w:rsidR="00AC07B1">
        <w:rPr>
          <w:b/>
        </w:rPr>
        <w:t xml:space="preserve"> </w:t>
      </w:r>
      <w:r w:rsidR="00AC4E31" w:rsidRPr="00AC4E31">
        <w:rPr>
          <w:b/>
        </w:rPr>
        <w:t>D</w:t>
      </w:r>
      <w:r w:rsidR="00AC07B1">
        <w:rPr>
          <w:b/>
        </w:rPr>
        <w:t xml:space="preserve">esign </w:t>
      </w:r>
      <w:r w:rsidR="00AC4E31" w:rsidRPr="00AC4E31">
        <w:rPr>
          <w:b/>
        </w:rPr>
        <w:t>C</w:t>
      </w:r>
      <w:r w:rsidR="00AC07B1">
        <w:rPr>
          <w:b/>
        </w:rPr>
        <w:t>ompiler</w:t>
      </w:r>
      <w:r w:rsidR="00AC4E31">
        <w:t xml:space="preserve"> of </w:t>
      </w:r>
      <w:r w:rsidR="00AC4E31">
        <w:rPr>
          <w:b/>
        </w:rPr>
        <w:t xml:space="preserve">Dolphin Technology Vietnam Center </w:t>
      </w:r>
      <w:r w:rsidR="00AC4E31" w:rsidRPr="00AC4E31">
        <w:t>to simulate and synthesis.</w:t>
      </w:r>
    </w:p>
    <w:p w14:paraId="59CFE9EA" w14:textId="6976E8E7" w:rsidR="00D86FCD" w:rsidRDefault="00D86FCD" w:rsidP="00D86FCD">
      <w:pPr>
        <w:pStyle w:val="Heading2"/>
      </w:pPr>
      <w:bookmarkStart w:id="96" w:name="_Toc125905990"/>
      <w:r>
        <w:t>Simulation result</w:t>
      </w:r>
      <w:bookmarkEnd w:id="96"/>
    </w:p>
    <w:p w14:paraId="11D1C6BA" w14:textId="006B1447" w:rsidR="00D86FCD" w:rsidRDefault="00BB03AC" w:rsidP="00BB03AC">
      <w:pPr>
        <w:pStyle w:val="Heading3"/>
      </w:pPr>
      <w:bookmarkStart w:id="97" w:name="_Toc125905991"/>
      <w:r>
        <w:t>Software</w:t>
      </w:r>
      <w:bookmarkEnd w:id="97"/>
    </w:p>
    <w:p w14:paraId="26F59AF9" w14:textId="3357BFA8" w:rsidR="00BB03AC" w:rsidRDefault="00FD3034" w:rsidP="004633B6">
      <w:pPr>
        <w:ind w:firstLine="360"/>
      </w:pPr>
      <w:r w:rsidRPr="00FD3034">
        <w:t xml:space="preserve">We code </w:t>
      </w:r>
      <w:r>
        <w:t>new</w:t>
      </w:r>
      <w:r w:rsidRPr="00FD3034">
        <w:t xml:space="preserve"> proposed algorithm </w:t>
      </w:r>
      <w:r>
        <w:t>by</w:t>
      </w:r>
      <w:r w:rsidRPr="00FD3034">
        <w:t xml:space="preserve"> </w:t>
      </w:r>
      <w:r>
        <w:t>P</w:t>
      </w:r>
      <w:r w:rsidRPr="00FD3034">
        <w:t xml:space="preserve">ython (code is located in </w:t>
      </w:r>
      <w:r w:rsidRPr="00FD3034">
        <w:rPr>
          <w:b/>
        </w:rPr>
        <w:t>software/new_imregion_max.py</w:t>
      </w:r>
      <w:r w:rsidRPr="00FD3034">
        <w:t xml:space="preserve">) and compare with the results of the original algorithm (original algorithm is converted to </w:t>
      </w:r>
      <w:r>
        <w:t>P</w:t>
      </w:r>
      <w:r w:rsidRPr="00FD3034">
        <w:t>ython code</w:t>
      </w:r>
      <w:r>
        <w:t xml:space="preserve"> and is located</w:t>
      </w:r>
      <w:r w:rsidRPr="00FD3034">
        <w:t xml:space="preserve"> in </w:t>
      </w:r>
      <w:r>
        <w:t xml:space="preserve">file </w:t>
      </w:r>
      <w:r w:rsidRPr="00FD3034">
        <w:rPr>
          <w:b/>
        </w:rPr>
        <w:t>software/imregion_max_orginal.py</w:t>
      </w:r>
      <w:r w:rsidRPr="00FD3034">
        <w:t>).</w:t>
      </w:r>
      <w:r>
        <w:t xml:space="preserve"> After this, w</w:t>
      </w:r>
      <w:r w:rsidR="004633B6">
        <w:t xml:space="preserve">e </w:t>
      </w:r>
      <w:r>
        <w:t>simulate</w:t>
      </w:r>
      <w:r w:rsidR="004633B6">
        <w:t xml:space="preserve"> new algorithm with </w:t>
      </w:r>
      <w:r w:rsidR="00404B61">
        <w:t>10</w:t>
      </w:r>
      <w:r w:rsidR="004633B6">
        <w:t>0</w:t>
      </w:r>
      <w:r w:rsidR="00B73083">
        <w:t>0</w:t>
      </w:r>
      <w:r w:rsidR="004633B6">
        <w:t>000 test cases</w:t>
      </w:r>
      <w:r w:rsidR="00294C6D">
        <w:t xml:space="preserve"> of image 16x16</w:t>
      </w:r>
      <w:r w:rsidR="001D1DC7">
        <w:t xml:space="preserve"> (file </w:t>
      </w:r>
      <w:r w:rsidR="001D1DC7" w:rsidRPr="00FD3034">
        <w:rPr>
          <w:b/>
        </w:rPr>
        <w:t>software</w:t>
      </w:r>
      <w:r w:rsidR="001D1DC7">
        <w:rPr>
          <w:b/>
        </w:rPr>
        <w:t>/test.py</w:t>
      </w:r>
      <w:r w:rsidR="001D1DC7">
        <w:t>)</w:t>
      </w:r>
      <w:r w:rsidR="00472437">
        <w:t>. So, the</w:t>
      </w:r>
      <w:r w:rsidR="004633B6">
        <w:t xml:space="preserve"> outputs</w:t>
      </w:r>
      <w:r w:rsidR="00472437">
        <w:t xml:space="preserve"> of </w:t>
      </w:r>
      <w:r w:rsidR="001D1DC7">
        <w:t xml:space="preserve">the </w:t>
      </w:r>
      <w:r w:rsidR="00472437">
        <w:t>new algorithm</w:t>
      </w:r>
      <w:r w:rsidR="004633B6">
        <w:t xml:space="preserve"> are equal to the original</w:t>
      </w:r>
      <w:r w:rsidR="001D1DC7">
        <w:t xml:space="preserve"> one</w:t>
      </w:r>
      <w:r w:rsidR="004633B6">
        <w:t>.</w:t>
      </w:r>
    </w:p>
    <w:p w14:paraId="5B865FEC" w14:textId="4F178B6A" w:rsidR="004F4559" w:rsidRPr="004F4559" w:rsidRDefault="004F4559" w:rsidP="004F4559">
      <w:pPr>
        <w:rPr>
          <w:b/>
        </w:rPr>
      </w:pPr>
      <w:r>
        <w:t>The result</w:t>
      </w:r>
      <w:r w:rsidR="0063384E">
        <w:t>s</w:t>
      </w:r>
      <w:r>
        <w:t xml:space="preserve"> of the software</w:t>
      </w:r>
      <w:r w:rsidR="000E2D68">
        <w:t xml:space="preserve"> simulation</w:t>
      </w:r>
      <w:r>
        <w:t xml:space="preserve"> </w:t>
      </w:r>
      <w:r w:rsidR="00143C60">
        <w:t xml:space="preserve">mentioned above </w:t>
      </w:r>
      <w:r w:rsidR="00BD3534">
        <w:t>are</w:t>
      </w:r>
      <w:r>
        <w:t xml:space="preserve"> </w:t>
      </w:r>
      <w:r w:rsidR="000E2D68">
        <w:t xml:space="preserve">located </w:t>
      </w:r>
      <w:r>
        <w:t>in</w:t>
      </w:r>
      <w:r w:rsidR="00994855">
        <w:t xml:space="preserve"> folder </w:t>
      </w:r>
      <w:r>
        <w:rPr>
          <w:b/>
        </w:rPr>
        <w:t>software/test</w:t>
      </w:r>
      <w:r w:rsidR="000412AF">
        <w:rPr>
          <w:b/>
        </w:rPr>
        <w:t>_</w:t>
      </w:r>
      <w:r>
        <w:rPr>
          <w:b/>
        </w:rPr>
        <w:t>result/</w:t>
      </w:r>
      <w:r w:rsidRPr="004F4559">
        <w:t>.</w:t>
      </w:r>
    </w:p>
    <w:p w14:paraId="3810C3F8" w14:textId="3B84D6EB" w:rsidR="00BB03AC" w:rsidRDefault="00BB03AC" w:rsidP="00BB03AC">
      <w:pPr>
        <w:pStyle w:val="Heading3"/>
      </w:pPr>
      <w:bookmarkStart w:id="98" w:name="_Toc125905992"/>
      <w:r>
        <w:t>Hardware</w:t>
      </w:r>
      <w:bookmarkEnd w:id="98"/>
    </w:p>
    <w:p w14:paraId="7D3FBF82" w14:textId="7A78A22A" w:rsidR="00BB03AC" w:rsidRDefault="00727537" w:rsidP="00727537">
      <w:pPr>
        <w:ind w:firstLine="360"/>
      </w:pPr>
      <w:r>
        <w:t>We creat</w:t>
      </w:r>
      <w:r w:rsidR="0085191D">
        <w:t>e</w:t>
      </w:r>
      <w:r>
        <w:t xml:space="preserve"> </w:t>
      </w:r>
      <w:r w:rsidR="00B73083">
        <w:t>10</w:t>
      </w:r>
      <w:r>
        <w:t>0</w:t>
      </w:r>
      <w:r w:rsidR="00B73083">
        <w:t>0</w:t>
      </w:r>
      <w:r>
        <w:t>000 random images (size 10x10, each pixel value is between 0 and 5) and write a model</w:t>
      </w:r>
      <w:r w:rsidR="00B57CF3">
        <w:t xml:space="preserve"> </w:t>
      </w:r>
      <w:r w:rsidR="00B57CF3" w:rsidRPr="00B57CF3">
        <w:t>with correct output</w:t>
      </w:r>
      <w:r>
        <w:t xml:space="preserve"> to check the output</w:t>
      </w:r>
      <w:r w:rsidR="00B57CF3">
        <w:t xml:space="preserve"> of hardware code. Finally,</w:t>
      </w:r>
      <w:r>
        <w:t xml:space="preserve"> the results are</w:t>
      </w:r>
      <w:r w:rsidR="00B57CF3">
        <w:t xml:space="preserve"> all</w:t>
      </w:r>
      <w:r>
        <w:t xml:space="preserve"> correct.</w:t>
      </w:r>
    </w:p>
    <w:p w14:paraId="5388A67B" w14:textId="2779C7ED" w:rsidR="00315B96" w:rsidRPr="00B74F8C" w:rsidRDefault="00315B96" w:rsidP="00727537">
      <w:pPr>
        <w:ind w:firstLine="360"/>
      </w:pPr>
      <w:r>
        <w:t>The result</w:t>
      </w:r>
      <w:r w:rsidR="00637AB5">
        <w:t>s</w:t>
      </w:r>
      <w:r>
        <w:t xml:space="preserve"> </w:t>
      </w:r>
      <w:proofErr w:type="gramStart"/>
      <w:r>
        <w:t>is</w:t>
      </w:r>
      <w:proofErr w:type="gramEnd"/>
      <w:r>
        <w:t xml:space="preserve"> in the folder </w:t>
      </w:r>
      <w:r w:rsidRPr="00315B96">
        <w:rPr>
          <w:b/>
        </w:rPr>
        <w:t>sim/tb/</w:t>
      </w:r>
      <w:r w:rsidR="00B74F8C">
        <w:rPr>
          <w:b/>
        </w:rPr>
        <w:t xml:space="preserve"> </w:t>
      </w:r>
      <w:r w:rsidR="00B74F8C" w:rsidRPr="00B74F8C">
        <w:t>and the log result is located in</w:t>
      </w:r>
      <w:r w:rsidR="00B74F8C">
        <w:rPr>
          <w:b/>
        </w:rPr>
        <w:t xml:space="preserve"> </w:t>
      </w:r>
      <w:r w:rsidR="00B74F8C" w:rsidRPr="00315B96">
        <w:rPr>
          <w:b/>
        </w:rPr>
        <w:t>sim/tb/</w:t>
      </w:r>
      <w:r w:rsidR="00B74F8C">
        <w:rPr>
          <w:b/>
        </w:rPr>
        <w:t>vsim.log.</w:t>
      </w:r>
    </w:p>
    <w:p w14:paraId="12BB4513" w14:textId="3920B804" w:rsidR="009E7878" w:rsidRDefault="00A116F4" w:rsidP="009E7878">
      <w:pPr>
        <w:ind w:firstLine="0"/>
      </w:pPr>
      <w:r>
        <w:rPr>
          <w:noProof/>
        </w:rPr>
        <w:drawing>
          <wp:inline distT="0" distB="0" distL="0" distR="0" wp14:anchorId="0BCE9F28" wp14:editId="59ADDA40">
            <wp:extent cx="5760085" cy="1000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ve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1000760"/>
                    </a:xfrm>
                    <a:prstGeom prst="rect">
                      <a:avLst/>
                    </a:prstGeom>
                  </pic:spPr>
                </pic:pic>
              </a:graphicData>
            </a:graphic>
          </wp:inline>
        </w:drawing>
      </w:r>
    </w:p>
    <w:p w14:paraId="37403FC1" w14:textId="3ADB00C9" w:rsidR="00A116F4" w:rsidRDefault="00A116F4" w:rsidP="00A116F4">
      <w:pPr>
        <w:pStyle w:val="Caption"/>
      </w:pPr>
      <w:bookmarkStart w:id="99" w:name="_Toc125903504"/>
      <w:r>
        <w:t xml:space="preserve">Figure </w:t>
      </w:r>
      <w:fldSimple w:instr=" STYLEREF 1 \s ">
        <w:r w:rsidR="006A0071">
          <w:rPr>
            <w:noProof/>
          </w:rPr>
          <w:t>3</w:t>
        </w:r>
      </w:fldSimple>
      <w:r w:rsidR="0077001B">
        <w:t>.</w:t>
      </w:r>
      <w:fldSimple w:instr=" SEQ Figure \* ARABIC \s 1 ">
        <w:r w:rsidR="006A0071">
          <w:rPr>
            <w:noProof/>
          </w:rPr>
          <w:t>1</w:t>
        </w:r>
      </w:fldSimple>
      <w:r>
        <w:t xml:space="preserve"> Load image into internal memory</w:t>
      </w:r>
      <w:bookmarkEnd w:id="99"/>
    </w:p>
    <w:p w14:paraId="0B3158F3" w14:textId="60D98AAC" w:rsidR="00A116F4" w:rsidRDefault="00C737B9" w:rsidP="00A116F4">
      <w:pPr>
        <w:ind w:firstLine="0"/>
      </w:pPr>
      <w:r>
        <w:rPr>
          <w:noProof/>
        </w:rPr>
        <w:lastRenderedPageBreak/>
        <w:drawing>
          <wp:inline distT="0" distB="0" distL="0" distR="0" wp14:anchorId="1D5CA41C" wp14:editId="01A6FF1F">
            <wp:extent cx="5760085" cy="3053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_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inline>
        </w:drawing>
      </w:r>
    </w:p>
    <w:p w14:paraId="14A9DB5A" w14:textId="7B693A21" w:rsidR="00C737B9" w:rsidRPr="00A116F4" w:rsidRDefault="00C737B9" w:rsidP="00C737B9">
      <w:pPr>
        <w:pStyle w:val="Caption"/>
      </w:pPr>
      <w:bookmarkStart w:id="100" w:name="_Toc125903505"/>
      <w:r>
        <w:t xml:space="preserve">Figure </w:t>
      </w:r>
      <w:fldSimple w:instr=" STYLEREF 1 \s ">
        <w:r w:rsidR="006A0071">
          <w:rPr>
            <w:noProof/>
          </w:rPr>
          <w:t>3</w:t>
        </w:r>
      </w:fldSimple>
      <w:r w:rsidR="0077001B">
        <w:t>.</w:t>
      </w:r>
      <w:fldSimple w:instr=" SEQ Figure \* ARABIC \s 1 ">
        <w:r w:rsidR="006A0071">
          <w:rPr>
            <w:noProof/>
          </w:rPr>
          <w:t>2</w:t>
        </w:r>
      </w:fldSimple>
      <w:r>
        <w:t xml:space="preserve"> Waveform of 1 testcase</w:t>
      </w:r>
      <w:bookmarkEnd w:id="100"/>
    </w:p>
    <w:p w14:paraId="05FA4A2F" w14:textId="07896269" w:rsidR="00A116F4" w:rsidRDefault="00A116F4" w:rsidP="00A116F4">
      <w:pPr>
        <w:ind w:firstLine="0"/>
      </w:pPr>
      <w:r>
        <w:rPr>
          <w:noProof/>
        </w:rPr>
        <w:drawing>
          <wp:inline distT="0" distB="0" distL="0" distR="0" wp14:anchorId="030A055C" wp14:editId="3A850FC8">
            <wp:extent cx="5760085"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v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387600"/>
                    </a:xfrm>
                    <a:prstGeom prst="rect">
                      <a:avLst/>
                    </a:prstGeom>
                  </pic:spPr>
                </pic:pic>
              </a:graphicData>
            </a:graphic>
          </wp:inline>
        </w:drawing>
      </w:r>
    </w:p>
    <w:p w14:paraId="70A6C76B" w14:textId="4AE0E907" w:rsidR="00A116F4" w:rsidRDefault="00A116F4" w:rsidP="00C737B9">
      <w:pPr>
        <w:pStyle w:val="Caption"/>
      </w:pPr>
      <w:bookmarkStart w:id="101" w:name="_Toc125903506"/>
      <w:r>
        <w:t xml:space="preserve">Figure </w:t>
      </w:r>
      <w:fldSimple w:instr=" STYLEREF 1 \s ">
        <w:r w:rsidR="006A0071">
          <w:rPr>
            <w:noProof/>
          </w:rPr>
          <w:t>3</w:t>
        </w:r>
      </w:fldSimple>
      <w:r w:rsidR="0077001B">
        <w:t>.</w:t>
      </w:r>
      <w:fldSimple w:instr=" SEQ Figure \* ARABIC \s 1 ">
        <w:r w:rsidR="006A0071">
          <w:rPr>
            <w:noProof/>
          </w:rPr>
          <w:t>3</w:t>
        </w:r>
      </w:fldSimple>
      <w:r>
        <w:t xml:space="preserve"> Waveform of multiple testcases</w:t>
      </w:r>
      <w:bookmarkEnd w:id="101"/>
    </w:p>
    <w:p w14:paraId="04331F58" w14:textId="15C5D063" w:rsidR="00015AA6" w:rsidRDefault="0077001B" w:rsidP="00015AA6">
      <w:pPr>
        <w:ind w:firstLine="0"/>
      </w:pPr>
      <w:r>
        <w:rPr>
          <w:noProof/>
        </w:rPr>
        <w:lastRenderedPageBreak/>
        <w:drawing>
          <wp:inline distT="0" distB="0" distL="0" distR="0" wp14:anchorId="5703CD5B" wp14:editId="5F138E62">
            <wp:extent cx="5760085" cy="3836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836035"/>
                    </a:xfrm>
                    <a:prstGeom prst="rect">
                      <a:avLst/>
                    </a:prstGeom>
                  </pic:spPr>
                </pic:pic>
              </a:graphicData>
            </a:graphic>
          </wp:inline>
        </w:drawing>
      </w:r>
    </w:p>
    <w:p w14:paraId="60D82DBF" w14:textId="41A4E596" w:rsidR="0077001B" w:rsidRPr="00015AA6" w:rsidRDefault="0077001B" w:rsidP="0077001B">
      <w:pPr>
        <w:pStyle w:val="Caption"/>
      </w:pPr>
      <w:bookmarkStart w:id="102" w:name="_Toc125903507"/>
      <w:r>
        <w:t xml:space="preserve">Figure </w:t>
      </w:r>
      <w:fldSimple w:instr=" STYLEREF 1 \s ">
        <w:r w:rsidR="006A0071">
          <w:rPr>
            <w:noProof/>
          </w:rPr>
          <w:t>3</w:t>
        </w:r>
      </w:fldSimple>
      <w:r>
        <w:t>.</w:t>
      </w:r>
      <w:fldSimple w:instr=" SEQ Figure \* ARABIC \s 1 ">
        <w:r w:rsidR="006A0071">
          <w:rPr>
            <w:noProof/>
          </w:rPr>
          <w:t>4</w:t>
        </w:r>
      </w:fldSimple>
      <w:r>
        <w:t xml:space="preserve"> Result compare</w:t>
      </w:r>
      <w:r w:rsidR="000B02DA">
        <w:t>d</w:t>
      </w:r>
      <w:r>
        <w:t xml:space="preserve"> with model</w:t>
      </w:r>
      <w:bookmarkEnd w:id="102"/>
    </w:p>
    <w:p w14:paraId="2CEE22B3" w14:textId="2EA1D17E" w:rsidR="00D86FCD" w:rsidRDefault="00D86FCD" w:rsidP="00D86FCD">
      <w:pPr>
        <w:pStyle w:val="Heading2"/>
      </w:pPr>
      <w:bookmarkStart w:id="103" w:name="_Toc125905993"/>
      <w:r>
        <w:t>Synthesis result</w:t>
      </w:r>
      <w:r w:rsidR="002B48F9">
        <w:t>s</w:t>
      </w:r>
      <w:bookmarkEnd w:id="103"/>
    </w:p>
    <w:p w14:paraId="588707DF" w14:textId="606CE340" w:rsidR="00D86FCD" w:rsidRDefault="0034622F" w:rsidP="002B48F9">
      <w:pPr>
        <w:spacing w:before="0" w:after="200"/>
        <w:ind w:firstLine="450"/>
        <w:jc w:val="left"/>
      </w:pPr>
      <w:r>
        <w:t xml:space="preserve">We use 28nm library of </w:t>
      </w:r>
      <w:r w:rsidRPr="0034622F">
        <w:rPr>
          <w:b/>
        </w:rPr>
        <w:t>Dolphin Technology Vietnam Center</w:t>
      </w:r>
      <w:r>
        <w:t xml:space="preserve"> to synthesis and the maximum achievable frequency is 760 MHz.</w:t>
      </w:r>
    </w:p>
    <w:p w14:paraId="6F33C695" w14:textId="6120DA47" w:rsidR="002B48F9" w:rsidRPr="004F4559" w:rsidRDefault="002B48F9" w:rsidP="002B48F9">
      <w:pPr>
        <w:rPr>
          <w:b/>
        </w:rPr>
      </w:pPr>
      <w:r>
        <w:t xml:space="preserve">The result of the synthesis </w:t>
      </w:r>
      <w:r w:rsidR="0072148F">
        <w:t>phase</w:t>
      </w:r>
      <w:r>
        <w:t xml:space="preserve"> is in the folder </w:t>
      </w:r>
      <w:r>
        <w:rPr>
          <w:b/>
        </w:rPr>
        <w:t>syn/reports/</w:t>
      </w:r>
      <w:r w:rsidRPr="004F4559">
        <w:t>.</w:t>
      </w:r>
    </w:p>
    <w:p w14:paraId="632CA30B" w14:textId="5C1960EB" w:rsidR="002B48F9" w:rsidRDefault="002B48F9" w:rsidP="002B48F9">
      <w:pPr>
        <w:pStyle w:val="Caption"/>
      </w:pPr>
      <w:bookmarkStart w:id="104" w:name="_Toc125903525"/>
      <w:r>
        <w:t xml:space="preserve">Table </w:t>
      </w:r>
      <w:fldSimple w:instr=" STYLEREF 1 \s ">
        <w:r w:rsidR="006A0071">
          <w:rPr>
            <w:noProof/>
          </w:rPr>
          <w:t>3</w:t>
        </w:r>
      </w:fldSimple>
      <w:r w:rsidR="007F36DF">
        <w:t>.</w:t>
      </w:r>
      <w:fldSimple w:instr=" SEQ Table \* ARABIC \s 1 ">
        <w:r w:rsidR="006A0071">
          <w:rPr>
            <w:noProof/>
          </w:rPr>
          <w:t>1</w:t>
        </w:r>
      </w:fldSimple>
      <w:r>
        <w:t xml:space="preserve"> Synthesis results</w:t>
      </w:r>
      <w:bookmarkEnd w:id="104"/>
    </w:p>
    <w:tbl>
      <w:tblPr>
        <w:tblStyle w:val="TableGrid"/>
        <w:tblW w:w="9085" w:type="dxa"/>
        <w:tblLook w:val="04A0" w:firstRow="1" w:lastRow="0" w:firstColumn="1" w:lastColumn="0" w:noHBand="0" w:noVBand="1"/>
      </w:tblPr>
      <w:tblGrid>
        <w:gridCol w:w="2605"/>
        <w:gridCol w:w="6480"/>
      </w:tblGrid>
      <w:tr w:rsidR="002B48F9" w:rsidRPr="00235D52" w14:paraId="3875E782" w14:textId="77777777" w:rsidTr="00235D52">
        <w:tc>
          <w:tcPr>
            <w:tcW w:w="2605" w:type="dxa"/>
          </w:tcPr>
          <w:p w14:paraId="71C50431" w14:textId="61E3669E" w:rsidR="002B48F9"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Timing Path Group 'clk'</w:t>
            </w:r>
          </w:p>
        </w:tc>
        <w:tc>
          <w:tcPr>
            <w:tcW w:w="6480" w:type="dxa"/>
          </w:tcPr>
          <w:p w14:paraId="1729925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30DF6706"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Levels of Logic:           16.00000</w:t>
            </w:r>
          </w:p>
          <w:p w14:paraId="0580281A"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Critical Path Length:       0.41488</w:t>
            </w:r>
          </w:p>
          <w:p w14:paraId="208F158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Critical Path Slack:        0.00005</w:t>
            </w:r>
          </w:p>
          <w:p w14:paraId="2C39E311"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Critical Path Clk Period:   1.31579</w:t>
            </w:r>
          </w:p>
          <w:p w14:paraId="43C8C2CA"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Negative Slack:       0.00000</w:t>
            </w:r>
          </w:p>
          <w:p w14:paraId="07E5A165"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No. of Violating Paths:     0.00000</w:t>
            </w:r>
          </w:p>
          <w:p w14:paraId="0F6D434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Worst Hold Violation:      -0.19615</w:t>
            </w:r>
          </w:p>
          <w:p w14:paraId="6DBB05B5"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Hold Violation:     -65.60418</w:t>
            </w:r>
          </w:p>
          <w:p w14:paraId="3AD6E7D1"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No. of Hold Violations:   646.00000</w:t>
            </w:r>
          </w:p>
          <w:p w14:paraId="2E3EC0C4" w14:textId="61880887" w:rsidR="002B48F9"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tc>
      </w:tr>
      <w:tr w:rsidR="00235D52" w:rsidRPr="00235D52" w14:paraId="2F20D51E" w14:textId="77777777" w:rsidTr="00235D52">
        <w:tc>
          <w:tcPr>
            <w:tcW w:w="2605" w:type="dxa"/>
          </w:tcPr>
          <w:p w14:paraId="29ABB05C" w14:textId="23045D55"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Cell Count</w:t>
            </w:r>
          </w:p>
        </w:tc>
        <w:tc>
          <w:tcPr>
            <w:tcW w:w="6480" w:type="dxa"/>
          </w:tcPr>
          <w:p w14:paraId="139C3825"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6B2296FD"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Hierarchical Cell Count:          0</w:t>
            </w:r>
          </w:p>
          <w:p w14:paraId="290766EA"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Hierarchical Port Count:          0</w:t>
            </w:r>
          </w:p>
          <w:p w14:paraId="1C03F45B"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Leaf Cell Count:               5523</w:t>
            </w:r>
          </w:p>
          <w:p w14:paraId="5EC1F643"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Buf/Inv Cell Count:            1001</w:t>
            </w:r>
          </w:p>
          <w:p w14:paraId="521152D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Buf Cell Count:                  40</w:t>
            </w:r>
          </w:p>
          <w:p w14:paraId="7DA2D3AB"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Inv Cell Count:                 961</w:t>
            </w:r>
          </w:p>
          <w:p w14:paraId="6A9F4CB7"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CT Buf/Inv Cell Count:            1</w:t>
            </w:r>
          </w:p>
          <w:p w14:paraId="7C4F0396"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Combinational Cell Count:      4754</w:t>
            </w:r>
          </w:p>
          <w:p w14:paraId="7E497C0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lastRenderedPageBreak/>
              <w:t xml:space="preserve">  Sequential Cell Count:          769</w:t>
            </w:r>
          </w:p>
          <w:p w14:paraId="642870DC"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Macro Count:                      0</w:t>
            </w:r>
          </w:p>
          <w:p w14:paraId="3A9988C6" w14:textId="7E7E910B"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tc>
      </w:tr>
      <w:tr w:rsidR="00235D52" w:rsidRPr="00235D52" w14:paraId="347A3A84" w14:textId="77777777" w:rsidTr="00235D52">
        <w:tc>
          <w:tcPr>
            <w:tcW w:w="2605" w:type="dxa"/>
          </w:tcPr>
          <w:p w14:paraId="298A2DFD" w14:textId="7DC0D162"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lastRenderedPageBreak/>
              <w:t>Area</w:t>
            </w:r>
          </w:p>
        </w:tc>
        <w:tc>
          <w:tcPr>
            <w:tcW w:w="6480" w:type="dxa"/>
          </w:tcPr>
          <w:p w14:paraId="6B6968E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45E9DE2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Combinational Area:      2719.59799</w:t>
            </w:r>
          </w:p>
          <w:p w14:paraId="37FB4FA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Noncombinational Area:   1796.04602</w:t>
            </w:r>
          </w:p>
          <w:p w14:paraId="3F2BDEA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Buf/Inv Area:             302.23200</w:t>
            </w:r>
          </w:p>
          <w:p w14:paraId="1109D23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Buffer Area:         49.00000</w:t>
            </w:r>
          </w:p>
          <w:p w14:paraId="40D13848"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Inverter Area:      253.23200</w:t>
            </w:r>
          </w:p>
          <w:p w14:paraId="3568E88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Macro/Black Box Area:       0.00000</w:t>
            </w:r>
          </w:p>
          <w:p w14:paraId="14ACD8F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Net Area:                   0.00000</w:t>
            </w:r>
          </w:p>
          <w:p w14:paraId="460B1F8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33C4EADD" w14:textId="3D6F532C" w:rsidR="00235D52" w:rsidRPr="001048F8" w:rsidRDefault="00235D52" w:rsidP="00BE1A26">
            <w:pPr>
              <w:spacing w:before="0" w:after="0"/>
              <w:ind w:firstLine="0"/>
              <w:jc w:val="left"/>
              <w:rPr>
                <w:rFonts w:ascii="Consolas" w:hAnsi="Consolas"/>
                <w:color w:val="FF0000"/>
                <w:sz w:val="20"/>
                <w:szCs w:val="24"/>
              </w:rPr>
            </w:pPr>
            <w:r w:rsidRPr="00235D52">
              <w:rPr>
                <w:rFonts w:ascii="Consolas" w:hAnsi="Consolas"/>
                <w:sz w:val="20"/>
                <w:szCs w:val="24"/>
              </w:rPr>
              <w:t xml:space="preserve">  Cell Area:               4515.64401</w:t>
            </w:r>
            <w:r w:rsidR="00F06017">
              <w:rPr>
                <w:rFonts w:ascii="Consolas" w:hAnsi="Consolas"/>
                <w:sz w:val="20"/>
                <w:szCs w:val="24"/>
              </w:rPr>
              <w:t xml:space="preserve"> </w:t>
            </w:r>
            <w:r w:rsidR="00F06017" w:rsidRPr="001048F8">
              <w:rPr>
                <w:rFonts w:ascii="Consolas" w:hAnsi="Consolas"/>
                <w:b/>
                <w:color w:val="FF0000"/>
                <w:sz w:val="20"/>
                <w:szCs w:val="24"/>
              </w:rPr>
              <w:t>equivalent to 15359,3333 nand2x1 cells</w:t>
            </w:r>
          </w:p>
          <w:p w14:paraId="3512FCD5" w14:textId="2472E6F2"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Design Area:             4515.64401</w:t>
            </w:r>
          </w:p>
        </w:tc>
      </w:tr>
      <w:tr w:rsidR="001048F8" w:rsidRPr="00235D52" w14:paraId="1D6E2E79" w14:textId="77777777" w:rsidTr="00235D52">
        <w:tc>
          <w:tcPr>
            <w:tcW w:w="2605" w:type="dxa"/>
          </w:tcPr>
          <w:p w14:paraId="29A185E4" w14:textId="3719DA9C" w:rsidR="001048F8" w:rsidRPr="00235D52" w:rsidRDefault="001048F8" w:rsidP="00BE1A26">
            <w:pPr>
              <w:spacing w:before="0" w:after="0"/>
              <w:ind w:firstLine="0"/>
              <w:jc w:val="left"/>
              <w:rPr>
                <w:rFonts w:ascii="Consolas" w:hAnsi="Consolas"/>
                <w:sz w:val="20"/>
                <w:szCs w:val="24"/>
              </w:rPr>
            </w:pPr>
            <w:r>
              <w:rPr>
                <w:rFonts w:ascii="Consolas" w:hAnsi="Consolas"/>
                <w:sz w:val="20"/>
                <w:szCs w:val="24"/>
              </w:rPr>
              <w:t>Power</w:t>
            </w:r>
          </w:p>
        </w:tc>
        <w:tc>
          <w:tcPr>
            <w:tcW w:w="6480" w:type="dxa"/>
          </w:tcPr>
          <w:p w14:paraId="36D9526A" w14:textId="2897B2DF" w:rsidR="00544FA2" w:rsidRPr="00544FA2" w:rsidRDefault="00544FA2" w:rsidP="00544FA2">
            <w:pPr>
              <w:spacing w:before="0" w:after="0"/>
              <w:ind w:firstLine="0"/>
              <w:jc w:val="left"/>
              <w:rPr>
                <w:rFonts w:ascii="Consolas" w:hAnsi="Consolas"/>
                <w:sz w:val="20"/>
                <w:szCs w:val="24"/>
              </w:rPr>
            </w:pPr>
            <w:r w:rsidRPr="00544FA2">
              <w:rPr>
                <w:rFonts w:ascii="Consolas" w:hAnsi="Consolas"/>
                <w:sz w:val="20"/>
                <w:szCs w:val="24"/>
              </w:rPr>
              <w:t xml:space="preserve">Global Operating Voltage = 0.81 </w:t>
            </w:r>
            <w:r w:rsidR="00281351">
              <w:rPr>
                <w:rFonts w:ascii="Consolas" w:hAnsi="Consolas"/>
                <w:sz w:val="20"/>
                <w:szCs w:val="24"/>
              </w:rPr>
              <w:t>V</w:t>
            </w:r>
          </w:p>
          <w:p w14:paraId="77EC2E73" w14:textId="7EA015C0" w:rsidR="00B00A25" w:rsidRPr="00B00A25" w:rsidRDefault="00B00A25" w:rsidP="00B00A25">
            <w:pPr>
              <w:spacing w:before="0" w:after="0"/>
              <w:ind w:firstLine="0"/>
              <w:jc w:val="left"/>
              <w:rPr>
                <w:rFonts w:ascii="Consolas" w:hAnsi="Consolas"/>
                <w:sz w:val="20"/>
                <w:szCs w:val="24"/>
              </w:rPr>
            </w:pPr>
            <w:r w:rsidRPr="00B00A25">
              <w:rPr>
                <w:rFonts w:ascii="Consolas" w:hAnsi="Consolas"/>
                <w:sz w:val="20"/>
                <w:szCs w:val="24"/>
              </w:rPr>
              <w:t>Total Dynamic</w:t>
            </w:r>
            <w:r>
              <w:rPr>
                <w:rFonts w:ascii="Consolas" w:hAnsi="Consolas"/>
                <w:sz w:val="20"/>
                <w:szCs w:val="24"/>
              </w:rPr>
              <w:t xml:space="preserve"> Power    </w:t>
            </w:r>
            <w:proofErr w:type="gramStart"/>
            <w:r>
              <w:rPr>
                <w:rFonts w:ascii="Consolas" w:hAnsi="Consolas"/>
                <w:sz w:val="20"/>
                <w:szCs w:val="24"/>
              </w:rPr>
              <w:t>=  2.08717</w:t>
            </w:r>
            <w:proofErr w:type="gramEnd"/>
            <w:r>
              <w:rPr>
                <w:rFonts w:ascii="Consolas" w:hAnsi="Consolas"/>
                <w:sz w:val="20"/>
                <w:szCs w:val="24"/>
              </w:rPr>
              <w:t xml:space="preserve"> mW  (100%)</w:t>
            </w:r>
          </w:p>
          <w:p w14:paraId="349A45A2" w14:textId="3ABED74E" w:rsidR="001048F8" w:rsidRPr="00235D52" w:rsidRDefault="00B00A25" w:rsidP="00B00A25">
            <w:pPr>
              <w:spacing w:before="0" w:after="0"/>
              <w:ind w:firstLine="0"/>
              <w:jc w:val="left"/>
              <w:rPr>
                <w:rFonts w:ascii="Consolas" w:hAnsi="Consolas"/>
                <w:sz w:val="20"/>
                <w:szCs w:val="24"/>
              </w:rPr>
            </w:pPr>
            <w:r w:rsidRPr="00B00A25">
              <w:rPr>
                <w:rFonts w:ascii="Consolas" w:hAnsi="Consolas"/>
                <w:sz w:val="20"/>
                <w:szCs w:val="24"/>
              </w:rPr>
              <w:t>Cell Leakage Power     = 313.1223 nW</w:t>
            </w:r>
          </w:p>
        </w:tc>
      </w:tr>
    </w:tbl>
    <w:p w14:paraId="6EE26018" w14:textId="77777777" w:rsidR="0034622F" w:rsidRPr="0034622F" w:rsidRDefault="0034622F" w:rsidP="0034622F">
      <w:pPr>
        <w:spacing w:before="0" w:after="200"/>
        <w:ind w:firstLine="0"/>
        <w:jc w:val="left"/>
      </w:pPr>
    </w:p>
    <w:p w14:paraId="3B401E55" w14:textId="7A903126" w:rsidR="00AD0059" w:rsidRDefault="00AD0059">
      <w:pPr>
        <w:spacing w:before="0" w:after="200"/>
        <w:ind w:firstLine="0"/>
        <w:jc w:val="left"/>
      </w:pPr>
      <w:r>
        <w:br w:type="page"/>
      </w:r>
    </w:p>
    <w:p w14:paraId="627A445A" w14:textId="316CD48F" w:rsidR="00AD0059" w:rsidRDefault="00AD0059" w:rsidP="00AD0059">
      <w:pPr>
        <w:pStyle w:val="Heading1"/>
      </w:pPr>
      <w:bookmarkStart w:id="105" w:name="_Toc125905994"/>
      <w:r>
        <w:lastRenderedPageBreak/>
        <w:t>HDL CODE</w:t>
      </w:r>
      <w:bookmarkEnd w:id="105"/>
    </w:p>
    <w:p w14:paraId="5B389896" w14:textId="7FAE9132" w:rsidR="00A3181F" w:rsidRDefault="00A3181F" w:rsidP="00766238">
      <w:pPr>
        <w:pStyle w:val="Heading2"/>
      </w:pPr>
      <w:bookmarkStart w:id="106" w:name="_Toc125905995"/>
      <w:r>
        <w:t>eda_regional_max</w:t>
      </w:r>
      <w:bookmarkEnd w:id="106"/>
    </w:p>
    <w:p w14:paraId="67051722" w14:textId="5BC6D3E6" w:rsidR="00A3181F" w:rsidRDefault="007F36DF" w:rsidP="007F36DF">
      <w:pPr>
        <w:pStyle w:val="Caption"/>
      </w:pPr>
      <w:bookmarkStart w:id="107" w:name="_Toc125903526"/>
      <w:r>
        <w:t xml:space="preserve">Table </w:t>
      </w:r>
      <w:fldSimple w:instr=" STYLEREF 1 \s ">
        <w:r w:rsidR="006A0071">
          <w:rPr>
            <w:noProof/>
          </w:rPr>
          <w:t>4</w:t>
        </w:r>
      </w:fldSimple>
      <w:r>
        <w:t>.</w:t>
      </w:r>
      <w:fldSimple w:instr=" SEQ Table \* ARABIC \s 1 ">
        <w:r w:rsidR="006A0071">
          <w:rPr>
            <w:noProof/>
          </w:rPr>
          <w:t>1</w:t>
        </w:r>
      </w:fldSimple>
      <w:r>
        <w:t xml:space="preserve"> eda_regional_max code</w:t>
      </w:r>
      <w:bookmarkEnd w:id="107"/>
    </w:p>
    <w:tbl>
      <w:tblPr>
        <w:tblStyle w:val="TableGrid"/>
        <w:tblW w:w="0" w:type="auto"/>
        <w:tblLook w:val="04A0" w:firstRow="1" w:lastRow="0" w:firstColumn="1" w:lastColumn="0" w:noHBand="0" w:noVBand="1"/>
      </w:tblPr>
      <w:tblGrid>
        <w:gridCol w:w="9061"/>
      </w:tblGrid>
      <w:tr w:rsidR="007F36DF" w:rsidRPr="007F36DF" w14:paraId="09B17163" w14:textId="77777777" w:rsidTr="007F36DF">
        <w:tc>
          <w:tcPr>
            <w:tcW w:w="9061" w:type="dxa"/>
          </w:tcPr>
          <w:p w14:paraId="7789E5A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`include "eda_global_define.svh"</w:t>
            </w:r>
          </w:p>
          <w:p w14:paraId="003C8354" w14:textId="77777777" w:rsidR="007F36DF" w:rsidRPr="007F36DF" w:rsidRDefault="007F36DF" w:rsidP="007F36DF">
            <w:pPr>
              <w:spacing w:before="0" w:after="0"/>
              <w:ind w:firstLine="0"/>
              <w:rPr>
                <w:rFonts w:ascii="Consolas" w:hAnsi="Consolas"/>
                <w:sz w:val="20"/>
              </w:rPr>
            </w:pPr>
          </w:p>
          <w:p w14:paraId="2C86D59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module eda_regional_max </w:t>
            </w:r>
            <w:proofErr w:type="gramStart"/>
            <w:r w:rsidRPr="007F36DF">
              <w:rPr>
                <w:rFonts w:ascii="Consolas" w:hAnsi="Consolas"/>
                <w:sz w:val="20"/>
              </w:rPr>
              <w:t>#(</w:t>
            </w:r>
            <w:proofErr w:type="gramEnd"/>
          </w:p>
          <w:p w14:paraId="4BBD559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 synopsys template</w:t>
            </w:r>
          </w:p>
          <w:p w14:paraId="3989E94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M            = `CFG_M,</w:t>
            </w:r>
          </w:p>
          <w:p w14:paraId="7AC858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N            = `CFG_N,</w:t>
            </w:r>
          </w:p>
          <w:p w14:paraId="7307BAF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ADDR_WIDTH   = `CFG_ADDR_WIDTH,</w:t>
            </w:r>
          </w:p>
          <w:p w14:paraId="0A9D356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WINDOW_WIDTH = `CFG_WINDOW_WIDTH,</w:t>
            </w:r>
          </w:p>
          <w:p w14:paraId="4C15B05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PIXEL_</w:t>
            </w:r>
            <w:proofErr w:type="gramStart"/>
            <w:r w:rsidRPr="007F36DF">
              <w:rPr>
                <w:rFonts w:ascii="Consolas" w:hAnsi="Consolas"/>
                <w:sz w:val="20"/>
              </w:rPr>
              <w:t>WIDTH  =</w:t>
            </w:r>
            <w:proofErr w:type="gramEnd"/>
            <w:r w:rsidRPr="007F36DF">
              <w:rPr>
                <w:rFonts w:ascii="Consolas" w:hAnsi="Consolas"/>
                <w:sz w:val="20"/>
              </w:rPr>
              <w:t xml:space="preserve"> `CFG_PIXEL_WIDTH,</w:t>
            </w:r>
          </w:p>
          <w:p w14:paraId="771BCFB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I_WIDTH      = `CFG_I_WIDTH,</w:t>
            </w:r>
          </w:p>
          <w:p w14:paraId="00FCFAA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J_WIDTH      = `CFG_J_WIDTH</w:t>
            </w:r>
          </w:p>
          <w:p w14:paraId="042871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t>
            </w:r>
          </w:p>
          <w:p w14:paraId="1E90276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1B44DD9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 Port Declarations</w:t>
            </w:r>
          </w:p>
          <w:p w14:paraId="3BF4C5E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clk, </w:t>
            </w:r>
          </w:p>
          <w:p w14:paraId="3857FB6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w:t>
            </w:r>
            <w:proofErr w:type="gramStart"/>
            <w:r w:rsidRPr="007F36DF">
              <w:rPr>
                <w:rFonts w:ascii="Consolas" w:hAnsi="Consolas"/>
                <w:sz w:val="20"/>
              </w:rPr>
              <w:t xml:space="preserve">   [</w:t>
            </w:r>
            <w:proofErr w:type="gramEnd"/>
            <w:r w:rsidRPr="007F36DF">
              <w:rPr>
                <w:rFonts w:ascii="Consolas" w:hAnsi="Consolas"/>
                <w:sz w:val="20"/>
              </w:rPr>
              <w:t xml:space="preserve">PIXEL_WIDTH- 1:0]  pixel_in, </w:t>
            </w:r>
          </w:p>
          <w:p w14:paraId="22556D0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reset_n, </w:t>
            </w:r>
          </w:p>
          <w:p w14:paraId="4245472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start, </w:t>
            </w:r>
          </w:p>
          <w:p w14:paraId="76C70B7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w:t>
            </w:r>
            <w:proofErr w:type="gramStart"/>
            <w:r w:rsidRPr="007F36DF">
              <w:rPr>
                <w:rFonts w:ascii="Consolas" w:hAnsi="Consolas"/>
                <w:sz w:val="20"/>
              </w:rPr>
              <w:t xml:space="preserve">   [</w:t>
            </w:r>
            <w:proofErr w:type="gramEnd"/>
            <w:r w:rsidRPr="007F36DF">
              <w:rPr>
                <w:rFonts w:ascii="Consolas" w:hAnsi="Consolas"/>
                <w:sz w:val="20"/>
              </w:rPr>
              <w:t xml:space="preserve">ADDR_WIDTH - 1:0]  wr_addr, </w:t>
            </w:r>
          </w:p>
          <w:p w14:paraId="4D10AB5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write_en, </w:t>
            </w:r>
          </w:p>
          <w:p w14:paraId="1389852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output  wire</w:t>
            </w:r>
            <w:proofErr w:type="gramEnd"/>
            <w:r w:rsidRPr="007F36DF">
              <w:rPr>
                <w:rFonts w:ascii="Consolas" w:hAnsi="Consolas"/>
                <w:sz w:val="20"/>
              </w:rPr>
              <w:t xml:space="preserve">                        done, </w:t>
            </w:r>
          </w:p>
          <w:p w14:paraId="1DC6795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output  wire</w:t>
            </w:r>
            <w:proofErr w:type="gramEnd"/>
            <w:r w:rsidRPr="007F36DF">
              <w:rPr>
                <w:rFonts w:ascii="Consolas" w:hAnsi="Consolas"/>
                <w:sz w:val="20"/>
              </w:rPr>
              <w:t xml:space="preserve">    [M - 1:0][N - 1:0]  matrix_output </w:t>
            </w:r>
          </w:p>
          <w:p w14:paraId="6229093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t>
            </w:r>
          </w:p>
          <w:p w14:paraId="5B5284CD" w14:textId="77777777" w:rsidR="007F36DF" w:rsidRPr="007F36DF" w:rsidRDefault="007F36DF" w:rsidP="007F36DF">
            <w:pPr>
              <w:spacing w:before="0" w:after="0"/>
              <w:ind w:firstLine="0"/>
              <w:rPr>
                <w:rFonts w:ascii="Consolas" w:hAnsi="Consolas"/>
                <w:sz w:val="20"/>
              </w:rPr>
            </w:pPr>
          </w:p>
          <w:p w14:paraId="07BD8AD0" w14:textId="77777777" w:rsidR="007F36DF" w:rsidRPr="007F36DF" w:rsidRDefault="007F36DF" w:rsidP="007F36DF">
            <w:pPr>
              <w:spacing w:before="0" w:after="0"/>
              <w:ind w:firstLine="0"/>
              <w:rPr>
                <w:rFonts w:ascii="Consolas" w:hAnsi="Consolas"/>
                <w:sz w:val="20"/>
              </w:rPr>
            </w:pPr>
          </w:p>
          <w:p w14:paraId="0D82F4F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Internal Declarations</w:t>
            </w:r>
          </w:p>
          <w:p w14:paraId="73FCE320" w14:textId="77777777" w:rsidR="007F36DF" w:rsidRPr="007F36DF" w:rsidRDefault="007F36DF" w:rsidP="007F36DF">
            <w:pPr>
              <w:spacing w:before="0" w:after="0"/>
              <w:ind w:firstLine="0"/>
              <w:rPr>
                <w:rFonts w:ascii="Consolas" w:hAnsi="Consolas"/>
                <w:sz w:val="20"/>
              </w:rPr>
            </w:pPr>
          </w:p>
          <w:p w14:paraId="47A22754" w14:textId="77777777" w:rsidR="007F36DF" w:rsidRPr="007F36DF" w:rsidRDefault="007F36DF" w:rsidP="007F36DF">
            <w:pPr>
              <w:spacing w:before="0" w:after="0"/>
              <w:ind w:firstLine="0"/>
              <w:rPr>
                <w:rFonts w:ascii="Consolas" w:hAnsi="Consolas"/>
                <w:sz w:val="20"/>
              </w:rPr>
            </w:pPr>
          </w:p>
          <w:p w14:paraId="32CBA02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Local declarations</w:t>
            </w:r>
          </w:p>
          <w:p w14:paraId="48CBBB74" w14:textId="77777777" w:rsidR="007F36DF" w:rsidRPr="007F36DF" w:rsidRDefault="007F36DF" w:rsidP="007F36DF">
            <w:pPr>
              <w:spacing w:before="0" w:after="0"/>
              <w:ind w:firstLine="0"/>
              <w:rPr>
                <w:rFonts w:ascii="Consolas" w:hAnsi="Consolas"/>
                <w:sz w:val="20"/>
              </w:rPr>
            </w:pPr>
          </w:p>
          <w:p w14:paraId="4AE32F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Internal signal declarations</w:t>
            </w:r>
          </w:p>
          <w:p w14:paraId="089B695C"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center_addr;</w:t>
            </w:r>
          </w:p>
          <w:p w14:paraId="4D25989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clear;</w:t>
            </w:r>
          </w:p>
          <w:p w14:paraId="365C564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update_</w:t>
            </w:r>
            <w:proofErr w:type="gramStart"/>
            <w:r w:rsidRPr="007F36DF">
              <w:rPr>
                <w:rFonts w:ascii="Consolas" w:hAnsi="Consolas"/>
                <w:sz w:val="20"/>
              </w:rPr>
              <w:t xml:space="preserve">strb;   </w:t>
            </w:r>
            <w:proofErr w:type="gramEnd"/>
            <w:r w:rsidRPr="007F36DF">
              <w:rPr>
                <w:rFonts w:ascii="Consolas" w:hAnsi="Consolas"/>
                <w:sz w:val="20"/>
              </w:rPr>
              <w:t xml:space="preserve">     // Update strobe</w:t>
            </w:r>
          </w:p>
          <w:p w14:paraId="0F662E0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compare_out;</w:t>
            </w:r>
          </w:p>
          <w:p w14:paraId="5E003BF3"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ADDR_WIDTH-1:0]                   data_out;           // Data out from FIFO</w:t>
            </w:r>
          </w:p>
          <w:p w14:paraId="4A08B3B7"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down_addr;</w:t>
            </w:r>
          </w:p>
          <w:p w14:paraId="4AE35689"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downleft_addr;</w:t>
            </w:r>
          </w:p>
          <w:p w14:paraId="0E7BA48F"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downright_addr;</w:t>
            </w:r>
          </w:p>
          <w:p w14:paraId="3864ACCF"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fifo_empty;         // FIFO empty</w:t>
            </w:r>
          </w:p>
          <w:p w14:paraId="0946572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iterated_all;</w:t>
            </w:r>
          </w:p>
          <w:p w14:paraId="6A89E707"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iterated_idx;</w:t>
            </w:r>
          </w:p>
          <w:p w14:paraId="4770E769"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left_addr;</w:t>
            </w:r>
          </w:p>
          <w:p w14:paraId="516A8840"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neigh_addr_valid;</w:t>
            </w:r>
          </w:p>
          <w:p w14:paraId="7EF9E8A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new_pixel;</w:t>
            </w:r>
          </w:p>
          <w:p w14:paraId="545FFE20"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J_WIDTH - 1:0]                    next_col;</w:t>
            </w:r>
          </w:p>
          <w:p w14:paraId="01A50458"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I_WIDTH - 1:0]                    next_row;</w:t>
            </w:r>
          </w:p>
          <w:p w14:paraId="32A45AF8"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push_positions;</w:t>
            </w:r>
          </w:p>
          <w:p w14:paraId="66429C02"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read_en;</w:t>
            </w:r>
          </w:p>
          <w:p w14:paraId="2467DBBF"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right_addr;</w:t>
            </w:r>
          </w:p>
          <w:p w14:paraId="3F65F678"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lastRenderedPageBreak/>
              <w:t>wire  [</w:t>
            </w:r>
            <w:proofErr w:type="gramEnd"/>
            <w:r w:rsidRPr="007F36DF">
              <w:rPr>
                <w:rFonts w:ascii="Consolas" w:hAnsi="Consolas"/>
                <w:sz w:val="20"/>
              </w:rPr>
              <w:t>M - 1:0][N - 1:0]                 strb_value;</w:t>
            </w:r>
          </w:p>
          <w:p w14:paraId="45AD2964"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up_addr;</w:t>
            </w:r>
          </w:p>
          <w:p w14:paraId="1F19CC54"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upleft_addr;</w:t>
            </w:r>
          </w:p>
          <w:p w14:paraId="3BC074AE"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upright_addr;</w:t>
            </w:r>
          </w:p>
          <w:p w14:paraId="6148F998"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PIXEL_WIDTH * WINDOW_WIDTH - 1:0] window_values;</w:t>
            </w:r>
          </w:p>
          <w:p w14:paraId="479C39E0"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ADDR_WIDTH-1:0]                   pre_center_addr;     // Center address</w:t>
            </w:r>
          </w:p>
          <w:p w14:paraId="4F65114D"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M - 1:0]                          sel_row;</w:t>
            </w:r>
          </w:p>
          <w:p w14:paraId="7355A963" w14:textId="77777777" w:rsidR="007F36DF" w:rsidRPr="007F36DF" w:rsidRDefault="007F36DF" w:rsidP="007F36DF">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M - 1:0][N - 1:0]                 sel_col;</w:t>
            </w:r>
          </w:p>
          <w:p w14:paraId="385022D1" w14:textId="77777777" w:rsidR="007F36DF" w:rsidRPr="007F36DF" w:rsidRDefault="007F36DF" w:rsidP="007F36DF">
            <w:pPr>
              <w:spacing w:before="0" w:after="0"/>
              <w:ind w:firstLine="0"/>
              <w:rPr>
                <w:rFonts w:ascii="Consolas" w:hAnsi="Consolas"/>
                <w:sz w:val="20"/>
              </w:rPr>
            </w:pPr>
          </w:p>
          <w:p w14:paraId="75547C79" w14:textId="77777777" w:rsidR="007F36DF" w:rsidRPr="007F36DF" w:rsidRDefault="007F36DF" w:rsidP="007F36DF">
            <w:pPr>
              <w:spacing w:before="0" w:after="0"/>
              <w:ind w:firstLine="0"/>
              <w:rPr>
                <w:rFonts w:ascii="Consolas" w:hAnsi="Consolas"/>
                <w:sz w:val="20"/>
              </w:rPr>
            </w:pPr>
          </w:p>
          <w:p w14:paraId="453811E9" w14:textId="77777777" w:rsidR="007F36DF" w:rsidRPr="007F36DF" w:rsidRDefault="007F36DF" w:rsidP="007F36DF">
            <w:pPr>
              <w:spacing w:before="0" w:after="0"/>
              <w:ind w:firstLine="0"/>
              <w:rPr>
                <w:rFonts w:ascii="Consolas" w:hAnsi="Consolas"/>
                <w:sz w:val="20"/>
              </w:rPr>
            </w:pPr>
          </w:p>
          <w:p w14:paraId="1313FD7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Instances </w:t>
            </w:r>
          </w:p>
          <w:p w14:paraId="00EFDF0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eda_compare eda_</w:t>
            </w:r>
            <w:proofErr w:type="gramStart"/>
            <w:r w:rsidRPr="007F36DF">
              <w:rPr>
                <w:rFonts w:ascii="Consolas" w:hAnsi="Consolas"/>
                <w:sz w:val="20"/>
              </w:rPr>
              <w:t>compare(</w:t>
            </w:r>
            <w:proofErr w:type="gramEnd"/>
            <w:r w:rsidRPr="007F36DF">
              <w:rPr>
                <w:rFonts w:ascii="Consolas" w:hAnsi="Consolas"/>
                <w:sz w:val="20"/>
              </w:rPr>
              <w:t xml:space="preserve"> </w:t>
            </w:r>
          </w:p>
          <w:p w14:paraId="0D4BE1B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331FF37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6BCBFF7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14:paraId="0C14A1F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.window</w:t>
            </w:r>
            <w:proofErr w:type="gramEnd"/>
            <w:r w:rsidRPr="007F36DF">
              <w:rPr>
                <w:rFonts w:ascii="Consolas" w:hAnsi="Consolas"/>
                <w:sz w:val="20"/>
              </w:rPr>
              <w:t xml:space="preserve">_values    (window_values), </w:t>
            </w:r>
          </w:p>
          <w:p w14:paraId="0E96F4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.neigh</w:t>
            </w:r>
            <w:proofErr w:type="gramEnd"/>
            <w:r w:rsidRPr="007F36DF">
              <w:rPr>
                <w:rFonts w:ascii="Consolas" w:hAnsi="Consolas"/>
                <w:sz w:val="20"/>
              </w:rPr>
              <w:t xml:space="preserve">_addr_valid (neigh_addr_valid), </w:t>
            </w:r>
          </w:p>
          <w:p w14:paraId="5027DB5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_idx     (iterated_idx), </w:t>
            </w:r>
          </w:p>
          <w:p w14:paraId="24163B2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.compare</w:t>
            </w:r>
            <w:proofErr w:type="gramEnd"/>
            <w:r w:rsidRPr="007F36DF">
              <w:rPr>
                <w:rFonts w:ascii="Consolas" w:hAnsi="Consolas"/>
                <w:sz w:val="20"/>
              </w:rPr>
              <w:t xml:space="preserve">_out      (compare_out), </w:t>
            </w:r>
          </w:p>
          <w:p w14:paraId="03E7F08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_positions   (push_positions)</w:t>
            </w:r>
          </w:p>
          <w:p w14:paraId="74034F1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3DFD5230" w14:textId="77777777" w:rsidR="007F36DF" w:rsidRPr="007F36DF" w:rsidRDefault="007F36DF" w:rsidP="007F36DF">
            <w:pPr>
              <w:spacing w:before="0" w:after="0"/>
              <w:ind w:firstLine="0"/>
              <w:rPr>
                <w:rFonts w:ascii="Consolas" w:hAnsi="Consolas"/>
                <w:sz w:val="20"/>
              </w:rPr>
            </w:pPr>
          </w:p>
          <w:p w14:paraId="3A46BD9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eda_controller eda_</w:t>
            </w:r>
            <w:proofErr w:type="gramStart"/>
            <w:r w:rsidRPr="007F36DF">
              <w:rPr>
                <w:rFonts w:ascii="Consolas" w:hAnsi="Consolas"/>
                <w:sz w:val="20"/>
              </w:rPr>
              <w:t>controller(</w:t>
            </w:r>
            <w:proofErr w:type="gramEnd"/>
            <w:r w:rsidRPr="007F36DF">
              <w:rPr>
                <w:rFonts w:ascii="Consolas" w:hAnsi="Consolas"/>
                <w:sz w:val="20"/>
              </w:rPr>
              <w:t xml:space="preserve"> </w:t>
            </w:r>
          </w:p>
          <w:p w14:paraId="46E47F5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46F5B72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5B80DDE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.start</w:t>
            </w:r>
            <w:proofErr w:type="gramEnd"/>
            <w:r w:rsidRPr="007F36DF">
              <w:rPr>
                <w:rFonts w:ascii="Consolas" w:hAnsi="Consolas"/>
                <w:sz w:val="20"/>
              </w:rPr>
              <w:t xml:space="preserve">           (start), </w:t>
            </w:r>
          </w:p>
          <w:p w14:paraId="79CE260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_all    (iterated_all), </w:t>
            </w:r>
          </w:p>
          <w:p w14:paraId="7496F54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.fifo</w:t>
            </w:r>
            <w:proofErr w:type="gramEnd"/>
            <w:r w:rsidRPr="007F36DF">
              <w:rPr>
                <w:rFonts w:ascii="Consolas" w:hAnsi="Consolas"/>
                <w:sz w:val="20"/>
              </w:rPr>
              <w:t xml:space="preserve">_empty      (fifo_empty), </w:t>
            </w:r>
          </w:p>
          <w:p w14:paraId="5E4D5B8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 xml:space="preserve">_positions  (push_positions), </w:t>
            </w:r>
          </w:p>
          <w:p w14:paraId="58BCE15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.data_out     </w:t>
            </w:r>
            <w:proofErr w:type="gramStart"/>
            <w:r w:rsidRPr="007F36DF">
              <w:rPr>
                <w:rFonts w:ascii="Consolas" w:hAnsi="Consolas"/>
                <w:sz w:val="20"/>
              </w:rPr>
              <w:t xml:space="preserve">   (</w:t>
            </w:r>
            <w:proofErr w:type="gramEnd"/>
            <w:r w:rsidRPr="007F36DF">
              <w:rPr>
                <w:rFonts w:ascii="Consolas" w:hAnsi="Consolas"/>
                <w:sz w:val="20"/>
              </w:rPr>
              <w:t xml:space="preserve">data_out), </w:t>
            </w:r>
          </w:p>
          <w:p w14:paraId="611DD99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_row        (next_row), </w:t>
            </w:r>
          </w:p>
          <w:p w14:paraId="5132446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_col        (next_col), </w:t>
            </w:r>
          </w:p>
          <w:p w14:paraId="10774AF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14:paraId="4B83788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14:paraId="0DB410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.center</w:t>
            </w:r>
            <w:proofErr w:type="gramEnd"/>
            <w:r w:rsidRPr="007F36DF">
              <w:rPr>
                <w:rFonts w:ascii="Consolas" w:hAnsi="Consolas"/>
                <w:sz w:val="20"/>
              </w:rPr>
              <w:t xml:space="preserve">_addr     (center_addr), </w:t>
            </w:r>
          </w:p>
          <w:p w14:paraId="4FE2A02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.pre</w:t>
            </w:r>
            <w:proofErr w:type="gramEnd"/>
            <w:r w:rsidRPr="007F36DF">
              <w:rPr>
                <w:rFonts w:ascii="Consolas" w:hAnsi="Consolas"/>
                <w:sz w:val="20"/>
              </w:rPr>
              <w:t xml:space="preserve">_center_addr (pre_center_addr), </w:t>
            </w:r>
          </w:p>
          <w:p w14:paraId="4427093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.update</w:t>
            </w:r>
            <w:proofErr w:type="gramEnd"/>
            <w:r w:rsidRPr="007F36DF">
              <w:rPr>
                <w:rFonts w:ascii="Consolas" w:hAnsi="Consolas"/>
                <w:sz w:val="20"/>
              </w:rPr>
              <w:t xml:space="preserve">_strb     (update_strb), </w:t>
            </w:r>
          </w:p>
          <w:p w14:paraId="2899E91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.done</w:t>
            </w:r>
            <w:proofErr w:type="gramEnd"/>
            <w:r w:rsidRPr="007F36DF">
              <w:rPr>
                <w:rFonts w:ascii="Consolas" w:hAnsi="Consolas"/>
                <w:sz w:val="20"/>
              </w:rPr>
              <w:t xml:space="preserve">            (done), </w:t>
            </w:r>
          </w:p>
          <w:p w14:paraId="338FC3D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.read</w:t>
            </w:r>
            <w:proofErr w:type="gramEnd"/>
            <w:r w:rsidRPr="007F36DF">
              <w:rPr>
                <w:rFonts w:ascii="Consolas" w:hAnsi="Consolas"/>
                <w:sz w:val="20"/>
              </w:rPr>
              <w:t xml:space="preserve">_en         (read_en) </w:t>
            </w:r>
          </w:p>
          <w:p w14:paraId="2D59CB1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68D09747" w14:textId="77777777" w:rsidR="007F36DF" w:rsidRPr="007F36DF" w:rsidRDefault="007F36DF" w:rsidP="007F36DF">
            <w:pPr>
              <w:spacing w:before="0" w:after="0"/>
              <w:ind w:firstLine="0"/>
              <w:rPr>
                <w:rFonts w:ascii="Consolas" w:hAnsi="Consolas"/>
                <w:sz w:val="20"/>
              </w:rPr>
            </w:pPr>
          </w:p>
          <w:p w14:paraId="254876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eda_fifos eda_</w:t>
            </w:r>
            <w:proofErr w:type="gramStart"/>
            <w:r w:rsidRPr="007F36DF">
              <w:rPr>
                <w:rFonts w:ascii="Consolas" w:hAnsi="Consolas"/>
                <w:sz w:val="20"/>
              </w:rPr>
              <w:t>fifos(</w:t>
            </w:r>
            <w:proofErr w:type="gramEnd"/>
            <w:r w:rsidRPr="007F36DF">
              <w:rPr>
                <w:rFonts w:ascii="Consolas" w:hAnsi="Consolas"/>
                <w:sz w:val="20"/>
              </w:rPr>
              <w:t xml:space="preserve"> </w:t>
            </w:r>
          </w:p>
          <w:p w14:paraId="68065C4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570ED9E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6FCA18A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.read</w:t>
            </w:r>
            <w:proofErr w:type="gramEnd"/>
            <w:r w:rsidRPr="007F36DF">
              <w:rPr>
                <w:rFonts w:ascii="Consolas" w:hAnsi="Consolas"/>
                <w:sz w:val="20"/>
              </w:rPr>
              <w:t xml:space="preserve">_en        (read_en), </w:t>
            </w:r>
          </w:p>
          <w:p w14:paraId="3721BA0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 xml:space="preserve">_positions (push_positions), </w:t>
            </w:r>
          </w:p>
          <w:p w14:paraId="23EA914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14:paraId="78D36E5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14:paraId="623CBF8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14:paraId="4F8C28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14:paraId="4F0A331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14:paraId="55568E8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14:paraId="74A7ED4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14:paraId="6947654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 xml:space="preserve">_addr (downright_addr), </w:t>
            </w:r>
          </w:p>
          <w:p w14:paraId="730571E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.fifo</w:t>
            </w:r>
            <w:proofErr w:type="gramEnd"/>
            <w:r w:rsidRPr="007F36DF">
              <w:rPr>
                <w:rFonts w:ascii="Consolas" w:hAnsi="Consolas"/>
                <w:sz w:val="20"/>
              </w:rPr>
              <w:t xml:space="preserve">_empty     (fifo_empty), </w:t>
            </w:r>
          </w:p>
          <w:p w14:paraId="32F01A6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.data_out    </w:t>
            </w:r>
            <w:proofErr w:type="gramStart"/>
            <w:r w:rsidRPr="007F36DF">
              <w:rPr>
                <w:rFonts w:ascii="Consolas" w:hAnsi="Consolas"/>
                <w:sz w:val="20"/>
              </w:rPr>
              <w:t xml:space="preserve">   (</w:t>
            </w:r>
            <w:proofErr w:type="gramEnd"/>
            <w:r w:rsidRPr="007F36DF">
              <w:rPr>
                <w:rFonts w:ascii="Consolas" w:hAnsi="Consolas"/>
                <w:sz w:val="20"/>
              </w:rPr>
              <w:t>data_out)</w:t>
            </w:r>
          </w:p>
          <w:p w14:paraId="403135E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3AED0AD9" w14:textId="77777777" w:rsidR="007F36DF" w:rsidRPr="007F36DF" w:rsidRDefault="007F36DF" w:rsidP="007F36DF">
            <w:pPr>
              <w:spacing w:before="0" w:after="0"/>
              <w:ind w:firstLine="0"/>
              <w:rPr>
                <w:rFonts w:ascii="Consolas" w:hAnsi="Consolas"/>
                <w:sz w:val="20"/>
              </w:rPr>
            </w:pPr>
          </w:p>
          <w:p w14:paraId="32C608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eda_img_ram eda_img_</w:t>
            </w:r>
            <w:proofErr w:type="gramStart"/>
            <w:r w:rsidRPr="007F36DF">
              <w:rPr>
                <w:rFonts w:ascii="Consolas" w:hAnsi="Consolas"/>
                <w:sz w:val="20"/>
              </w:rPr>
              <w:t>ram(</w:t>
            </w:r>
            <w:proofErr w:type="gramEnd"/>
            <w:r w:rsidRPr="007F36DF">
              <w:rPr>
                <w:rFonts w:ascii="Consolas" w:hAnsi="Consolas"/>
                <w:sz w:val="20"/>
              </w:rPr>
              <w:t xml:space="preserve"> </w:t>
            </w:r>
          </w:p>
          <w:p w14:paraId="7239CAF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lastRenderedPageBreak/>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2E2C40C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72BD93B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.write</w:t>
            </w:r>
            <w:proofErr w:type="gramEnd"/>
            <w:r w:rsidRPr="007F36DF">
              <w:rPr>
                <w:rFonts w:ascii="Consolas" w:hAnsi="Consolas"/>
                <w:sz w:val="20"/>
              </w:rPr>
              <w:t xml:space="preserve">_en         (write_en), </w:t>
            </w:r>
          </w:p>
          <w:p w14:paraId="6DD8BEA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.wr</w:t>
            </w:r>
            <w:proofErr w:type="gramEnd"/>
            <w:r w:rsidRPr="007F36DF">
              <w:rPr>
                <w:rFonts w:ascii="Consolas" w:hAnsi="Consolas"/>
                <w:sz w:val="20"/>
              </w:rPr>
              <w:t xml:space="preserve">_addr          (wr_addr), </w:t>
            </w:r>
          </w:p>
          <w:p w14:paraId="2F15F6B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.pixel</w:t>
            </w:r>
            <w:proofErr w:type="gramEnd"/>
            <w:r w:rsidRPr="007F36DF">
              <w:rPr>
                <w:rFonts w:ascii="Consolas" w:hAnsi="Consolas"/>
                <w:sz w:val="20"/>
              </w:rPr>
              <w:t xml:space="preserve">_in         (pixel_in), </w:t>
            </w:r>
          </w:p>
          <w:p w14:paraId="78A778D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.center</w:t>
            </w:r>
            <w:proofErr w:type="gramEnd"/>
            <w:r w:rsidRPr="007F36DF">
              <w:rPr>
                <w:rFonts w:ascii="Consolas" w:hAnsi="Consolas"/>
                <w:sz w:val="20"/>
              </w:rPr>
              <w:t xml:space="preserve">_addr      (center_addr), </w:t>
            </w:r>
          </w:p>
          <w:p w14:paraId="4BD2C0B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.window</w:t>
            </w:r>
            <w:proofErr w:type="gramEnd"/>
            <w:r w:rsidRPr="007F36DF">
              <w:rPr>
                <w:rFonts w:ascii="Consolas" w:hAnsi="Consolas"/>
                <w:sz w:val="20"/>
              </w:rPr>
              <w:t xml:space="preserve">_values    (window_values), </w:t>
            </w:r>
          </w:p>
          <w:p w14:paraId="6F372D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.neigh</w:t>
            </w:r>
            <w:proofErr w:type="gramEnd"/>
            <w:r w:rsidRPr="007F36DF">
              <w:rPr>
                <w:rFonts w:ascii="Consolas" w:hAnsi="Consolas"/>
                <w:sz w:val="20"/>
              </w:rPr>
              <w:t xml:space="preserve">_addr_valid (neigh_addr_valid), </w:t>
            </w:r>
          </w:p>
          <w:p w14:paraId="32D2BFF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14:paraId="5A1C2A0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14:paraId="0585DFB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14:paraId="7BE4ECC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14:paraId="185DC64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14:paraId="608C35A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14:paraId="7DF454A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14:paraId="215FD7C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_addr   (downright_addr)</w:t>
            </w:r>
          </w:p>
          <w:p w14:paraId="74E653D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432B8226" w14:textId="77777777" w:rsidR="007F36DF" w:rsidRPr="007F36DF" w:rsidRDefault="007F36DF" w:rsidP="007F36DF">
            <w:pPr>
              <w:spacing w:before="0" w:after="0"/>
              <w:ind w:firstLine="0"/>
              <w:rPr>
                <w:rFonts w:ascii="Consolas" w:hAnsi="Consolas"/>
                <w:sz w:val="20"/>
              </w:rPr>
            </w:pPr>
          </w:p>
          <w:p w14:paraId="772CCF3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eda_iterated_ram eda_iterated_</w:t>
            </w:r>
            <w:proofErr w:type="gramStart"/>
            <w:r w:rsidRPr="007F36DF">
              <w:rPr>
                <w:rFonts w:ascii="Consolas" w:hAnsi="Consolas"/>
                <w:sz w:val="20"/>
              </w:rPr>
              <w:t>ram(</w:t>
            </w:r>
            <w:proofErr w:type="gramEnd"/>
            <w:r w:rsidRPr="007F36DF">
              <w:rPr>
                <w:rFonts w:ascii="Consolas" w:hAnsi="Consolas"/>
                <w:sz w:val="20"/>
              </w:rPr>
              <w:t xml:space="preserve"> </w:t>
            </w:r>
          </w:p>
          <w:p w14:paraId="0D170C1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48367E9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6DA2D98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14:paraId="1B7F906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14:paraId="07D42F4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.done</w:t>
            </w:r>
            <w:proofErr w:type="gramEnd"/>
            <w:r w:rsidRPr="007F36DF">
              <w:rPr>
                <w:rFonts w:ascii="Consolas" w:hAnsi="Consolas"/>
                <w:sz w:val="20"/>
              </w:rPr>
              <w:t xml:space="preserve">             (done), </w:t>
            </w:r>
          </w:p>
          <w:p w14:paraId="722607B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.fifo</w:t>
            </w:r>
            <w:proofErr w:type="gramEnd"/>
            <w:r w:rsidRPr="007F36DF">
              <w:rPr>
                <w:rFonts w:ascii="Consolas" w:hAnsi="Consolas"/>
                <w:sz w:val="20"/>
              </w:rPr>
              <w:t xml:space="preserve">_empty       (fifo_empty), </w:t>
            </w:r>
          </w:p>
          <w:p w14:paraId="3803B4C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.center</w:t>
            </w:r>
            <w:proofErr w:type="gramEnd"/>
            <w:r w:rsidRPr="007F36DF">
              <w:rPr>
                <w:rFonts w:ascii="Consolas" w:hAnsi="Consolas"/>
                <w:sz w:val="20"/>
              </w:rPr>
              <w:t xml:space="preserve">_addr      (center_addr), </w:t>
            </w:r>
          </w:p>
          <w:p w14:paraId="013BFF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14:paraId="75D51C2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14:paraId="0BA6F3B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14:paraId="1EDFB0B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14:paraId="068BD13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14:paraId="3CE54E2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14:paraId="43F3B94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14:paraId="7816EE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 xml:space="preserve">_addr   (downright_addr), </w:t>
            </w:r>
          </w:p>
          <w:p w14:paraId="22C1955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.neigh</w:t>
            </w:r>
            <w:proofErr w:type="gramEnd"/>
            <w:r w:rsidRPr="007F36DF">
              <w:rPr>
                <w:rFonts w:ascii="Consolas" w:hAnsi="Consolas"/>
                <w:sz w:val="20"/>
              </w:rPr>
              <w:t>_addr_valid (neigh_addr_valid),</w:t>
            </w:r>
          </w:p>
          <w:p w14:paraId="778BAEA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 xml:space="preserve">_positions   (push_positions), </w:t>
            </w:r>
          </w:p>
          <w:p w14:paraId="44B9354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_idx     (iterated_idx), </w:t>
            </w:r>
          </w:p>
          <w:p w14:paraId="103CFC1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_row         (next_row), </w:t>
            </w:r>
          </w:p>
          <w:p w14:paraId="0EA0EE4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_col         (next_col), </w:t>
            </w:r>
          </w:p>
          <w:p w14:paraId="4EE107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_row          (sel_row), </w:t>
            </w:r>
          </w:p>
          <w:p w14:paraId="29F9366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_col          (sel_col), </w:t>
            </w:r>
          </w:p>
          <w:p w14:paraId="58A8250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_all     (iterated_all)</w:t>
            </w:r>
          </w:p>
          <w:p w14:paraId="45A1EFD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707BB518" w14:textId="77777777" w:rsidR="007F36DF" w:rsidRPr="007F36DF" w:rsidRDefault="007F36DF" w:rsidP="007F36DF">
            <w:pPr>
              <w:spacing w:before="0" w:after="0"/>
              <w:ind w:firstLine="0"/>
              <w:rPr>
                <w:rFonts w:ascii="Consolas" w:hAnsi="Consolas"/>
                <w:sz w:val="20"/>
              </w:rPr>
            </w:pPr>
          </w:p>
          <w:p w14:paraId="54DF42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eda_output_ram eda_output_</w:t>
            </w:r>
            <w:proofErr w:type="gramStart"/>
            <w:r w:rsidRPr="007F36DF">
              <w:rPr>
                <w:rFonts w:ascii="Consolas" w:hAnsi="Consolas"/>
                <w:sz w:val="20"/>
              </w:rPr>
              <w:t>ram(</w:t>
            </w:r>
            <w:proofErr w:type="gramEnd"/>
            <w:r w:rsidRPr="007F36DF">
              <w:rPr>
                <w:rFonts w:ascii="Consolas" w:hAnsi="Consolas"/>
                <w:sz w:val="20"/>
              </w:rPr>
              <w:t xml:space="preserve"> </w:t>
            </w:r>
          </w:p>
          <w:p w14:paraId="14000D2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6105179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1B67AD5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14:paraId="7371AB2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14:paraId="6ABF30F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.update</w:t>
            </w:r>
            <w:proofErr w:type="gramEnd"/>
            <w:r w:rsidRPr="007F36DF">
              <w:rPr>
                <w:rFonts w:ascii="Consolas" w:hAnsi="Consolas"/>
                <w:sz w:val="20"/>
              </w:rPr>
              <w:t xml:space="preserve">_strb   (update_strb), </w:t>
            </w:r>
          </w:p>
          <w:p w14:paraId="43C61FB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.compare</w:t>
            </w:r>
            <w:proofErr w:type="gramEnd"/>
            <w:r w:rsidRPr="007F36DF">
              <w:rPr>
                <w:rFonts w:ascii="Consolas" w:hAnsi="Consolas"/>
                <w:sz w:val="20"/>
              </w:rPr>
              <w:t xml:space="preserve">_out   (compare_out), </w:t>
            </w:r>
          </w:p>
          <w:p w14:paraId="22BB7AD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.strb</w:t>
            </w:r>
            <w:proofErr w:type="gramEnd"/>
            <w:r w:rsidRPr="007F36DF">
              <w:rPr>
                <w:rFonts w:ascii="Consolas" w:hAnsi="Consolas"/>
                <w:sz w:val="20"/>
              </w:rPr>
              <w:t xml:space="preserve">_value    (strb_value), </w:t>
            </w:r>
          </w:p>
          <w:p w14:paraId="0D65196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.matrix</w:t>
            </w:r>
            <w:proofErr w:type="gramEnd"/>
            <w:r w:rsidRPr="007F36DF">
              <w:rPr>
                <w:rFonts w:ascii="Consolas" w:hAnsi="Consolas"/>
                <w:sz w:val="20"/>
              </w:rPr>
              <w:t>_output (matrix_output)</w:t>
            </w:r>
          </w:p>
          <w:p w14:paraId="7A8D135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112C8312" w14:textId="77777777" w:rsidR="007F36DF" w:rsidRPr="007F36DF" w:rsidRDefault="007F36DF" w:rsidP="007F36DF">
            <w:pPr>
              <w:spacing w:before="0" w:after="0"/>
              <w:ind w:firstLine="0"/>
              <w:rPr>
                <w:rFonts w:ascii="Consolas" w:hAnsi="Consolas"/>
                <w:sz w:val="20"/>
              </w:rPr>
            </w:pPr>
          </w:p>
          <w:p w14:paraId="73AD0A8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eda_strobe_ram eda_strobe_</w:t>
            </w:r>
            <w:proofErr w:type="gramStart"/>
            <w:r w:rsidRPr="007F36DF">
              <w:rPr>
                <w:rFonts w:ascii="Consolas" w:hAnsi="Consolas"/>
                <w:sz w:val="20"/>
              </w:rPr>
              <w:t>ram(</w:t>
            </w:r>
            <w:proofErr w:type="gramEnd"/>
            <w:r w:rsidRPr="007F36DF">
              <w:rPr>
                <w:rFonts w:ascii="Consolas" w:hAnsi="Consolas"/>
                <w:sz w:val="20"/>
              </w:rPr>
              <w:t xml:space="preserve"> </w:t>
            </w:r>
          </w:p>
          <w:p w14:paraId="5078BCD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14:paraId="42F19D7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14:paraId="4A3370E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.update</w:t>
            </w:r>
            <w:proofErr w:type="gramEnd"/>
            <w:r w:rsidRPr="007F36DF">
              <w:rPr>
                <w:rFonts w:ascii="Consolas" w:hAnsi="Consolas"/>
                <w:sz w:val="20"/>
              </w:rPr>
              <w:t xml:space="preserve">_strb      (update_strb), </w:t>
            </w:r>
          </w:p>
          <w:p w14:paraId="327FBD2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14:paraId="6988CD4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lastRenderedPageBreak/>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14:paraId="4037C82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_all     (iterated_all), </w:t>
            </w:r>
          </w:p>
          <w:p w14:paraId="370746B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.done</w:t>
            </w:r>
            <w:proofErr w:type="gramEnd"/>
            <w:r w:rsidRPr="007F36DF">
              <w:rPr>
                <w:rFonts w:ascii="Consolas" w:hAnsi="Consolas"/>
                <w:sz w:val="20"/>
              </w:rPr>
              <w:t xml:space="preserve">             (done), </w:t>
            </w:r>
          </w:p>
          <w:p w14:paraId="2D3057D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.pre</w:t>
            </w:r>
            <w:proofErr w:type="gramEnd"/>
            <w:r w:rsidRPr="007F36DF">
              <w:rPr>
                <w:rFonts w:ascii="Consolas" w:hAnsi="Consolas"/>
                <w:sz w:val="20"/>
              </w:rPr>
              <w:t xml:space="preserve">_center_addr  (pre_center_addr), </w:t>
            </w:r>
          </w:p>
          <w:p w14:paraId="32A75F0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14:paraId="59F63E2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14:paraId="56BC36F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14:paraId="0D965E4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14:paraId="5CAC9A5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14:paraId="64AB05A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14:paraId="1004BB0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14:paraId="2087A97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 xml:space="preserve">_addr   (downright_addr), </w:t>
            </w:r>
          </w:p>
          <w:p w14:paraId="0F7D6E1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_row          (sel_row), </w:t>
            </w:r>
          </w:p>
          <w:p w14:paraId="59F40CE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_col          (sel_col), </w:t>
            </w:r>
          </w:p>
          <w:p w14:paraId="029F5FB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.strb</w:t>
            </w:r>
            <w:proofErr w:type="gramEnd"/>
            <w:r w:rsidRPr="007F36DF">
              <w:rPr>
                <w:rFonts w:ascii="Consolas" w:hAnsi="Consolas"/>
                <w:sz w:val="20"/>
              </w:rPr>
              <w:t>_value       (strb_value)</w:t>
            </w:r>
          </w:p>
          <w:p w14:paraId="3726F37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6C57518F" w14:textId="77777777" w:rsidR="007F36DF" w:rsidRPr="007F36DF" w:rsidRDefault="007F36DF" w:rsidP="007F36DF">
            <w:pPr>
              <w:spacing w:before="0" w:after="0"/>
              <w:ind w:firstLine="0"/>
              <w:rPr>
                <w:rFonts w:ascii="Consolas" w:hAnsi="Consolas"/>
                <w:sz w:val="20"/>
              </w:rPr>
            </w:pPr>
          </w:p>
          <w:p w14:paraId="6CE0BB4E" w14:textId="77777777" w:rsidR="007F36DF" w:rsidRPr="007F36DF" w:rsidRDefault="007F36DF" w:rsidP="007F36DF">
            <w:pPr>
              <w:spacing w:before="0" w:after="0"/>
              <w:ind w:firstLine="0"/>
              <w:rPr>
                <w:rFonts w:ascii="Consolas" w:hAnsi="Consolas"/>
                <w:sz w:val="20"/>
              </w:rPr>
            </w:pPr>
          </w:p>
          <w:p w14:paraId="047E8FF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endmodule // eda_regional_max</w:t>
            </w:r>
          </w:p>
          <w:p w14:paraId="0135D823" w14:textId="77777777" w:rsidR="007F36DF" w:rsidRPr="007F36DF" w:rsidRDefault="007F36DF" w:rsidP="007F36DF">
            <w:pPr>
              <w:spacing w:before="0" w:after="0"/>
              <w:ind w:firstLine="0"/>
              <w:rPr>
                <w:rFonts w:ascii="Consolas" w:hAnsi="Consolas"/>
                <w:sz w:val="20"/>
              </w:rPr>
            </w:pPr>
          </w:p>
        </w:tc>
      </w:tr>
    </w:tbl>
    <w:p w14:paraId="0D2B0692" w14:textId="77777777" w:rsidR="007F36DF" w:rsidRPr="007F36DF" w:rsidRDefault="007F36DF" w:rsidP="007F36DF">
      <w:pPr>
        <w:ind w:firstLine="0"/>
      </w:pPr>
    </w:p>
    <w:p w14:paraId="3723353C" w14:textId="258E329E" w:rsidR="00AD0059" w:rsidRDefault="00766238" w:rsidP="00766238">
      <w:pPr>
        <w:pStyle w:val="Heading2"/>
      </w:pPr>
      <w:bookmarkStart w:id="108" w:name="_Toc125905996"/>
      <w:r>
        <w:t>eda_controller</w:t>
      </w:r>
      <w:bookmarkEnd w:id="108"/>
    </w:p>
    <w:p w14:paraId="05B23704" w14:textId="71908F58" w:rsidR="00766238" w:rsidRPr="00766238" w:rsidRDefault="00766238" w:rsidP="00766238">
      <w:pPr>
        <w:pStyle w:val="Caption"/>
      </w:pPr>
      <w:bookmarkStart w:id="109" w:name="_Toc125903527"/>
      <w:r>
        <w:t xml:space="preserve">Table </w:t>
      </w:r>
      <w:fldSimple w:instr=" STYLEREF 1 \s ">
        <w:r w:rsidR="006A0071">
          <w:rPr>
            <w:noProof/>
          </w:rPr>
          <w:t>4</w:t>
        </w:r>
      </w:fldSimple>
      <w:r w:rsidR="007F36DF">
        <w:t>.</w:t>
      </w:r>
      <w:fldSimple w:instr=" SEQ Table \* ARABIC \s 1 ">
        <w:r w:rsidR="006A0071">
          <w:rPr>
            <w:noProof/>
          </w:rPr>
          <w:t>2</w:t>
        </w:r>
      </w:fldSimple>
      <w:r>
        <w:t xml:space="preserve"> eda_controller code</w:t>
      </w:r>
      <w:bookmarkEnd w:id="109"/>
    </w:p>
    <w:tbl>
      <w:tblPr>
        <w:tblStyle w:val="TableGrid"/>
        <w:tblW w:w="0" w:type="auto"/>
        <w:tblLook w:val="04A0" w:firstRow="1" w:lastRow="0" w:firstColumn="1" w:lastColumn="0" w:noHBand="0" w:noVBand="1"/>
      </w:tblPr>
      <w:tblGrid>
        <w:gridCol w:w="9061"/>
      </w:tblGrid>
      <w:tr w:rsidR="00766238" w:rsidRPr="00624835" w14:paraId="25F6E4D5" w14:textId="77777777" w:rsidTr="00766238">
        <w:tc>
          <w:tcPr>
            <w:tcW w:w="9061" w:type="dxa"/>
          </w:tcPr>
          <w:p w14:paraId="4916356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`include "eda_global_define.svh"</w:t>
            </w:r>
          </w:p>
          <w:p w14:paraId="740B53E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module eda_controller </w:t>
            </w:r>
            <w:proofErr w:type="gramStart"/>
            <w:r w:rsidRPr="00624835">
              <w:rPr>
                <w:rFonts w:ascii="Consolas" w:hAnsi="Consolas"/>
                <w:sz w:val="20"/>
              </w:rPr>
              <w:t>#(</w:t>
            </w:r>
            <w:proofErr w:type="gramEnd"/>
          </w:p>
          <w:p w14:paraId="719FD56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synopsys template</w:t>
            </w:r>
          </w:p>
          <w:p w14:paraId="1BCAF20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PIXEL_</w:t>
            </w:r>
            <w:proofErr w:type="gramStart"/>
            <w:r w:rsidRPr="00624835">
              <w:rPr>
                <w:rFonts w:ascii="Consolas" w:hAnsi="Consolas"/>
                <w:sz w:val="20"/>
              </w:rPr>
              <w:t>WIDTH  =</w:t>
            </w:r>
            <w:proofErr w:type="gramEnd"/>
            <w:r w:rsidRPr="00624835">
              <w:rPr>
                <w:rFonts w:ascii="Consolas" w:hAnsi="Consolas"/>
                <w:sz w:val="20"/>
              </w:rPr>
              <w:t xml:space="preserve"> `CFG_PIXEL_WIDTH,</w:t>
            </w:r>
          </w:p>
          <w:p w14:paraId="53B43BD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WINDOW_WIDTH = `CFG_WINDOW_WIDTH,</w:t>
            </w:r>
          </w:p>
          <w:p w14:paraId="446817D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ADDR_WIDTH   = `CFG_ADDR_WIDTH,</w:t>
            </w:r>
          </w:p>
          <w:p w14:paraId="6866AB0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I_WIDTH      = `CFG_I_WIDTH,</w:t>
            </w:r>
          </w:p>
          <w:p w14:paraId="45BC204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J_WIDTH      = `CFG_J_WIDTH</w:t>
            </w:r>
          </w:p>
          <w:p w14:paraId="5D2F43D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794A9F9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
          <w:p w14:paraId="3ED85F4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Port Declarations</w:t>
            </w:r>
          </w:p>
          <w:p w14:paraId="0DCD274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clk,   </w:t>
            </w:r>
            <w:proofErr w:type="gramEnd"/>
            <w:r w:rsidRPr="00624835">
              <w:rPr>
                <w:rFonts w:ascii="Consolas" w:hAnsi="Consolas"/>
                <w:sz w:val="20"/>
              </w:rPr>
              <w:t xml:space="preserve">           // Clock signal</w:t>
            </w:r>
          </w:p>
          <w:p w14:paraId="12679C0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reset_</w:t>
            </w:r>
            <w:proofErr w:type="gramStart"/>
            <w:r w:rsidRPr="00624835">
              <w:rPr>
                <w:rFonts w:ascii="Consolas" w:hAnsi="Consolas"/>
                <w:sz w:val="20"/>
              </w:rPr>
              <w:t xml:space="preserve">n,   </w:t>
            </w:r>
            <w:proofErr w:type="gramEnd"/>
            <w:r w:rsidRPr="00624835">
              <w:rPr>
                <w:rFonts w:ascii="Consolas" w:hAnsi="Consolas"/>
                <w:sz w:val="20"/>
              </w:rPr>
              <w:t xml:space="preserve">       // Asynchronous reset, active LOW</w:t>
            </w:r>
          </w:p>
          <w:p w14:paraId="2BD9102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start,   </w:t>
            </w:r>
            <w:proofErr w:type="gramEnd"/>
            <w:r w:rsidRPr="00624835">
              <w:rPr>
                <w:rFonts w:ascii="Consolas" w:hAnsi="Consolas"/>
                <w:sz w:val="20"/>
              </w:rPr>
              <w:t xml:space="preserve">         // Start</w:t>
            </w:r>
          </w:p>
          <w:p w14:paraId="414DAC0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iterated_</w:t>
            </w:r>
            <w:proofErr w:type="gramStart"/>
            <w:r w:rsidRPr="00624835">
              <w:rPr>
                <w:rFonts w:ascii="Consolas" w:hAnsi="Consolas"/>
                <w:sz w:val="20"/>
              </w:rPr>
              <w:t xml:space="preserve">all,   </w:t>
            </w:r>
            <w:proofErr w:type="gramEnd"/>
            <w:r w:rsidRPr="00624835">
              <w:rPr>
                <w:rFonts w:ascii="Consolas" w:hAnsi="Consolas"/>
                <w:sz w:val="20"/>
              </w:rPr>
              <w:t xml:space="preserve">  // Check if all pixels have been iterated</w:t>
            </w:r>
          </w:p>
          <w:p w14:paraId="5BCDEFD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WINDOW_WIDTH-2:0]  fifo_empty,       // FIFO empty</w:t>
            </w:r>
          </w:p>
          <w:p w14:paraId="0677271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WINDOW_WIDTH-2:0]  push_positions,   // Positions need to push to FIFO</w:t>
            </w:r>
          </w:p>
          <w:p w14:paraId="2424176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ADDR_WIDTH-1:0]    data_out,         // Data out from FIFO</w:t>
            </w:r>
          </w:p>
          <w:p w14:paraId="17A2365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I_WIDTH - 1:0]     next_row,         // Next row</w:t>
            </w:r>
          </w:p>
          <w:p w14:paraId="450B675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J_WIDTH - 1:0]     next_col,         // Next column</w:t>
            </w:r>
          </w:p>
          <w:p w14:paraId="6189711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new_pixel,        // Iterate new pixel</w:t>
            </w:r>
          </w:p>
          <w:p w14:paraId="70C4676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wire</w:t>
            </w:r>
            <w:proofErr w:type="gramEnd"/>
            <w:r w:rsidRPr="00624835">
              <w:rPr>
                <w:rFonts w:ascii="Consolas" w:hAnsi="Consolas"/>
                <w:sz w:val="20"/>
              </w:rPr>
              <w:t xml:space="preserve">    [WINDOW_WIDTH-2:0]  read_en,          // Read FIOFO enable</w:t>
            </w:r>
          </w:p>
          <w:p w14:paraId="39C0CC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clear,            // Clear all RAMs</w:t>
            </w:r>
          </w:p>
          <w:p w14:paraId="3469165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[ADDR_WIDTH-1:0]    center_addr,      // Center address</w:t>
            </w:r>
          </w:p>
          <w:p w14:paraId="3E8B901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[ADDR_WIDTH-1:0]    pre_center_addr, </w:t>
            </w:r>
          </w:p>
          <w:p w14:paraId="0B2416A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update_strb,      // Clear strobe</w:t>
            </w:r>
          </w:p>
          <w:p w14:paraId="0284E88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done              // Done for an image</w:t>
            </w:r>
          </w:p>
          <w:p w14:paraId="3FD8FB7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023443E7" w14:textId="77777777" w:rsidR="00D05A29" w:rsidRPr="00624835" w:rsidRDefault="00D05A29" w:rsidP="00AD7562">
            <w:pPr>
              <w:spacing w:before="0" w:after="0"/>
              <w:ind w:firstLine="0"/>
              <w:rPr>
                <w:rFonts w:ascii="Consolas" w:hAnsi="Consolas"/>
                <w:sz w:val="20"/>
              </w:rPr>
            </w:pPr>
          </w:p>
          <w:p w14:paraId="2A1DB176" w14:textId="77777777" w:rsidR="00D05A29" w:rsidRPr="00624835" w:rsidRDefault="00D05A29" w:rsidP="00AD7562">
            <w:pPr>
              <w:spacing w:before="0" w:after="0"/>
              <w:ind w:firstLine="0"/>
              <w:rPr>
                <w:rFonts w:ascii="Consolas" w:hAnsi="Consolas"/>
                <w:sz w:val="20"/>
              </w:rPr>
            </w:pPr>
          </w:p>
          <w:p w14:paraId="502DCCB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Internal Declarations</w:t>
            </w:r>
          </w:p>
          <w:p w14:paraId="081378F4" w14:textId="77777777" w:rsidR="00D05A29" w:rsidRPr="00624835" w:rsidRDefault="00D05A29" w:rsidP="00AD7562">
            <w:pPr>
              <w:spacing w:before="0" w:after="0"/>
              <w:ind w:firstLine="0"/>
              <w:rPr>
                <w:rFonts w:ascii="Consolas" w:hAnsi="Consolas"/>
                <w:sz w:val="20"/>
              </w:rPr>
            </w:pPr>
          </w:p>
          <w:p w14:paraId="6E13CE67" w14:textId="77777777" w:rsidR="00D05A29" w:rsidRPr="00624835" w:rsidRDefault="00D05A29" w:rsidP="00AD7562">
            <w:pPr>
              <w:spacing w:before="0" w:after="0"/>
              <w:ind w:firstLine="0"/>
              <w:rPr>
                <w:rFonts w:ascii="Consolas" w:hAnsi="Consolas"/>
                <w:sz w:val="20"/>
              </w:rPr>
            </w:pPr>
          </w:p>
          <w:p w14:paraId="08E2343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Declare any pre-registered internal signals</w:t>
            </w:r>
          </w:p>
          <w:p w14:paraId="68FAD48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new_pixel_cld;</w:t>
            </w:r>
          </w:p>
          <w:p w14:paraId="79B782F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done_cld;</w:t>
            </w:r>
          </w:p>
          <w:p w14:paraId="10278A8F" w14:textId="77777777" w:rsidR="00D05A29" w:rsidRPr="00624835" w:rsidRDefault="00D05A29" w:rsidP="00AD7562">
            <w:pPr>
              <w:spacing w:before="0" w:after="0"/>
              <w:ind w:firstLine="0"/>
              <w:rPr>
                <w:rFonts w:ascii="Consolas" w:hAnsi="Consolas"/>
                <w:sz w:val="20"/>
              </w:rPr>
            </w:pPr>
          </w:p>
          <w:p w14:paraId="57FB41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Module Declarations</w:t>
            </w:r>
          </w:p>
          <w:p w14:paraId="5D00422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update_</w:t>
            </w:r>
            <w:proofErr w:type="gramStart"/>
            <w:r w:rsidRPr="00624835">
              <w:rPr>
                <w:rFonts w:ascii="Consolas" w:hAnsi="Consolas"/>
                <w:sz w:val="20"/>
              </w:rPr>
              <w:t>addr;  /</w:t>
            </w:r>
            <w:proofErr w:type="gramEnd"/>
            <w:r w:rsidRPr="00624835">
              <w:rPr>
                <w:rFonts w:ascii="Consolas" w:hAnsi="Consolas"/>
                <w:sz w:val="20"/>
              </w:rPr>
              <w:t>/ Update address</w:t>
            </w:r>
          </w:p>
          <w:p w14:paraId="6DF68DB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reg extend_addr;  </w:t>
            </w:r>
          </w:p>
          <w:p w14:paraId="26A84EA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wire check_</w:t>
            </w:r>
            <w:proofErr w:type="gramStart"/>
            <w:r w:rsidRPr="00624835">
              <w:rPr>
                <w:rFonts w:ascii="Consolas" w:hAnsi="Consolas"/>
                <w:sz w:val="20"/>
              </w:rPr>
              <w:t>next;  /</w:t>
            </w:r>
            <w:proofErr w:type="gramEnd"/>
            <w:r w:rsidRPr="00624835">
              <w:rPr>
                <w:rFonts w:ascii="Consolas" w:hAnsi="Consolas"/>
                <w:sz w:val="20"/>
              </w:rPr>
              <w:t>/ Check when can jump to {next_row, next_col}</w:t>
            </w:r>
          </w:p>
          <w:p w14:paraId="21DDF8C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reg pre_new_pixel;  </w:t>
            </w:r>
          </w:p>
          <w:p w14:paraId="5B9D5576" w14:textId="77777777" w:rsidR="00D05A29" w:rsidRPr="00624835" w:rsidRDefault="00D05A29" w:rsidP="00AD7562">
            <w:pPr>
              <w:spacing w:before="0" w:after="0"/>
              <w:ind w:firstLine="0"/>
              <w:rPr>
                <w:rFonts w:ascii="Consolas" w:hAnsi="Consolas"/>
                <w:sz w:val="20"/>
              </w:rPr>
            </w:pPr>
          </w:p>
          <w:p w14:paraId="3DE47D0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State encoding</w:t>
            </w:r>
          </w:p>
          <w:p w14:paraId="019DB51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parameter </w:t>
            </w:r>
          </w:p>
          <w:p w14:paraId="1A37E4C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ST_IDLE   = 3'd0,</w:t>
            </w:r>
          </w:p>
          <w:p w14:paraId="6D50887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w:t>
            </w:r>
            <w:proofErr w:type="gramStart"/>
            <w:r w:rsidRPr="00624835">
              <w:rPr>
                <w:rFonts w:ascii="Consolas" w:hAnsi="Consolas"/>
                <w:sz w:val="20"/>
              </w:rPr>
              <w:t>START  =</w:t>
            </w:r>
            <w:proofErr w:type="gramEnd"/>
            <w:r w:rsidRPr="00624835">
              <w:rPr>
                <w:rFonts w:ascii="Consolas" w:hAnsi="Consolas"/>
                <w:sz w:val="20"/>
              </w:rPr>
              <w:t xml:space="preserve"> 3'd1,</w:t>
            </w:r>
          </w:p>
          <w:p w14:paraId="458F872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 3'd2,</w:t>
            </w:r>
          </w:p>
          <w:p w14:paraId="2E4167B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 3'd3,</w:t>
            </w:r>
          </w:p>
          <w:p w14:paraId="1E33E0C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 3'd4;</w:t>
            </w:r>
          </w:p>
          <w:p w14:paraId="4743B060" w14:textId="77777777" w:rsidR="00D05A29" w:rsidRPr="00624835" w:rsidRDefault="00D05A29" w:rsidP="00AD7562">
            <w:pPr>
              <w:spacing w:before="0" w:after="0"/>
              <w:ind w:firstLine="0"/>
              <w:rPr>
                <w:rFonts w:ascii="Consolas" w:hAnsi="Consolas"/>
                <w:sz w:val="20"/>
              </w:rPr>
            </w:pPr>
          </w:p>
          <w:p w14:paraId="0AD22A8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[2:0] current_state, next_state;</w:t>
            </w:r>
          </w:p>
          <w:p w14:paraId="3BB6DDE7" w14:textId="77777777" w:rsidR="00D05A29" w:rsidRPr="00624835" w:rsidRDefault="00D05A29" w:rsidP="00AD7562">
            <w:pPr>
              <w:spacing w:before="0" w:after="0"/>
              <w:ind w:firstLine="0"/>
              <w:rPr>
                <w:rFonts w:ascii="Consolas" w:hAnsi="Consolas"/>
                <w:sz w:val="20"/>
              </w:rPr>
            </w:pPr>
          </w:p>
          <w:p w14:paraId="716BC4B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4E66FD4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Next State Block for machine csm</w:t>
            </w:r>
          </w:p>
          <w:p w14:paraId="60100B7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62950A0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14:paraId="0AADBB8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check_next, </w:t>
            </w:r>
          </w:p>
          <w:p w14:paraId="46000AD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w:t>
            </w:r>
          </w:p>
          <w:p w14:paraId="0AAD1AC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iterated_all, </w:t>
            </w:r>
          </w:p>
          <w:p w14:paraId="2DE7EB2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start</w:t>
            </w:r>
          </w:p>
          <w:p w14:paraId="353501D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4D95A586" w14:textId="77777777" w:rsidR="00D05A29" w:rsidRPr="00624835" w:rsidRDefault="00D05A29" w:rsidP="00AD7562">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next_state_block_proc</w:t>
            </w:r>
          </w:p>
          <w:p w14:paraId="00FBD38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case (current_state) </w:t>
            </w:r>
          </w:p>
          <w:p w14:paraId="57EED7A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ST_IDLE: begin</w:t>
            </w:r>
          </w:p>
          <w:p w14:paraId="00D50EC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08A56C3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4D357E7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184112E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ST_IDLE;</w:t>
            </w:r>
          </w:p>
          <w:p w14:paraId="137DFEB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3A2203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begin</w:t>
            </w:r>
          </w:p>
          <w:p w14:paraId="5DBB382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w:t>
            </w:r>
          </w:p>
          <w:p w14:paraId="7266C76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6BFD797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76298E3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ST_NEXT;</w:t>
            </w:r>
          </w:p>
          <w:p w14:paraId="3340BE0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55C7C0E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ST_EXTEND;</w:t>
            </w:r>
          </w:p>
          <w:p w14:paraId="6B3F4E8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76B391B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begin</w:t>
            </w:r>
          </w:p>
          <w:p w14:paraId="61EAE8A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w:t>
            </w:r>
          </w:p>
          <w:p w14:paraId="0BEB7B2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63DF402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w:t>
            </w:r>
            <w:proofErr w:type="gramStart"/>
            <w:r w:rsidRPr="00624835">
              <w:rPr>
                <w:rFonts w:ascii="Consolas" w:hAnsi="Consolas"/>
                <w:sz w:val="20"/>
              </w:rPr>
              <w:t>(!check</w:t>
            </w:r>
            <w:proofErr w:type="gramEnd"/>
            <w:r w:rsidRPr="00624835">
              <w:rPr>
                <w:rFonts w:ascii="Consolas" w:hAnsi="Consolas"/>
                <w:sz w:val="20"/>
              </w:rPr>
              <w:t>_next)</w:t>
            </w:r>
          </w:p>
          <w:p w14:paraId="06AD2DF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ST_EXTEND;</w:t>
            </w:r>
          </w:p>
          <w:p w14:paraId="3CC8A0F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77D2F2F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72C027D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0C5B78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begin</w:t>
            </w:r>
          </w:p>
          <w:p w14:paraId="4C1E8E1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4B3DA5E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171171F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lastRenderedPageBreak/>
              <w:t xml:space="preserve">      else</w:t>
            </w:r>
          </w:p>
          <w:p w14:paraId="134D162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0F57835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2B56DB7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begin</w:t>
            </w:r>
          </w:p>
          <w:p w14:paraId="3E2EB19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w:t>
            </w:r>
          </w:p>
          <w:p w14:paraId="206082C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3186666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0C139A9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ST_NEXT;</w:t>
            </w:r>
          </w:p>
          <w:p w14:paraId="671F7C6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3DF3A56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471D26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444E6A4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default: </w:t>
            </w:r>
          </w:p>
          <w:p w14:paraId="0F512A0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ST_IDLE;</w:t>
            </w:r>
          </w:p>
          <w:p w14:paraId="37C4F88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endcase</w:t>
            </w:r>
          </w:p>
          <w:p w14:paraId="1A7FF5B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 // Next State Block</w:t>
            </w:r>
          </w:p>
          <w:p w14:paraId="3A01512E" w14:textId="77777777" w:rsidR="00D05A29" w:rsidRPr="00624835" w:rsidRDefault="00D05A29" w:rsidP="00AD7562">
            <w:pPr>
              <w:spacing w:before="0" w:after="0"/>
              <w:ind w:firstLine="0"/>
              <w:rPr>
                <w:rFonts w:ascii="Consolas" w:hAnsi="Consolas"/>
                <w:sz w:val="20"/>
              </w:rPr>
            </w:pPr>
          </w:p>
          <w:p w14:paraId="5F942F4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52E74B6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Output Block for machine csm</w:t>
            </w:r>
          </w:p>
          <w:p w14:paraId="0E45861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1C36E77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14:paraId="015BA8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check_next, </w:t>
            </w:r>
          </w:p>
          <w:p w14:paraId="3452E3D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w:t>
            </w:r>
          </w:p>
          <w:p w14:paraId="6AFC60B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iterated_all, </w:t>
            </w:r>
          </w:p>
          <w:p w14:paraId="6F1814A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start</w:t>
            </w:r>
          </w:p>
          <w:p w14:paraId="09DC3E2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614A2E85" w14:textId="77777777" w:rsidR="00D05A29" w:rsidRPr="00624835" w:rsidRDefault="00D05A29" w:rsidP="00AD7562">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output_block_proc</w:t>
            </w:r>
          </w:p>
          <w:p w14:paraId="75E78CE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Default Assignment</w:t>
            </w:r>
          </w:p>
          <w:p w14:paraId="4F15DCB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clear = 0;</w:t>
            </w:r>
          </w:p>
          <w:p w14:paraId="14C19ED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0;</w:t>
            </w:r>
          </w:p>
          <w:p w14:paraId="62F68A3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Default Assignment </w:t>
            </w:r>
            <w:proofErr w:type="gramStart"/>
            <w:r w:rsidRPr="00624835">
              <w:rPr>
                <w:rFonts w:ascii="Consolas" w:hAnsi="Consolas"/>
                <w:sz w:val="20"/>
              </w:rPr>
              <w:t>To</w:t>
            </w:r>
            <w:proofErr w:type="gramEnd"/>
            <w:r w:rsidRPr="00624835">
              <w:rPr>
                <w:rFonts w:ascii="Consolas" w:hAnsi="Consolas"/>
                <w:sz w:val="20"/>
              </w:rPr>
              <w:t xml:space="preserve"> Internals</w:t>
            </w:r>
          </w:p>
          <w:p w14:paraId="27208AF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0;</w:t>
            </w:r>
          </w:p>
          <w:p w14:paraId="267EECC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0;</w:t>
            </w:r>
          </w:p>
          <w:p w14:paraId="6E4F8FF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pre_new_pixel = 0;</w:t>
            </w:r>
          </w:p>
          <w:p w14:paraId="7D523371" w14:textId="77777777" w:rsidR="00D05A29" w:rsidRPr="00624835" w:rsidRDefault="00D05A29" w:rsidP="00AD7562">
            <w:pPr>
              <w:spacing w:before="0" w:after="0"/>
              <w:ind w:firstLine="0"/>
              <w:rPr>
                <w:rFonts w:ascii="Consolas" w:hAnsi="Consolas"/>
                <w:sz w:val="20"/>
              </w:rPr>
            </w:pPr>
          </w:p>
          <w:p w14:paraId="558C720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Combined Actions</w:t>
            </w:r>
          </w:p>
          <w:p w14:paraId="0800749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case (current_state) </w:t>
            </w:r>
          </w:p>
          <w:p w14:paraId="148618E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begin</w:t>
            </w:r>
          </w:p>
          <w:p w14:paraId="7776316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0C52344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48AD5FC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 begin</w:t>
            </w:r>
          </w:p>
          <w:p w14:paraId="3E409ED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1;</w:t>
            </w:r>
          </w:p>
          <w:p w14:paraId="501ADC3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1;</w:t>
            </w:r>
          </w:p>
          <w:p w14:paraId="317E638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8BDD59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05B7D2A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1;</w:t>
            </w:r>
          </w:p>
          <w:p w14:paraId="78183CF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4E868D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begin</w:t>
            </w:r>
          </w:p>
          <w:p w14:paraId="730BAD8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1;</w:t>
            </w:r>
          </w:p>
          <w:p w14:paraId="220D7D5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1;</w:t>
            </w:r>
          </w:p>
          <w:p w14:paraId="7A8F714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6BF909A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4BF5393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w:t>
            </w:r>
            <w:proofErr w:type="gramStart"/>
            <w:r w:rsidRPr="00624835">
              <w:rPr>
                <w:rFonts w:ascii="Consolas" w:hAnsi="Consolas"/>
                <w:sz w:val="20"/>
              </w:rPr>
              <w:t>(!check</w:t>
            </w:r>
            <w:proofErr w:type="gramEnd"/>
            <w:r w:rsidRPr="00624835">
              <w:rPr>
                <w:rFonts w:ascii="Consolas" w:hAnsi="Consolas"/>
                <w:sz w:val="20"/>
              </w:rPr>
              <w:t>_next) begin</w:t>
            </w:r>
          </w:p>
          <w:p w14:paraId="19A1E20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1;</w:t>
            </w:r>
          </w:p>
          <w:p w14:paraId="726A077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0;</w:t>
            </w:r>
          </w:p>
          <w:p w14:paraId="68ACDB3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0;</w:t>
            </w:r>
          </w:p>
          <w:p w14:paraId="4A627A0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3EEFA54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0AA5372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begin</w:t>
            </w:r>
          </w:p>
          <w:p w14:paraId="7F41347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0385E77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clear = 1;</w:t>
            </w:r>
          </w:p>
          <w:p w14:paraId="430E537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lastRenderedPageBreak/>
              <w:t xml:space="preserve">    end</w:t>
            </w:r>
          </w:p>
          <w:p w14:paraId="17A3F64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begin</w:t>
            </w:r>
          </w:p>
          <w:p w14:paraId="082B248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1;</w:t>
            </w:r>
          </w:p>
          <w:p w14:paraId="7A24639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610DAC4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497664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 begin</w:t>
            </w:r>
          </w:p>
          <w:p w14:paraId="1F3B920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0;</w:t>
            </w:r>
          </w:p>
          <w:p w14:paraId="4B5CEC8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1;</w:t>
            </w:r>
          </w:p>
          <w:p w14:paraId="46EAF1C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1;</w:t>
            </w:r>
          </w:p>
          <w:p w14:paraId="3E4A270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3DC6FE5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1617690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endcase</w:t>
            </w:r>
          </w:p>
          <w:p w14:paraId="1B25183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 // Output Block</w:t>
            </w:r>
          </w:p>
          <w:p w14:paraId="791E0A28" w14:textId="77777777" w:rsidR="00D05A29" w:rsidRPr="00624835" w:rsidRDefault="00D05A29" w:rsidP="00AD7562">
            <w:pPr>
              <w:spacing w:before="0" w:after="0"/>
              <w:ind w:firstLine="0"/>
              <w:rPr>
                <w:rFonts w:ascii="Consolas" w:hAnsi="Consolas"/>
                <w:sz w:val="20"/>
              </w:rPr>
            </w:pPr>
          </w:p>
          <w:p w14:paraId="1078922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7C8A972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Clocked Block for machine csm</w:t>
            </w:r>
          </w:p>
          <w:p w14:paraId="6BD6E3C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2DEE27E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14:paraId="247CDF0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posedge clk, </w:t>
            </w:r>
          </w:p>
          <w:p w14:paraId="65858FF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negedge reset_n</w:t>
            </w:r>
          </w:p>
          <w:p w14:paraId="4FF026C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
          <w:p w14:paraId="4B0CA7C3" w14:textId="77777777" w:rsidR="00D05A29" w:rsidRPr="00624835" w:rsidRDefault="00D05A29" w:rsidP="00AD7562">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clocked_block_proc</w:t>
            </w:r>
          </w:p>
          <w:p w14:paraId="3F8CCD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w:t>
            </w:r>
            <w:proofErr w:type="gramStart"/>
            <w:r w:rsidRPr="00624835">
              <w:rPr>
                <w:rFonts w:ascii="Consolas" w:hAnsi="Consolas"/>
                <w:sz w:val="20"/>
              </w:rPr>
              <w:t>(!reset</w:t>
            </w:r>
            <w:proofErr w:type="gramEnd"/>
            <w:r w:rsidRPr="00624835">
              <w:rPr>
                <w:rFonts w:ascii="Consolas" w:hAnsi="Consolas"/>
                <w:sz w:val="20"/>
              </w:rPr>
              <w:t>_n) begin</w:t>
            </w:r>
          </w:p>
          <w:p w14:paraId="17AB72F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&lt;= ST_IDLE;</w:t>
            </w:r>
          </w:p>
          <w:p w14:paraId="2766F9C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Reset Values</w:t>
            </w:r>
          </w:p>
          <w:p w14:paraId="34880A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0;</w:t>
            </w:r>
          </w:p>
          <w:p w14:paraId="61FB288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 &lt;= 0;</w:t>
            </w:r>
          </w:p>
          <w:p w14:paraId="7B4DB3A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EF10E5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w:t>
            </w:r>
          </w:p>
          <w:p w14:paraId="30C0EE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begin</w:t>
            </w:r>
          </w:p>
          <w:p w14:paraId="749474B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&lt;= next_state;</w:t>
            </w:r>
          </w:p>
          <w:p w14:paraId="7E4FAF48" w14:textId="77777777" w:rsidR="00D05A29" w:rsidRPr="00624835" w:rsidRDefault="00D05A29" w:rsidP="00AD7562">
            <w:pPr>
              <w:spacing w:before="0" w:after="0"/>
              <w:ind w:firstLine="0"/>
              <w:rPr>
                <w:rFonts w:ascii="Consolas" w:hAnsi="Consolas"/>
                <w:sz w:val="20"/>
              </w:rPr>
            </w:pPr>
          </w:p>
          <w:p w14:paraId="52044C9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Combined Actions</w:t>
            </w:r>
          </w:p>
          <w:p w14:paraId="09FA812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case (current_state) </w:t>
            </w:r>
          </w:p>
          <w:p w14:paraId="6A38FE7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ST_IDLE: begin</w:t>
            </w:r>
          </w:p>
          <w:p w14:paraId="27872AD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0784685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1;</w:t>
            </w:r>
          </w:p>
          <w:p w14:paraId="7DA43F8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2125068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begin</w:t>
            </w:r>
          </w:p>
          <w:p w14:paraId="2478AB7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4457753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A3959A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3532751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14:paraId="6BC2465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1710B1A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14:paraId="767B081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8F2205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begin</w:t>
            </w:r>
          </w:p>
          <w:p w14:paraId="2BCF764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50F894D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B731E9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w:t>
            </w:r>
            <w:proofErr w:type="gramStart"/>
            <w:r w:rsidRPr="00624835">
              <w:rPr>
                <w:rFonts w:ascii="Consolas" w:hAnsi="Consolas"/>
                <w:sz w:val="20"/>
              </w:rPr>
              <w:t>(!check</w:t>
            </w:r>
            <w:proofErr w:type="gramEnd"/>
            <w:r w:rsidRPr="00624835">
              <w:rPr>
                <w:rFonts w:ascii="Consolas" w:hAnsi="Consolas"/>
                <w:sz w:val="20"/>
              </w:rPr>
              <w:t>_next)</w:t>
            </w:r>
          </w:p>
          <w:p w14:paraId="3A6AB92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14:paraId="2B4D6BD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42E5E0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begin</w:t>
            </w:r>
          </w:p>
          <w:p w14:paraId="11D9633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 &lt;= 1;</w:t>
            </w:r>
          </w:p>
          <w:p w14:paraId="5BBF414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0;</w:t>
            </w:r>
          </w:p>
          <w:p w14:paraId="5338A2B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3EC69FA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 &lt;= 0;</w:t>
            </w:r>
          </w:p>
          <w:p w14:paraId="64E8398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3BF340F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begin</w:t>
            </w:r>
          </w:p>
          <w:p w14:paraId="7E11010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6D62331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lastRenderedPageBreak/>
              <w:t xml:space="preserve">        end</w:t>
            </w:r>
          </w:p>
          <w:p w14:paraId="6B4E5AB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37FAC6D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14:paraId="2AAC08E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24DDEF4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endcase</w:t>
            </w:r>
          </w:p>
          <w:p w14:paraId="7131C9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1E03185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 // Clocked Block</w:t>
            </w:r>
          </w:p>
          <w:p w14:paraId="77C86A09" w14:textId="77777777" w:rsidR="00D05A29" w:rsidRPr="00624835" w:rsidRDefault="00D05A29" w:rsidP="00AD7562">
            <w:pPr>
              <w:spacing w:before="0" w:after="0"/>
              <w:ind w:firstLine="0"/>
              <w:rPr>
                <w:rFonts w:ascii="Consolas" w:hAnsi="Consolas"/>
                <w:sz w:val="20"/>
              </w:rPr>
            </w:pPr>
          </w:p>
          <w:p w14:paraId="5E98C53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Concurrent Statements</w:t>
            </w:r>
          </w:p>
          <w:p w14:paraId="25D2C93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Clocked output assignments</w:t>
            </w:r>
          </w:p>
          <w:p w14:paraId="227D1A1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14:paraId="345ED48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w:t>
            </w:r>
          </w:p>
          <w:p w14:paraId="350BEF4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w:t>
            </w:r>
          </w:p>
          <w:p w14:paraId="25E80F8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52A95F00" w14:textId="77777777" w:rsidR="00D05A29" w:rsidRPr="00624835" w:rsidRDefault="00D05A29" w:rsidP="00AD7562">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clocked_output_proc</w:t>
            </w:r>
          </w:p>
          <w:p w14:paraId="46AE677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 = new_pixel_cld;</w:t>
            </w:r>
          </w:p>
          <w:p w14:paraId="2BC4A36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 = done_cld;</w:t>
            </w:r>
          </w:p>
          <w:p w14:paraId="31BDE92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w:t>
            </w:r>
          </w:p>
          <w:p w14:paraId="5DA6809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pre_center_addr</w:t>
            </w:r>
          </w:p>
          <w:p w14:paraId="57A0119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r w:rsidRPr="00624835">
              <w:rPr>
                <w:rFonts w:ascii="Consolas" w:hAnsi="Consolas"/>
                <w:sz w:val="20"/>
              </w:rPr>
              <w:t>*) begin : proc_pre_center_addr</w:t>
            </w:r>
          </w:p>
          <w:p w14:paraId="32D0E8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pre_center_addr = 0;</w:t>
            </w:r>
          </w:p>
          <w:p w14:paraId="137E5F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(extend_addr) begin</w:t>
            </w:r>
          </w:p>
          <w:p w14:paraId="72160F1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pre_center_addr = data_out;</w:t>
            </w:r>
          </w:p>
          <w:p w14:paraId="534F06E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19C9BD3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(update_addr) begin</w:t>
            </w:r>
          </w:p>
          <w:p w14:paraId="6B6DB2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pre_center_addr = {next_row, next_col};</w:t>
            </w:r>
          </w:p>
          <w:p w14:paraId="6A6FC85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D669CC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w:t>
            </w:r>
          </w:p>
          <w:p w14:paraId="44998E4E" w14:textId="77777777" w:rsidR="00D05A29" w:rsidRPr="00624835" w:rsidRDefault="00D05A29" w:rsidP="00AD7562">
            <w:pPr>
              <w:spacing w:before="0" w:after="0"/>
              <w:ind w:firstLine="0"/>
              <w:rPr>
                <w:rFonts w:ascii="Consolas" w:hAnsi="Consolas"/>
                <w:sz w:val="20"/>
              </w:rPr>
            </w:pPr>
          </w:p>
          <w:p w14:paraId="51F5248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center_addr</w:t>
            </w:r>
          </w:p>
          <w:p w14:paraId="4486E88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r w:rsidRPr="00624835">
              <w:rPr>
                <w:rFonts w:ascii="Consolas" w:hAnsi="Consolas"/>
                <w:sz w:val="20"/>
              </w:rPr>
              <w:t>posedge clk or negedge reset_n) begin : proc_center_addr</w:t>
            </w:r>
          </w:p>
          <w:p w14:paraId="069306D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if(~reset_n) begin</w:t>
            </w:r>
          </w:p>
          <w:p w14:paraId="517B303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center_addr &lt;= 0;</w:t>
            </w:r>
          </w:p>
          <w:p w14:paraId="7DF679D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 else begin</w:t>
            </w:r>
          </w:p>
          <w:p w14:paraId="73ACF33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center_addr &lt;= pre_center_addr;</w:t>
            </w:r>
          </w:p>
          <w:p w14:paraId="4CFC459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0506E1B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w:t>
            </w:r>
          </w:p>
          <w:p w14:paraId="740DE8DE" w14:textId="77777777" w:rsidR="00D05A29" w:rsidRPr="00624835" w:rsidRDefault="00D05A29" w:rsidP="00AD7562">
            <w:pPr>
              <w:spacing w:before="0" w:after="0"/>
              <w:ind w:firstLine="0"/>
              <w:rPr>
                <w:rFonts w:ascii="Consolas" w:hAnsi="Consolas"/>
                <w:sz w:val="20"/>
              </w:rPr>
            </w:pPr>
          </w:p>
          <w:p w14:paraId="54AB801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read_en</w:t>
            </w:r>
          </w:p>
          <w:p w14:paraId="525EAEE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assign read_en = ((fifo_empty + 1) &amp; (~fifo_empty));</w:t>
            </w:r>
          </w:p>
          <w:p w14:paraId="1569A480" w14:textId="77777777" w:rsidR="00D05A29" w:rsidRPr="00624835" w:rsidRDefault="00D05A29" w:rsidP="00AD7562">
            <w:pPr>
              <w:spacing w:before="0" w:after="0"/>
              <w:ind w:firstLine="0"/>
              <w:rPr>
                <w:rFonts w:ascii="Consolas" w:hAnsi="Consolas"/>
                <w:sz w:val="20"/>
              </w:rPr>
            </w:pPr>
          </w:p>
          <w:p w14:paraId="10D8734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check_next</w:t>
            </w:r>
          </w:p>
          <w:p w14:paraId="5ACB4E2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assign check_next = ((push_positions == 0) &amp; (fifo_empty == {(WINDOW_WIDTH-</w:t>
            </w:r>
            <w:proofErr w:type="gramStart"/>
            <w:r w:rsidRPr="00624835">
              <w:rPr>
                <w:rFonts w:ascii="Consolas" w:hAnsi="Consolas"/>
                <w:sz w:val="20"/>
              </w:rPr>
              <w:t>1){</w:t>
            </w:r>
            <w:proofErr w:type="gramEnd"/>
            <w:r w:rsidRPr="00624835">
              <w:rPr>
                <w:rFonts w:ascii="Consolas" w:hAnsi="Consolas"/>
                <w:sz w:val="20"/>
              </w:rPr>
              <w:t>1'b1}}));</w:t>
            </w:r>
          </w:p>
          <w:p w14:paraId="0212CAB3" w14:textId="4481DC19" w:rsidR="00766238" w:rsidRPr="00624835" w:rsidRDefault="00D05A29" w:rsidP="00AD7562">
            <w:pPr>
              <w:spacing w:before="0" w:after="0"/>
              <w:ind w:firstLine="0"/>
              <w:rPr>
                <w:rFonts w:ascii="Consolas" w:hAnsi="Consolas"/>
                <w:sz w:val="20"/>
              </w:rPr>
            </w:pPr>
            <w:r w:rsidRPr="00624835">
              <w:rPr>
                <w:rFonts w:ascii="Consolas" w:hAnsi="Consolas"/>
                <w:sz w:val="20"/>
              </w:rPr>
              <w:t>endmodule // eda_controller</w:t>
            </w:r>
          </w:p>
        </w:tc>
      </w:tr>
    </w:tbl>
    <w:p w14:paraId="72B32F1A" w14:textId="19F1693C" w:rsidR="00766238" w:rsidRDefault="00766238" w:rsidP="00751AD9">
      <w:pPr>
        <w:ind w:firstLine="0"/>
      </w:pPr>
    </w:p>
    <w:p w14:paraId="5D5ED333" w14:textId="203853BD" w:rsidR="00766238" w:rsidRDefault="00766238" w:rsidP="00766238">
      <w:pPr>
        <w:pStyle w:val="Heading2"/>
      </w:pPr>
      <w:bookmarkStart w:id="110" w:name="_Toc125905997"/>
      <w:r>
        <w:t>eda_compare</w:t>
      </w:r>
      <w:bookmarkEnd w:id="110"/>
    </w:p>
    <w:p w14:paraId="706DD0DE" w14:textId="44170D00" w:rsidR="00766238" w:rsidRPr="00766238" w:rsidRDefault="00766238" w:rsidP="00766238">
      <w:pPr>
        <w:pStyle w:val="Caption"/>
      </w:pPr>
      <w:bookmarkStart w:id="111" w:name="_Toc125903528"/>
      <w:r>
        <w:t xml:space="preserve">Table </w:t>
      </w:r>
      <w:fldSimple w:instr=" STYLEREF 1 \s ">
        <w:r w:rsidR="006A0071">
          <w:rPr>
            <w:noProof/>
          </w:rPr>
          <w:t>4</w:t>
        </w:r>
      </w:fldSimple>
      <w:r w:rsidR="007F36DF">
        <w:t>.</w:t>
      </w:r>
      <w:fldSimple w:instr=" SEQ Table \* ARABIC \s 1 ">
        <w:r w:rsidR="006A0071">
          <w:rPr>
            <w:noProof/>
          </w:rPr>
          <w:t>3</w:t>
        </w:r>
      </w:fldSimple>
      <w:r>
        <w:t xml:space="preserve"> eda_compare code</w:t>
      </w:r>
      <w:bookmarkEnd w:id="111"/>
    </w:p>
    <w:tbl>
      <w:tblPr>
        <w:tblStyle w:val="TableGrid"/>
        <w:tblW w:w="0" w:type="auto"/>
        <w:tblLook w:val="04A0" w:firstRow="1" w:lastRow="0" w:firstColumn="1" w:lastColumn="0" w:noHBand="0" w:noVBand="1"/>
      </w:tblPr>
      <w:tblGrid>
        <w:gridCol w:w="9061"/>
      </w:tblGrid>
      <w:tr w:rsidR="00766238" w:rsidRPr="004610A1" w14:paraId="61AE8302" w14:textId="77777777" w:rsidTr="00143C60">
        <w:tc>
          <w:tcPr>
            <w:tcW w:w="9061" w:type="dxa"/>
          </w:tcPr>
          <w:p w14:paraId="3BB1A88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`include "eda_global_define.svh"</w:t>
            </w:r>
          </w:p>
          <w:p w14:paraId="299B2739" w14:textId="77777777" w:rsidR="00D05A29" w:rsidRPr="004610A1" w:rsidRDefault="00D05A29" w:rsidP="00E618B3">
            <w:pPr>
              <w:spacing w:before="0" w:after="0"/>
              <w:ind w:firstLine="0"/>
              <w:rPr>
                <w:rFonts w:ascii="Consolas" w:hAnsi="Consolas"/>
                <w:sz w:val="20"/>
              </w:rPr>
            </w:pPr>
          </w:p>
          <w:p w14:paraId="403C89E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module eda_compare </w:t>
            </w:r>
            <w:proofErr w:type="gramStart"/>
            <w:r w:rsidRPr="004610A1">
              <w:rPr>
                <w:rFonts w:ascii="Consolas" w:hAnsi="Consolas"/>
                <w:sz w:val="20"/>
              </w:rPr>
              <w:t>#(</w:t>
            </w:r>
            <w:proofErr w:type="gramEnd"/>
          </w:p>
          <w:p w14:paraId="6D84293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M                = `CFG_M                       </w:t>
            </w:r>
            <w:proofErr w:type="gramStart"/>
            <w:r w:rsidRPr="004610A1">
              <w:rPr>
                <w:rFonts w:ascii="Consolas" w:hAnsi="Consolas"/>
                <w:sz w:val="20"/>
              </w:rPr>
              <w:t xml:space="preserve">  ,</w:t>
            </w:r>
            <w:proofErr w:type="gramEnd"/>
          </w:p>
          <w:p w14:paraId="022E980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N                = `CFG_N                       </w:t>
            </w:r>
            <w:proofErr w:type="gramStart"/>
            <w:r w:rsidRPr="004610A1">
              <w:rPr>
                <w:rFonts w:ascii="Consolas" w:hAnsi="Consolas"/>
                <w:sz w:val="20"/>
              </w:rPr>
              <w:t xml:space="preserve">  ,</w:t>
            </w:r>
            <w:proofErr w:type="gramEnd"/>
          </w:p>
          <w:p w14:paraId="5089EA4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PIXEL_WIDTH      = `CFG_PIXEL_WIDTH             </w:t>
            </w:r>
            <w:proofErr w:type="gramStart"/>
            <w:r w:rsidRPr="004610A1">
              <w:rPr>
                <w:rFonts w:ascii="Consolas" w:hAnsi="Consolas"/>
                <w:sz w:val="20"/>
              </w:rPr>
              <w:t xml:space="preserve">  ,</w:t>
            </w:r>
            <w:proofErr w:type="gramEnd"/>
          </w:p>
          <w:p w14:paraId="55ED7B1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WINDOW_WIDTH     = `CFG_WINDOW_WIDTH            </w:t>
            </w:r>
            <w:proofErr w:type="gramStart"/>
            <w:r w:rsidRPr="004610A1">
              <w:rPr>
                <w:rFonts w:ascii="Consolas" w:hAnsi="Consolas"/>
                <w:sz w:val="20"/>
              </w:rPr>
              <w:t xml:space="preserve">  ,</w:t>
            </w:r>
            <w:proofErr w:type="gramEnd"/>
          </w:p>
          <w:p w14:paraId="1296FA6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lastRenderedPageBreak/>
              <w:t xml:space="preserve">  parameter ADDR_WIDTH       = `CFG_ADDR_WIDTH                 </w:t>
            </w:r>
          </w:p>
          <w:p w14:paraId="45119A0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w:t>
            </w:r>
          </w:p>
          <w:p w14:paraId="4F4F29D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clk           </w:t>
            </w:r>
            <w:proofErr w:type="gramStart"/>
            <w:r w:rsidRPr="004610A1">
              <w:rPr>
                <w:rFonts w:ascii="Consolas" w:hAnsi="Consolas"/>
                <w:sz w:val="20"/>
              </w:rPr>
              <w:t xml:space="preserve">  ,</w:t>
            </w:r>
            <w:proofErr w:type="gramEnd"/>
          </w:p>
          <w:p w14:paraId="2B048CB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reset_n       </w:t>
            </w:r>
            <w:proofErr w:type="gramStart"/>
            <w:r w:rsidRPr="004610A1">
              <w:rPr>
                <w:rFonts w:ascii="Consolas" w:hAnsi="Consolas"/>
                <w:sz w:val="20"/>
              </w:rPr>
              <w:t xml:space="preserve">  ,</w:t>
            </w:r>
            <w:proofErr w:type="gramEnd"/>
          </w:p>
          <w:p w14:paraId="68966AF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new_pixel     </w:t>
            </w:r>
            <w:proofErr w:type="gramStart"/>
            <w:r w:rsidRPr="004610A1">
              <w:rPr>
                <w:rFonts w:ascii="Consolas" w:hAnsi="Consolas"/>
                <w:sz w:val="20"/>
              </w:rPr>
              <w:t xml:space="preserve">  ,</w:t>
            </w:r>
            <w:proofErr w:type="gramEnd"/>
          </w:p>
          <w:p w14:paraId="6D9291E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w:t>
            </w:r>
            <w:proofErr w:type="gramStart"/>
            <w:r w:rsidRPr="004610A1">
              <w:rPr>
                <w:rFonts w:ascii="Consolas" w:hAnsi="Consolas"/>
                <w:sz w:val="20"/>
              </w:rPr>
              <w:t xml:space="preserve">   [</w:t>
            </w:r>
            <w:proofErr w:type="gramEnd"/>
            <w:r w:rsidRPr="004610A1">
              <w:rPr>
                <w:rFonts w:ascii="Consolas" w:hAnsi="Consolas"/>
                <w:sz w:val="20"/>
              </w:rPr>
              <w:t>PIXEL_WIDTH * WINDOW_WIDTH - 1:0] window_values   ,</w:t>
            </w:r>
          </w:p>
          <w:p w14:paraId="2AF4DEC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w:t>
            </w:r>
            <w:proofErr w:type="gramStart"/>
            <w:r w:rsidRPr="004610A1">
              <w:rPr>
                <w:rFonts w:ascii="Consolas" w:hAnsi="Consolas"/>
                <w:sz w:val="20"/>
              </w:rPr>
              <w:t xml:space="preserve">   [</w:t>
            </w:r>
            <w:proofErr w:type="gramEnd"/>
            <w:r w:rsidRPr="004610A1">
              <w:rPr>
                <w:rFonts w:ascii="Consolas" w:hAnsi="Consolas"/>
                <w:sz w:val="20"/>
              </w:rPr>
              <w:t>WINDOW_WIDTH - 2:0]               neigh_addr_valid,</w:t>
            </w:r>
          </w:p>
          <w:p w14:paraId="0F14572F"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w:t>
            </w:r>
            <w:proofErr w:type="gramStart"/>
            <w:r w:rsidRPr="004610A1">
              <w:rPr>
                <w:rFonts w:ascii="Consolas" w:hAnsi="Consolas"/>
                <w:sz w:val="20"/>
              </w:rPr>
              <w:t xml:space="preserve">   [</w:t>
            </w:r>
            <w:proofErr w:type="gramEnd"/>
            <w:r w:rsidRPr="004610A1">
              <w:rPr>
                <w:rFonts w:ascii="Consolas" w:hAnsi="Consolas"/>
                <w:sz w:val="20"/>
              </w:rPr>
              <w:t>WINDOW_WIDTH - 2:0]               iterated_idx    ,</w:t>
            </w:r>
          </w:p>
          <w:p w14:paraId="1A61717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output logic                                    compare_out   </w:t>
            </w:r>
            <w:proofErr w:type="gramStart"/>
            <w:r w:rsidRPr="004610A1">
              <w:rPr>
                <w:rFonts w:ascii="Consolas" w:hAnsi="Consolas"/>
                <w:sz w:val="20"/>
              </w:rPr>
              <w:t xml:space="preserve">  ,</w:t>
            </w:r>
            <w:proofErr w:type="gramEnd"/>
          </w:p>
          <w:p w14:paraId="274A3EA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output    </w:t>
            </w:r>
            <w:proofErr w:type="gramStart"/>
            <w:r w:rsidRPr="004610A1">
              <w:rPr>
                <w:rFonts w:ascii="Consolas" w:hAnsi="Consolas"/>
                <w:sz w:val="20"/>
              </w:rPr>
              <w:t xml:space="preserve">   [</w:t>
            </w:r>
            <w:proofErr w:type="gramEnd"/>
            <w:r w:rsidRPr="004610A1">
              <w:rPr>
                <w:rFonts w:ascii="Consolas" w:hAnsi="Consolas"/>
                <w:sz w:val="20"/>
              </w:rPr>
              <w:t xml:space="preserve">WINDOW_WIDTH - 2:0]               push_positions   </w:t>
            </w:r>
          </w:p>
          <w:p w14:paraId="6651E8B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w:t>
            </w:r>
          </w:p>
          <w:p w14:paraId="6F59140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[WINDOW_WIDTH - 2:0]               equal_positions; </w:t>
            </w:r>
          </w:p>
          <w:p w14:paraId="4762848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t>//Find max value in 9 pixels</w:t>
            </w:r>
          </w:p>
          <w:p w14:paraId="2982C7D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t xml:space="preserve">logic [PIXEL_WIDTH - 1:0] max_value  </w:t>
            </w:r>
            <w:proofErr w:type="gramStart"/>
            <w:r w:rsidRPr="004610A1">
              <w:rPr>
                <w:rFonts w:ascii="Consolas" w:hAnsi="Consolas"/>
                <w:sz w:val="20"/>
              </w:rPr>
              <w:t xml:space="preserve">  ;</w:t>
            </w:r>
            <w:proofErr w:type="gramEnd"/>
          </w:p>
          <w:p w14:paraId="1939880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[PIXEL_WIDTH - 1:0] value_l1[0:3];</w:t>
            </w:r>
          </w:p>
          <w:p w14:paraId="4F24573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4033080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for (genvar i = 0; i &lt; 8; i = i + 2) begin</w:t>
            </w:r>
          </w:p>
          <w:p w14:paraId="00C740E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cl1 (</w:t>
            </w:r>
          </w:p>
          <w:p w14:paraId="77124B7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(window_values[i * PIXEL_WIDTH + 7 -: PIXEL_WIDTH]      ),</w:t>
            </w:r>
          </w:p>
          <w:p w14:paraId="13E5004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(window_values[(i + 1) * PIXEL_WIDTH + 7 -: PIXEL_WIDTH]),</w:t>
            </w:r>
          </w:p>
          <w:p w14:paraId="5347604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 xml:space="preserve">.out (value_l1[i / 2]                                      </w:t>
            </w:r>
            <w:proofErr w:type="gramStart"/>
            <w:r w:rsidRPr="004610A1">
              <w:rPr>
                <w:rFonts w:ascii="Consolas" w:hAnsi="Consolas"/>
                <w:sz w:val="20"/>
              </w:rPr>
              <w:t xml:space="preserve">  )</w:t>
            </w:r>
            <w:proofErr w:type="gramEnd"/>
          </w:p>
          <w:p w14:paraId="74466DF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4CF6AB6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E1B3BB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65CE50B0" w14:textId="77777777" w:rsidR="00D05A29" w:rsidRPr="004610A1" w:rsidRDefault="00D05A29" w:rsidP="00E618B3">
            <w:pPr>
              <w:spacing w:before="0" w:after="0"/>
              <w:ind w:firstLine="0"/>
              <w:rPr>
                <w:rFonts w:ascii="Consolas" w:hAnsi="Consolas"/>
                <w:sz w:val="20"/>
              </w:rPr>
            </w:pPr>
          </w:p>
          <w:p w14:paraId="36FA6A2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[PIXEL_WIDTH - 1:0] value_l2[0:1];</w:t>
            </w:r>
          </w:p>
          <w:p w14:paraId="3FC6F11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4E1C15E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for (genvar i = 0; i &lt; 4; i = i + 2) begin </w:t>
            </w:r>
          </w:p>
          <w:p w14:paraId="26807C1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cl2 (</w:t>
            </w:r>
          </w:p>
          <w:p w14:paraId="2A250A92"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(value_l1[i]    ),</w:t>
            </w:r>
          </w:p>
          <w:p w14:paraId="6A134DD1"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(value_l1[i + 1]),</w:t>
            </w:r>
          </w:p>
          <w:p w14:paraId="019D2F6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.out (value_l2[i / 2])</w:t>
            </w:r>
          </w:p>
          <w:p w14:paraId="0630728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0BA5DB3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74D89BB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34DAB346" w14:textId="77777777" w:rsidR="00D05A29" w:rsidRPr="004610A1" w:rsidRDefault="00D05A29" w:rsidP="00E618B3">
            <w:pPr>
              <w:spacing w:before="0" w:after="0"/>
              <w:ind w:firstLine="0"/>
              <w:rPr>
                <w:rFonts w:ascii="Consolas" w:hAnsi="Consolas"/>
                <w:sz w:val="20"/>
              </w:rPr>
            </w:pPr>
          </w:p>
          <w:p w14:paraId="451C50C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[PIXEL_WIDTH - 1:0] value_l3[0:0];</w:t>
            </w:r>
          </w:p>
          <w:p w14:paraId="6A53E604" w14:textId="77777777" w:rsidR="00D05A29" w:rsidRPr="004610A1" w:rsidRDefault="00D05A29" w:rsidP="00E618B3">
            <w:pPr>
              <w:spacing w:before="0" w:after="0"/>
              <w:ind w:firstLine="0"/>
              <w:rPr>
                <w:rFonts w:ascii="Consolas" w:hAnsi="Consolas"/>
                <w:sz w:val="20"/>
              </w:rPr>
            </w:pPr>
          </w:p>
          <w:p w14:paraId="2FAC0DB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76979672"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for (genvar i = 0; i &lt; 2; i = i + 2) begin </w:t>
            </w:r>
          </w:p>
          <w:p w14:paraId="3073999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cl3 (</w:t>
            </w:r>
          </w:p>
          <w:p w14:paraId="5DD8DBC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(value_l2[i]    ),</w:t>
            </w:r>
          </w:p>
          <w:p w14:paraId="6375110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(value_l2[i + 1]),</w:t>
            </w:r>
          </w:p>
          <w:p w14:paraId="1D1C07C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.out (value_l3[i / 2])</w:t>
            </w:r>
          </w:p>
          <w:p w14:paraId="5764026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32BD662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70521F1"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0AF3D560" w14:textId="77777777" w:rsidR="00D05A29" w:rsidRPr="004610A1" w:rsidRDefault="00D05A29" w:rsidP="00E618B3">
            <w:pPr>
              <w:spacing w:before="0" w:after="0"/>
              <w:ind w:firstLine="0"/>
              <w:rPr>
                <w:rFonts w:ascii="Consolas" w:hAnsi="Consolas"/>
                <w:sz w:val="20"/>
              </w:rPr>
            </w:pPr>
          </w:p>
          <w:p w14:paraId="474D678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clfinal (</w:t>
            </w:r>
          </w:p>
          <w:p w14:paraId="7F8A04A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(value_l3[0]                                                 ),</w:t>
            </w:r>
          </w:p>
          <w:p w14:paraId="6CE16D9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(window_values[PIXEL_WIDTH * WINDOW_WIDTH - 1 -: PIXEL_WIDTH]),</w:t>
            </w:r>
          </w:p>
          <w:p w14:paraId="1F36C5B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t xml:space="preserve">.out (max_value                                                 </w:t>
            </w:r>
            <w:proofErr w:type="gramStart"/>
            <w:r w:rsidRPr="004610A1">
              <w:rPr>
                <w:rFonts w:ascii="Consolas" w:hAnsi="Consolas"/>
                <w:sz w:val="20"/>
              </w:rPr>
              <w:t xml:space="preserve">  )</w:t>
            </w:r>
            <w:proofErr w:type="gramEnd"/>
          </w:p>
          <w:p w14:paraId="134C322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6D2C19B7" w14:textId="77777777" w:rsidR="00D05A29" w:rsidRPr="004610A1" w:rsidRDefault="00D05A29" w:rsidP="00E618B3">
            <w:pPr>
              <w:spacing w:before="0" w:after="0"/>
              <w:ind w:firstLine="0"/>
              <w:rPr>
                <w:rFonts w:ascii="Consolas" w:hAnsi="Consolas"/>
                <w:sz w:val="20"/>
              </w:rPr>
            </w:pPr>
          </w:p>
          <w:p w14:paraId="4FE379B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always_comb begin</w:t>
            </w:r>
          </w:p>
          <w:p w14:paraId="64C2360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if (max_value &gt; window_</w:t>
            </w:r>
            <w:proofErr w:type="gramStart"/>
            <w:r w:rsidRPr="004610A1">
              <w:rPr>
                <w:rFonts w:ascii="Consolas" w:hAnsi="Consolas"/>
                <w:sz w:val="20"/>
              </w:rPr>
              <w:t>values[</w:t>
            </w:r>
            <w:proofErr w:type="gramEnd"/>
            <w:r w:rsidRPr="004610A1">
              <w:rPr>
                <w:rFonts w:ascii="Consolas" w:hAnsi="Consolas"/>
                <w:sz w:val="20"/>
              </w:rPr>
              <w:t>4 * PIXEL_WIDTH + 7 -: PIXEL_WIDTH]) begin</w:t>
            </w:r>
          </w:p>
          <w:p w14:paraId="099F99B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t>compare_out = 0;</w:t>
            </w:r>
          </w:p>
          <w:p w14:paraId="4AD9B06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 xml:space="preserve">end else begin </w:t>
            </w:r>
          </w:p>
          <w:p w14:paraId="1C51BAA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lastRenderedPageBreak/>
              <w:t xml:space="preserve">      compare_out = 1;</w:t>
            </w:r>
          </w:p>
          <w:p w14:paraId="0672AB4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782294D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61B5F811" w14:textId="77777777" w:rsidR="00D05A29" w:rsidRPr="004610A1" w:rsidRDefault="00D05A29" w:rsidP="00E618B3">
            <w:pPr>
              <w:spacing w:before="0" w:after="0"/>
              <w:ind w:firstLine="0"/>
              <w:rPr>
                <w:rFonts w:ascii="Consolas" w:hAnsi="Consolas"/>
                <w:sz w:val="20"/>
              </w:rPr>
            </w:pPr>
          </w:p>
          <w:p w14:paraId="1CFA81E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 Generate equal_positions</w:t>
            </w:r>
          </w:p>
          <w:p w14:paraId="5156AA66"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04D3F45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for (genvar i = 0; i &lt; WINDOW_WIDTH; i++) begin</w:t>
            </w:r>
          </w:p>
          <w:p w14:paraId="52511C3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if(</w:t>
            </w:r>
            <w:proofErr w:type="gramEnd"/>
            <w:r w:rsidRPr="004610A1">
              <w:rPr>
                <w:rFonts w:ascii="Consolas" w:hAnsi="Consolas"/>
                <w:sz w:val="20"/>
              </w:rPr>
              <w:t>i &lt; 4) begin</w:t>
            </w:r>
          </w:p>
          <w:p w14:paraId="0CB48B2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always_comb begin</w:t>
            </w:r>
          </w:p>
          <w:p w14:paraId="054B25D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if(</w:t>
            </w:r>
            <w:proofErr w:type="gramEnd"/>
            <w:r w:rsidRPr="004610A1">
              <w:rPr>
                <w:rFonts w:ascii="Consolas" w:hAnsi="Consolas"/>
                <w:sz w:val="20"/>
              </w:rPr>
              <w:t>window_values[i * PIXEL_WIDTH + 7 : i * PIXEL_WIDTH] == window_values[4 * PIXEL_WIDTH + 7 -: PIXEL_WIDTH]) begin</w:t>
            </w:r>
          </w:p>
          <w:p w14:paraId="2EF79EA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equal_positions[i] = new_pixel;</w:t>
            </w:r>
          </w:p>
          <w:p w14:paraId="6C8EDFB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end else begin</w:t>
            </w:r>
          </w:p>
          <w:p w14:paraId="402A126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equal_positions[i] = 0;</w:t>
            </w:r>
          </w:p>
          <w:p w14:paraId="2911C56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9CFBAA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end</w:t>
            </w:r>
          </w:p>
          <w:p w14:paraId="21390452"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 else </w:t>
            </w:r>
            <w:proofErr w:type="gramStart"/>
            <w:r w:rsidRPr="004610A1">
              <w:rPr>
                <w:rFonts w:ascii="Consolas" w:hAnsi="Consolas"/>
                <w:sz w:val="20"/>
              </w:rPr>
              <w:t>if(</w:t>
            </w:r>
            <w:proofErr w:type="gramEnd"/>
            <w:r w:rsidRPr="004610A1">
              <w:rPr>
                <w:rFonts w:ascii="Consolas" w:hAnsi="Consolas"/>
                <w:sz w:val="20"/>
              </w:rPr>
              <w:t>i &gt; 4) begin</w:t>
            </w:r>
          </w:p>
          <w:p w14:paraId="23677B3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always_comb begin</w:t>
            </w:r>
          </w:p>
          <w:p w14:paraId="53EF5E2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if(</w:t>
            </w:r>
            <w:proofErr w:type="gramEnd"/>
            <w:r w:rsidRPr="004610A1">
              <w:rPr>
                <w:rFonts w:ascii="Consolas" w:hAnsi="Consolas"/>
                <w:sz w:val="20"/>
              </w:rPr>
              <w:t>window_values[i * PIXEL_WIDTH + 7 : i * PIXEL_WIDTH] == window_values[4 * PIXEL_WIDTH + 7 -: PIXEL_WIDTH]) begin</w:t>
            </w:r>
          </w:p>
          <w:p w14:paraId="20FCB2B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equal_</w:t>
            </w:r>
            <w:proofErr w:type="gramStart"/>
            <w:r w:rsidRPr="004610A1">
              <w:rPr>
                <w:rFonts w:ascii="Consolas" w:hAnsi="Consolas"/>
                <w:sz w:val="20"/>
              </w:rPr>
              <w:t>positions[</w:t>
            </w:r>
            <w:proofErr w:type="gramEnd"/>
            <w:r w:rsidRPr="004610A1">
              <w:rPr>
                <w:rFonts w:ascii="Consolas" w:hAnsi="Consolas"/>
                <w:sz w:val="20"/>
              </w:rPr>
              <w:t>i - 1] = new_pixel;</w:t>
            </w:r>
          </w:p>
          <w:p w14:paraId="19613CE6"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end else begin</w:t>
            </w:r>
          </w:p>
          <w:p w14:paraId="426A074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equal_</w:t>
            </w:r>
            <w:proofErr w:type="gramStart"/>
            <w:r w:rsidRPr="004610A1">
              <w:rPr>
                <w:rFonts w:ascii="Consolas" w:hAnsi="Consolas"/>
                <w:sz w:val="20"/>
              </w:rPr>
              <w:t>positions[</w:t>
            </w:r>
            <w:proofErr w:type="gramEnd"/>
            <w:r w:rsidRPr="004610A1">
              <w:rPr>
                <w:rFonts w:ascii="Consolas" w:hAnsi="Consolas"/>
                <w:sz w:val="20"/>
              </w:rPr>
              <w:t>i - 1] = 0;</w:t>
            </w:r>
          </w:p>
          <w:p w14:paraId="78A6838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7102C6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end</w:t>
            </w:r>
          </w:p>
          <w:p w14:paraId="32854AE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3E97830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end</w:t>
            </w:r>
          </w:p>
          <w:p w14:paraId="558B11E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533A29F3" w14:textId="77777777" w:rsidR="00D05A29" w:rsidRPr="004610A1" w:rsidRDefault="00D05A29" w:rsidP="00E618B3">
            <w:pPr>
              <w:spacing w:before="0" w:after="0"/>
              <w:ind w:firstLine="0"/>
              <w:rPr>
                <w:rFonts w:ascii="Consolas" w:hAnsi="Consolas"/>
                <w:sz w:val="20"/>
              </w:rPr>
            </w:pPr>
          </w:p>
          <w:p w14:paraId="79682C1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assign push_positions = equal_positions &amp; (~iterated_idx) &amp; neigh_addr_valid;</w:t>
            </w:r>
          </w:p>
          <w:p w14:paraId="2C713066" w14:textId="77777777" w:rsidR="00D05A29" w:rsidRPr="004610A1" w:rsidRDefault="00D05A29" w:rsidP="00E618B3">
            <w:pPr>
              <w:spacing w:before="0" w:after="0"/>
              <w:ind w:firstLine="0"/>
              <w:rPr>
                <w:rFonts w:ascii="Consolas" w:hAnsi="Consolas"/>
                <w:sz w:val="20"/>
              </w:rPr>
            </w:pPr>
          </w:p>
          <w:p w14:paraId="3FF2D3A7" w14:textId="0D5A8735" w:rsidR="00766238" w:rsidRPr="004610A1" w:rsidRDefault="00D05A29" w:rsidP="00E618B3">
            <w:pPr>
              <w:spacing w:before="0" w:after="0"/>
              <w:ind w:firstLine="0"/>
              <w:rPr>
                <w:rFonts w:ascii="Consolas" w:hAnsi="Consolas"/>
                <w:sz w:val="20"/>
              </w:rPr>
            </w:pPr>
            <w:r w:rsidRPr="004610A1">
              <w:rPr>
                <w:rFonts w:ascii="Consolas" w:hAnsi="Consolas"/>
                <w:sz w:val="20"/>
              </w:rPr>
              <w:t>endmodule</w:t>
            </w:r>
          </w:p>
        </w:tc>
      </w:tr>
    </w:tbl>
    <w:p w14:paraId="0C785BA7" w14:textId="2676ED26" w:rsidR="00766238" w:rsidRDefault="00766238" w:rsidP="00766238">
      <w:pPr>
        <w:pStyle w:val="Heading2"/>
      </w:pPr>
      <w:bookmarkStart w:id="112" w:name="_Toc125905998"/>
      <w:r>
        <w:lastRenderedPageBreak/>
        <w:t>eda_fifos</w:t>
      </w:r>
      <w:bookmarkEnd w:id="112"/>
    </w:p>
    <w:p w14:paraId="0B44946C" w14:textId="41106AF4" w:rsidR="00766238" w:rsidRPr="00766238" w:rsidRDefault="00766238" w:rsidP="00766238">
      <w:pPr>
        <w:pStyle w:val="Caption"/>
      </w:pPr>
      <w:bookmarkStart w:id="113" w:name="_Toc125903529"/>
      <w:r>
        <w:t xml:space="preserve">Table </w:t>
      </w:r>
      <w:fldSimple w:instr=" STYLEREF 1 \s ">
        <w:r w:rsidR="006A0071">
          <w:rPr>
            <w:noProof/>
          </w:rPr>
          <w:t>4</w:t>
        </w:r>
      </w:fldSimple>
      <w:r w:rsidR="007F36DF">
        <w:t>.</w:t>
      </w:r>
      <w:fldSimple w:instr=" SEQ Table \* ARABIC \s 1 ">
        <w:r w:rsidR="006A0071">
          <w:rPr>
            <w:noProof/>
          </w:rPr>
          <w:t>4</w:t>
        </w:r>
      </w:fldSimple>
      <w:r>
        <w:t xml:space="preserve"> eda_fifos code</w:t>
      </w:r>
      <w:bookmarkEnd w:id="113"/>
    </w:p>
    <w:tbl>
      <w:tblPr>
        <w:tblStyle w:val="TableGrid"/>
        <w:tblW w:w="0" w:type="auto"/>
        <w:tblLook w:val="04A0" w:firstRow="1" w:lastRow="0" w:firstColumn="1" w:lastColumn="0" w:noHBand="0" w:noVBand="1"/>
      </w:tblPr>
      <w:tblGrid>
        <w:gridCol w:w="9061"/>
      </w:tblGrid>
      <w:tr w:rsidR="00766238" w:rsidRPr="00F460BD" w14:paraId="238DCE75" w14:textId="77777777" w:rsidTr="00143C60">
        <w:tc>
          <w:tcPr>
            <w:tcW w:w="9061" w:type="dxa"/>
          </w:tcPr>
          <w:p w14:paraId="09E1CF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`include "eda_global_define.svh"</w:t>
            </w:r>
          </w:p>
          <w:p w14:paraId="36E4AAE5" w14:textId="77777777" w:rsidR="00D05A29" w:rsidRPr="00F460BD" w:rsidRDefault="00D05A29" w:rsidP="00E618B3">
            <w:pPr>
              <w:spacing w:before="0" w:after="0"/>
              <w:ind w:firstLine="0"/>
              <w:rPr>
                <w:rFonts w:ascii="Consolas" w:hAnsi="Consolas"/>
                <w:sz w:val="20"/>
              </w:rPr>
            </w:pPr>
          </w:p>
          <w:p w14:paraId="7D7CD60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module eda_fifos </w:t>
            </w:r>
            <w:proofErr w:type="gramStart"/>
            <w:r w:rsidRPr="00F460BD">
              <w:rPr>
                <w:rFonts w:ascii="Consolas" w:hAnsi="Consolas"/>
                <w:sz w:val="20"/>
              </w:rPr>
              <w:t>#(</w:t>
            </w:r>
            <w:proofErr w:type="gramEnd"/>
          </w:p>
          <w:p w14:paraId="392BA54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M                = `CFG_M         </w:t>
            </w:r>
            <w:proofErr w:type="gramStart"/>
            <w:r w:rsidRPr="00F460BD">
              <w:rPr>
                <w:rFonts w:ascii="Consolas" w:hAnsi="Consolas"/>
                <w:sz w:val="20"/>
              </w:rPr>
              <w:t xml:space="preserve">  ,</w:t>
            </w:r>
            <w:proofErr w:type="gramEnd"/>
          </w:p>
          <w:p w14:paraId="5A7093C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N                = `CFG_N         </w:t>
            </w:r>
            <w:proofErr w:type="gramStart"/>
            <w:r w:rsidRPr="00F460BD">
              <w:rPr>
                <w:rFonts w:ascii="Consolas" w:hAnsi="Consolas"/>
                <w:sz w:val="20"/>
              </w:rPr>
              <w:t xml:space="preserve">  ,</w:t>
            </w:r>
            <w:proofErr w:type="gramEnd"/>
          </w:p>
          <w:p w14:paraId="2BE2CE6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PIXEL_WIDTH      = `CFG_PIXEL_</w:t>
            </w:r>
            <w:proofErr w:type="gramStart"/>
            <w:r w:rsidRPr="00F460BD">
              <w:rPr>
                <w:rFonts w:ascii="Consolas" w:hAnsi="Consolas"/>
                <w:sz w:val="20"/>
              </w:rPr>
              <w:t>WIDTH ,</w:t>
            </w:r>
            <w:proofErr w:type="gramEnd"/>
          </w:p>
          <w:p w14:paraId="37142DD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WINDOW_WIDTH     = `CFG_WINDOW_WIDTH,</w:t>
            </w:r>
          </w:p>
          <w:p w14:paraId="1C2F595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ADDR_WIDTH       = `CFG_ADDR_</w:t>
            </w:r>
            <w:proofErr w:type="gramStart"/>
            <w:r w:rsidRPr="00F460BD">
              <w:rPr>
                <w:rFonts w:ascii="Consolas" w:hAnsi="Consolas"/>
                <w:sz w:val="20"/>
              </w:rPr>
              <w:t>WIDTH  ,</w:t>
            </w:r>
            <w:proofErr w:type="gramEnd"/>
          </w:p>
          <w:p w14:paraId="5F8315F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I_WIDTH          = `CFG_I_WIDTH   </w:t>
            </w:r>
            <w:proofErr w:type="gramStart"/>
            <w:r w:rsidRPr="00F460BD">
              <w:rPr>
                <w:rFonts w:ascii="Consolas" w:hAnsi="Consolas"/>
                <w:sz w:val="20"/>
              </w:rPr>
              <w:t xml:space="preserve">  ,</w:t>
            </w:r>
            <w:proofErr w:type="gramEnd"/>
          </w:p>
          <w:p w14:paraId="42EEFA9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J_WIDTH          = `CFG_J_WIDTH   </w:t>
            </w:r>
            <w:proofErr w:type="gramStart"/>
            <w:r w:rsidRPr="00F460BD">
              <w:rPr>
                <w:rFonts w:ascii="Consolas" w:hAnsi="Consolas"/>
                <w:sz w:val="20"/>
              </w:rPr>
              <w:t xml:space="preserve">  ,</w:t>
            </w:r>
            <w:proofErr w:type="gramEnd"/>
          </w:p>
          <w:p w14:paraId="650FC2A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FIFO_DEPTH       = `CFG_FIFO_</w:t>
            </w:r>
            <w:proofErr w:type="gramStart"/>
            <w:r w:rsidRPr="00F460BD">
              <w:rPr>
                <w:rFonts w:ascii="Consolas" w:hAnsi="Consolas"/>
                <w:sz w:val="20"/>
              </w:rPr>
              <w:t>DEPTH  ,</w:t>
            </w:r>
            <w:proofErr w:type="gramEnd"/>
          </w:p>
          <w:p w14:paraId="28AC488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DATA_WIDTH       = `CFG_DATA_WIDTH   </w:t>
            </w:r>
          </w:p>
          <w:p w14:paraId="7468440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5F06B59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clk           </w:t>
            </w:r>
            <w:proofErr w:type="gramStart"/>
            <w:r w:rsidRPr="00F460BD">
              <w:rPr>
                <w:rFonts w:ascii="Consolas" w:hAnsi="Consolas"/>
                <w:sz w:val="20"/>
              </w:rPr>
              <w:t xml:space="preserve">  ,</w:t>
            </w:r>
            <w:proofErr w:type="gramEnd"/>
          </w:p>
          <w:p w14:paraId="1F70E47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reset_n       </w:t>
            </w:r>
            <w:proofErr w:type="gramStart"/>
            <w:r w:rsidRPr="00F460BD">
              <w:rPr>
                <w:rFonts w:ascii="Consolas" w:hAnsi="Consolas"/>
                <w:sz w:val="20"/>
              </w:rPr>
              <w:t xml:space="preserve">  ,</w:t>
            </w:r>
            <w:proofErr w:type="gramEnd"/>
          </w:p>
          <w:p w14:paraId="48FA03D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WINDOW_WIDTH - 2:0]      read_en         ,</w:t>
            </w:r>
          </w:p>
          <w:p w14:paraId="3A735CE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WINDOW_WIDTH - 2:0]      push_positions  ,</w:t>
            </w:r>
          </w:p>
          <w:p w14:paraId="76BFCA0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upleft_addr     ,</w:t>
            </w:r>
          </w:p>
          <w:p w14:paraId="36B7678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up_addr         ,</w:t>
            </w:r>
          </w:p>
          <w:p w14:paraId="350AB9C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upright_addr    ,</w:t>
            </w:r>
          </w:p>
          <w:p w14:paraId="7785A8B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left_addr       ,</w:t>
            </w:r>
          </w:p>
          <w:p w14:paraId="5DA6286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right_addr      ,</w:t>
            </w:r>
          </w:p>
          <w:p w14:paraId="4A68F2F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downleft_addr   ,</w:t>
            </w:r>
          </w:p>
          <w:p w14:paraId="373E287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down_addr       ,</w:t>
            </w:r>
          </w:p>
          <w:p w14:paraId="66A2B67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downright_addr  ,</w:t>
            </w:r>
          </w:p>
          <w:p w14:paraId="0B3FDD2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output    </w:t>
            </w:r>
            <w:proofErr w:type="gramStart"/>
            <w:r w:rsidRPr="00F460BD">
              <w:rPr>
                <w:rFonts w:ascii="Consolas" w:hAnsi="Consolas"/>
                <w:sz w:val="20"/>
              </w:rPr>
              <w:t xml:space="preserve">   [</w:t>
            </w:r>
            <w:proofErr w:type="gramEnd"/>
            <w:r w:rsidRPr="00F460BD">
              <w:rPr>
                <w:rFonts w:ascii="Consolas" w:hAnsi="Consolas"/>
                <w:sz w:val="20"/>
              </w:rPr>
              <w:t>WINDOW_WIDTH - 2:0]      fifo_empty      ,</w:t>
            </w:r>
          </w:p>
          <w:p w14:paraId="2C1347A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output    </w:t>
            </w:r>
            <w:proofErr w:type="gramStart"/>
            <w:r w:rsidRPr="00F460BD">
              <w:rPr>
                <w:rFonts w:ascii="Consolas" w:hAnsi="Consolas"/>
                <w:sz w:val="20"/>
              </w:rPr>
              <w:t xml:space="preserve">   [</w:t>
            </w:r>
            <w:proofErr w:type="gramEnd"/>
            <w:r w:rsidRPr="00F460BD">
              <w:rPr>
                <w:rFonts w:ascii="Consolas" w:hAnsi="Consolas"/>
                <w:sz w:val="20"/>
              </w:rPr>
              <w:t xml:space="preserve">ADDR_WIDTH - 1:0]        data_out         </w:t>
            </w:r>
          </w:p>
          <w:p w14:paraId="7AAFC30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43D8DD32" w14:textId="77777777" w:rsidR="00D05A29" w:rsidRPr="00F460BD" w:rsidRDefault="00D05A29" w:rsidP="00E618B3">
            <w:pPr>
              <w:spacing w:before="0" w:after="0"/>
              <w:ind w:firstLine="0"/>
              <w:rPr>
                <w:rFonts w:ascii="Consolas" w:hAnsi="Consolas"/>
                <w:sz w:val="20"/>
              </w:rPr>
            </w:pPr>
          </w:p>
          <w:p w14:paraId="71AAAD4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3BC6DFD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upleft/7 |   up/6 | upright/5 |</w:t>
            </w:r>
          </w:p>
          <w:p w14:paraId="578589E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3907499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left/4   | center |   right/3 |</w:t>
            </w:r>
          </w:p>
          <w:p w14:paraId="679FF3C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7E593BF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//|downleft/2| down/1 |downright/0|</w:t>
            </w:r>
          </w:p>
          <w:p w14:paraId="405F596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24F5FEC4" w14:textId="77777777" w:rsidR="00D05A29" w:rsidRPr="00F460BD" w:rsidRDefault="00D05A29" w:rsidP="00E618B3">
            <w:pPr>
              <w:spacing w:before="0" w:after="0"/>
              <w:ind w:firstLine="0"/>
              <w:rPr>
                <w:rFonts w:ascii="Consolas" w:hAnsi="Consolas"/>
                <w:sz w:val="20"/>
              </w:rPr>
            </w:pPr>
          </w:p>
          <w:p w14:paraId="0C3B751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inv_clk;</w:t>
            </w:r>
          </w:p>
          <w:p w14:paraId="60074BD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upleft_read_en;</w:t>
            </w:r>
          </w:p>
          <w:p w14:paraId="12F6680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up_read_en;</w:t>
            </w:r>
          </w:p>
          <w:p w14:paraId="1202A3D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upright_read_en;</w:t>
            </w:r>
          </w:p>
          <w:p w14:paraId="0A548F9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left_read_en;</w:t>
            </w:r>
          </w:p>
          <w:p w14:paraId="6915E3A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right_read_en;</w:t>
            </w:r>
          </w:p>
          <w:p w14:paraId="07CA8BC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downleft_read_en;</w:t>
            </w:r>
          </w:p>
          <w:p w14:paraId="0061278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down_read_en;</w:t>
            </w:r>
          </w:p>
          <w:p w14:paraId="2A368F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downright_read_en;</w:t>
            </w:r>
          </w:p>
          <w:p w14:paraId="0A21A9D3" w14:textId="77777777" w:rsidR="00D05A29" w:rsidRPr="00F460BD" w:rsidRDefault="00D05A29" w:rsidP="00E618B3">
            <w:pPr>
              <w:spacing w:before="0" w:after="0"/>
              <w:ind w:firstLine="0"/>
              <w:rPr>
                <w:rFonts w:ascii="Consolas" w:hAnsi="Consolas"/>
                <w:sz w:val="20"/>
              </w:rPr>
            </w:pPr>
          </w:p>
          <w:p w14:paraId="487CA7E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upleft_empty;</w:t>
            </w:r>
          </w:p>
          <w:p w14:paraId="7142B8E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up_empty;</w:t>
            </w:r>
          </w:p>
          <w:p w14:paraId="27BCBAF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upright_empty;</w:t>
            </w:r>
          </w:p>
          <w:p w14:paraId="0E5DFE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left_empty;</w:t>
            </w:r>
          </w:p>
          <w:p w14:paraId="46EF0F7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right_empty;</w:t>
            </w:r>
          </w:p>
          <w:p w14:paraId="5C31805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downleft_empty;</w:t>
            </w:r>
          </w:p>
          <w:p w14:paraId="7214FB8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down_empty;</w:t>
            </w:r>
          </w:p>
          <w:p w14:paraId="2A01F1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downright_empty;</w:t>
            </w:r>
          </w:p>
          <w:p w14:paraId="2799151C" w14:textId="77777777" w:rsidR="00D05A29" w:rsidRPr="00F460BD" w:rsidRDefault="00D05A29" w:rsidP="00E618B3">
            <w:pPr>
              <w:spacing w:before="0" w:after="0"/>
              <w:ind w:firstLine="0"/>
              <w:rPr>
                <w:rFonts w:ascii="Consolas" w:hAnsi="Consolas"/>
                <w:sz w:val="20"/>
              </w:rPr>
            </w:pPr>
          </w:p>
          <w:p w14:paraId="36CB93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upleft_push_position;</w:t>
            </w:r>
          </w:p>
          <w:p w14:paraId="3AE4E9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up_push_position;</w:t>
            </w:r>
          </w:p>
          <w:p w14:paraId="7AEC8E8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upright_push_position;</w:t>
            </w:r>
          </w:p>
          <w:p w14:paraId="60241F8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left_push_position;</w:t>
            </w:r>
          </w:p>
          <w:p w14:paraId="64D9E26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right_push_position;</w:t>
            </w:r>
          </w:p>
          <w:p w14:paraId="15CF158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downleft_push_position;</w:t>
            </w:r>
          </w:p>
          <w:p w14:paraId="447AD2C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down_push_position;</w:t>
            </w:r>
          </w:p>
          <w:p w14:paraId="36F4451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downright_push_position;</w:t>
            </w:r>
          </w:p>
          <w:p w14:paraId="540AD99F" w14:textId="77777777" w:rsidR="00D05A29" w:rsidRPr="00F460BD" w:rsidRDefault="00D05A29" w:rsidP="00E618B3">
            <w:pPr>
              <w:spacing w:before="0" w:after="0"/>
              <w:ind w:firstLine="0"/>
              <w:rPr>
                <w:rFonts w:ascii="Consolas" w:hAnsi="Consolas"/>
                <w:sz w:val="20"/>
              </w:rPr>
            </w:pPr>
          </w:p>
          <w:p w14:paraId="3F4B7B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upleft_data_out;</w:t>
            </w:r>
          </w:p>
          <w:p w14:paraId="4DDE4B2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up_data_out;</w:t>
            </w:r>
          </w:p>
          <w:p w14:paraId="63F4F98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upright_data_out;</w:t>
            </w:r>
          </w:p>
          <w:p w14:paraId="4815369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left_data_out;</w:t>
            </w:r>
          </w:p>
          <w:p w14:paraId="70DB049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right_data_out;</w:t>
            </w:r>
          </w:p>
          <w:p w14:paraId="1D4BB2E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downleft_data_out;</w:t>
            </w:r>
          </w:p>
          <w:p w14:paraId="7C1B1B9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down_data_out;</w:t>
            </w:r>
          </w:p>
          <w:p w14:paraId="36FF2BC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downright_data_out;</w:t>
            </w:r>
          </w:p>
          <w:p w14:paraId="763E5D2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pre_data_out;</w:t>
            </w:r>
          </w:p>
          <w:p w14:paraId="5188C3C3" w14:textId="77777777" w:rsidR="00D05A29" w:rsidRPr="00F460BD" w:rsidRDefault="00D05A29" w:rsidP="00E618B3">
            <w:pPr>
              <w:spacing w:before="0" w:after="0"/>
              <w:ind w:firstLine="0"/>
              <w:rPr>
                <w:rFonts w:ascii="Consolas" w:hAnsi="Consolas"/>
                <w:sz w:val="20"/>
              </w:rPr>
            </w:pPr>
          </w:p>
          <w:p w14:paraId="06CAEFF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{upleft_read_</w:t>
            </w:r>
            <w:proofErr w:type="gramStart"/>
            <w:r w:rsidRPr="00F460BD">
              <w:rPr>
                <w:rFonts w:ascii="Consolas" w:hAnsi="Consolas"/>
                <w:sz w:val="20"/>
              </w:rPr>
              <w:t>en  ,</w:t>
            </w:r>
            <w:proofErr w:type="gramEnd"/>
            <w:r w:rsidRPr="00F460BD">
              <w:rPr>
                <w:rFonts w:ascii="Consolas" w:hAnsi="Consolas"/>
                <w:sz w:val="20"/>
              </w:rPr>
              <w:t xml:space="preserve"> up_read_en  , upright_read_en  ,</w:t>
            </w:r>
          </w:p>
          <w:p w14:paraId="3264FF0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left_read_en  </w:t>
            </w:r>
            <w:proofErr w:type="gramStart"/>
            <w:r w:rsidRPr="00F460BD">
              <w:rPr>
                <w:rFonts w:ascii="Consolas" w:hAnsi="Consolas"/>
                <w:sz w:val="20"/>
              </w:rPr>
              <w:t xml:space="preserve">  ,</w:t>
            </w:r>
            <w:proofErr w:type="gramEnd"/>
            <w:r w:rsidRPr="00F460BD">
              <w:rPr>
                <w:rFonts w:ascii="Consolas" w:hAnsi="Consolas"/>
                <w:sz w:val="20"/>
              </w:rPr>
              <w:t xml:space="preserve">               right_read_en    ,</w:t>
            </w:r>
          </w:p>
          <w:p w14:paraId="67983B4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downleft_read_en, down_read_en, downright_read_</w:t>
            </w:r>
            <w:proofErr w:type="gramStart"/>
            <w:r w:rsidRPr="00F460BD">
              <w:rPr>
                <w:rFonts w:ascii="Consolas" w:hAnsi="Consolas"/>
                <w:sz w:val="20"/>
              </w:rPr>
              <w:t>en }</w:t>
            </w:r>
            <w:proofErr w:type="gramEnd"/>
            <w:r w:rsidRPr="00F460BD">
              <w:rPr>
                <w:rFonts w:ascii="Consolas" w:hAnsi="Consolas"/>
                <w:sz w:val="20"/>
              </w:rPr>
              <w:t xml:space="preserve"> = read_en;</w:t>
            </w:r>
          </w:p>
          <w:p w14:paraId="56280D08" w14:textId="77777777" w:rsidR="00D05A29" w:rsidRPr="00F460BD" w:rsidRDefault="00D05A29" w:rsidP="00E618B3">
            <w:pPr>
              <w:spacing w:before="0" w:after="0"/>
              <w:ind w:firstLine="0"/>
              <w:rPr>
                <w:rFonts w:ascii="Consolas" w:hAnsi="Consolas"/>
                <w:sz w:val="20"/>
              </w:rPr>
            </w:pPr>
          </w:p>
          <w:p w14:paraId="5988C2B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{upleft_push_</w:t>
            </w:r>
            <w:proofErr w:type="gramStart"/>
            <w:r w:rsidRPr="00F460BD">
              <w:rPr>
                <w:rFonts w:ascii="Consolas" w:hAnsi="Consolas"/>
                <w:sz w:val="20"/>
              </w:rPr>
              <w:t>position  ,</w:t>
            </w:r>
            <w:proofErr w:type="gramEnd"/>
            <w:r w:rsidRPr="00F460BD">
              <w:rPr>
                <w:rFonts w:ascii="Consolas" w:hAnsi="Consolas"/>
                <w:sz w:val="20"/>
              </w:rPr>
              <w:t xml:space="preserve"> up_push_position  , upright_push_position  ,</w:t>
            </w:r>
          </w:p>
          <w:p w14:paraId="6EA4073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left_push_position  </w:t>
            </w:r>
            <w:proofErr w:type="gramStart"/>
            <w:r w:rsidRPr="00F460BD">
              <w:rPr>
                <w:rFonts w:ascii="Consolas" w:hAnsi="Consolas"/>
                <w:sz w:val="20"/>
              </w:rPr>
              <w:t xml:space="preserve">  ,</w:t>
            </w:r>
            <w:proofErr w:type="gramEnd"/>
            <w:r w:rsidRPr="00F460BD">
              <w:rPr>
                <w:rFonts w:ascii="Consolas" w:hAnsi="Consolas"/>
                <w:sz w:val="20"/>
              </w:rPr>
              <w:t xml:space="preserve">                     right_push_position    ,</w:t>
            </w:r>
          </w:p>
          <w:p w14:paraId="25B6473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downleft_push_position, down_push_position, downright_push_</w:t>
            </w:r>
            <w:proofErr w:type="gramStart"/>
            <w:r w:rsidRPr="00F460BD">
              <w:rPr>
                <w:rFonts w:ascii="Consolas" w:hAnsi="Consolas"/>
                <w:sz w:val="20"/>
              </w:rPr>
              <w:t>position }</w:t>
            </w:r>
            <w:proofErr w:type="gramEnd"/>
            <w:r w:rsidRPr="00F460BD">
              <w:rPr>
                <w:rFonts w:ascii="Consolas" w:hAnsi="Consolas"/>
                <w:sz w:val="20"/>
              </w:rPr>
              <w:t xml:space="preserve"> = push_positions;</w:t>
            </w:r>
          </w:p>
          <w:p w14:paraId="5CD6C84B" w14:textId="77777777" w:rsidR="00D05A29" w:rsidRPr="00F460BD" w:rsidRDefault="00D05A29" w:rsidP="00E618B3">
            <w:pPr>
              <w:spacing w:before="0" w:after="0"/>
              <w:ind w:firstLine="0"/>
              <w:rPr>
                <w:rFonts w:ascii="Consolas" w:hAnsi="Consolas"/>
                <w:sz w:val="20"/>
              </w:rPr>
            </w:pPr>
          </w:p>
          <w:p w14:paraId="36CED1B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fifo_empty = {upleft_</w:t>
            </w:r>
            <w:proofErr w:type="gramStart"/>
            <w:r w:rsidRPr="00F460BD">
              <w:rPr>
                <w:rFonts w:ascii="Consolas" w:hAnsi="Consolas"/>
                <w:sz w:val="20"/>
              </w:rPr>
              <w:t>empty  ,</w:t>
            </w:r>
            <w:proofErr w:type="gramEnd"/>
            <w:r w:rsidRPr="00F460BD">
              <w:rPr>
                <w:rFonts w:ascii="Consolas" w:hAnsi="Consolas"/>
                <w:sz w:val="20"/>
              </w:rPr>
              <w:t xml:space="preserve"> up_empty  , upright_empty  ,</w:t>
            </w:r>
          </w:p>
          <w:p w14:paraId="375140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left_empty  </w:t>
            </w:r>
            <w:proofErr w:type="gramStart"/>
            <w:r w:rsidRPr="00F460BD">
              <w:rPr>
                <w:rFonts w:ascii="Consolas" w:hAnsi="Consolas"/>
                <w:sz w:val="20"/>
              </w:rPr>
              <w:t xml:space="preserve">  ,</w:t>
            </w:r>
            <w:proofErr w:type="gramEnd"/>
            <w:r w:rsidRPr="00F460BD">
              <w:rPr>
                <w:rFonts w:ascii="Consolas" w:hAnsi="Consolas"/>
                <w:sz w:val="20"/>
              </w:rPr>
              <w:t xml:space="preserve">             right_empty    ,</w:t>
            </w:r>
          </w:p>
          <w:p w14:paraId="4322D1E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downleft_empty, down_empty, downright_</w:t>
            </w:r>
            <w:proofErr w:type="gramStart"/>
            <w:r w:rsidRPr="00F460BD">
              <w:rPr>
                <w:rFonts w:ascii="Consolas" w:hAnsi="Consolas"/>
                <w:sz w:val="20"/>
              </w:rPr>
              <w:t>empty }</w:t>
            </w:r>
            <w:proofErr w:type="gramEnd"/>
            <w:r w:rsidRPr="00F460BD">
              <w:rPr>
                <w:rFonts w:ascii="Consolas" w:hAnsi="Consolas"/>
                <w:sz w:val="20"/>
              </w:rPr>
              <w:t>;</w:t>
            </w:r>
          </w:p>
          <w:p w14:paraId="29DC2985" w14:textId="77777777" w:rsidR="00D05A29" w:rsidRPr="00F460BD" w:rsidRDefault="00D05A29" w:rsidP="00E618B3">
            <w:pPr>
              <w:spacing w:before="0" w:after="0"/>
              <w:ind w:firstLine="0"/>
              <w:rPr>
                <w:rFonts w:ascii="Consolas" w:hAnsi="Consolas"/>
                <w:sz w:val="20"/>
              </w:rPr>
            </w:pPr>
          </w:p>
          <w:p w14:paraId="7E31A48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assign data_out = </w:t>
            </w:r>
            <w:proofErr w:type="gramStart"/>
            <w:r w:rsidRPr="00F460BD">
              <w:rPr>
                <w:rFonts w:ascii="Consolas" w:hAnsi="Consolas"/>
                <w:sz w:val="20"/>
              </w:rPr>
              <w:t>(!downright</w:t>
            </w:r>
            <w:proofErr w:type="gramEnd"/>
            <w:r w:rsidRPr="00F460BD">
              <w:rPr>
                <w:rFonts w:ascii="Consolas" w:hAnsi="Consolas"/>
                <w:sz w:val="20"/>
              </w:rPr>
              <w:t xml:space="preserve">_empty) ? downright_data_out : </w:t>
            </w:r>
          </w:p>
          <w:p w14:paraId="5182181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(!down</w:t>
            </w:r>
            <w:proofErr w:type="gramEnd"/>
            <w:r w:rsidRPr="00F460BD">
              <w:rPr>
                <w:rFonts w:ascii="Consolas" w:hAnsi="Consolas"/>
                <w:sz w:val="20"/>
              </w:rPr>
              <w:t xml:space="preserve">_empty     ) ? down_data_out      : </w:t>
            </w:r>
          </w:p>
          <w:p w14:paraId="06E277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(!downleft</w:t>
            </w:r>
            <w:proofErr w:type="gramEnd"/>
            <w:r w:rsidRPr="00F460BD">
              <w:rPr>
                <w:rFonts w:ascii="Consolas" w:hAnsi="Consolas"/>
                <w:sz w:val="20"/>
              </w:rPr>
              <w:t>_empty ) ? downleft_data_out  :</w:t>
            </w:r>
          </w:p>
          <w:p w14:paraId="391FB5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(!right</w:t>
            </w:r>
            <w:proofErr w:type="gramEnd"/>
            <w:r w:rsidRPr="00F460BD">
              <w:rPr>
                <w:rFonts w:ascii="Consolas" w:hAnsi="Consolas"/>
                <w:sz w:val="20"/>
              </w:rPr>
              <w:t xml:space="preserve">_empty    ) ? right_data_out     : </w:t>
            </w:r>
          </w:p>
          <w:p w14:paraId="10936ED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(!left</w:t>
            </w:r>
            <w:proofErr w:type="gramEnd"/>
            <w:r w:rsidRPr="00F460BD">
              <w:rPr>
                <w:rFonts w:ascii="Consolas" w:hAnsi="Consolas"/>
                <w:sz w:val="20"/>
              </w:rPr>
              <w:t xml:space="preserve">_empty     ) ? left_data_out      : </w:t>
            </w:r>
          </w:p>
          <w:p w14:paraId="030EE50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(!upright</w:t>
            </w:r>
            <w:proofErr w:type="gramEnd"/>
            <w:r w:rsidRPr="00F460BD">
              <w:rPr>
                <w:rFonts w:ascii="Consolas" w:hAnsi="Consolas"/>
                <w:sz w:val="20"/>
              </w:rPr>
              <w:t>_empty  ) ? upright_data_out   :</w:t>
            </w:r>
          </w:p>
          <w:p w14:paraId="6D73F6C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(!up</w:t>
            </w:r>
            <w:proofErr w:type="gramEnd"/>
            <w:r w:rsidRPr="00F460BD">
              <w:rPr>
                <w:rFonts w:ascii="Consolas" w:hAnsi="Consolas"/>
                <w:sz w:val="20"/>
              </w:rPr>
              <w:t xml:space="preserve">_empty       ) ? up_data_out        : </w:t>
            </w:r>
          </w:p>
          <w:p w14:paraId="14CE4E7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(!upleft</w:t>
            </w:r>
            <w:proofErr w:type="gramEnd"/>
            <w:r w:rsidRPr="00F460BD">
              <w:rPr>
                <w:rFonts w:ascii="Consolas" w:hAnsi="Consolas"/>
                <w:sz w:val="20"/>
              </w:rPr>
              <w:t xml:space="preserve">_empty   ) ? upleft_data_out    : </w:t>
            </w:r>
          </w:p>
          <w:p w14:paraId="49A4071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w:t>
            </w:r>
            <w:proofErr w:type="gramStart"/>
            <w:r w:rsidRPr="00F460BD">
              <w:rPr>
                <w:rFonts w:ascii="Consolas" w:hAnsi="Consolas"/>
                <w:sz w:val="20"/>
              </w:rPr>
              <w:t xml:space="preserve">  ;</w:t>
            </w:r>
            <w:proofErr w:type="gramEnd"/>
          </w:p>
          <w:p w14:paraId="34AFCBA0" w14:textId="77777777" w:rsidR="00D05A29" w:rsidRPr="00F460BD" w:rsidRDefault="00D05A29" w:rsidP="00E618B3">
            <w:pPr>
              <w:spacing w:before="0" w:after="0"/>
              <w:ind w:firstLine="0"/>
              <w:rPr>
                <w:rFonts w:ascii="Consolas" w:hAnsi="Consolas"/>
                <w:sz w:val="20"/>
              </w:rPr>
            </w:pPr>
          </w:p>
          <w:p w14:paraId="572398A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always_comb </w:t>
            </w:r>
            <w:proofErr w:type="gramStart"/>
            <w:r w:rsidRPr="00F460BD">
              <w:rPr>
                <w:rFonts w:ascii="Consolas" w:hAnsi="Consolas"/>
                <w:sz w:val="20"/>
              </w:rPr>
              <w:t>begin :</w:t>
            </w:r>
            <w:proofErr w:type="gramEnd"/>
            <w:r w:rsidRPr="00F460BD">
              <w:rPr>
                <w:rFonts w:ascii="Consolas" w:hAnsi="Consolas"/>
                <w:sz w:val="20"/>
              </w:rPr>
              <w:t xml:space="preserve"> proc_pre_data_out</w:t>
            </w:r>
          </w:p>
          <w:p w14:paraId="0BA4559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0;</w:t>
            </w:r>
          </w:p>
          <w:p w14:paraId="3A73BB8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if (downright_push_position) begin</w:t>
            </w:r>
          </w:p>
          <w:p w14:paraId="04ECE1D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downright_addr;</w:t>
            </w:r>
          </w:p>
          <w:p w14:paraId="0EA09B6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4276449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(down_push_position) begin</w:t>
            </w:r>
          </w:p>
          <w:p w14:paraId="4E311E1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down_addr;</w:t>
            </w:r>
          </w:p>
          <w:p w14:paraId="4D5CCAD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7BDDD26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(downleft_push_position) begin</w:t>
            </w:r>
          </w:p>
          <w:p w14:paraId="07DD736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downleft_addr;</w:t>
            </w:r>
          </w:p>
          <w:p w14:paraId="55A173C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2DE2D9E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(right_push_position) begin</w:t>
            </w:r>
          </w:p>
          <w:p w14:paraId="72CE597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right_addr;</w:t>
            </w:r>
          </w:p>
          <w:p w14:paraId="714C2A2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11FA5C9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(left_push_position) begin</w:t>
            </w:r>
          </w:p>
          <w:p w14:paraId="4CBF8D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left_addr;</w:t>
            </w:r>
          </w:p>
          <w:p w14:paraId="6BB4EBA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16C2549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(upright_push_position) begin</w:t>
            </w:r>
          </w:p>
          <w:p w14:paraId="383411B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upright_addr;</w:t>
            </w:r>
          </w:p>
          <w:p w14:paraId="4098E37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445C00D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(up_push_position) begin</w:t>
            </w:r>
          </w:p>
          <w:p w14:paraId="1899D89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up_addr;</w:t>
            </w:r>
          </w:p>
          <w:p w14:paraId="61168BB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38FBDA0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(upleft_push_position) begin</w:t>
            </w:r>
          </w:p>
          <w:p w14:paraId="30E82E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upleft_addr;</w:t>
            </w:r>
          </w:p>
          <w:p w14:paraId="565A927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6BB2230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end</w:t>
            </w:r>
          </w:p>
          <w:p w14:paraId="2BF64258" w14:textId="77777777" w:rsidR="00D05A29" w:rsidRPr="00F460BD" w:rsidRDefault="00D05A29" w:rsidP="00E618B3">
            <w:pPr>
              <w:spacing w:before="0" w:after="0"/>
              <w:ind w:firstLine="0"/>
              <w:rPr>
                <w:rFonts w:ascii="Consolas" w:hAnsi="Consolas"/>
                <w:sz w:val="20"/>
              </w:rPr>
            </w:pPr>
          </w:p>
          <w:p w14:paraId="215C076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inv_clk = (~clk);</w:t>
            </w:r>
          </w:p>
          <w:p w14:paraId="6294E7A9" w14:textId="77777777" w:rsidR="00D05A29" w:rsidRPr="00F460BD" w:rsidRDefault="00D05A29" w:rsidP="00E618B3">
            <w:pPr>
              <w:spacing w:before="0" w:after="0"/>
              <w:ind w:firstLine="0"/>
              <w:rPr>
                <w:rFonts w:ascii="Consolas" w:hAnsi="Consolas"/>
                <w:sz w:val="20"/>
              </w:rPr>
            </w:pPr>
          </w:p>
          <w:p w14:paraId="0588382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55DF106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6984156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0B360B2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33569EE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sync_fifo_upleft (</w:t>
            </w:r>
          </w:p>
          <w:p w14:paraId="1D19CAB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0181E7E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6FAA6F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(upleft_push_position                     ), // Request write data into FIFO</w:t>
            </w:r>
          </w:p>
          <w:p w14:paraId="7887080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6F4C181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(upleft_addr                              ), // Push data in FIFO</w:t>
            </w:r>
          </w:p>
          <w:p w14:paraId="5545D81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.i</w:t>
            </w:r>
            <w:proofErr w:type="gramEnd"/>
            <w:r w:rsidRPr="00F460BD">
              <w:rPr>
                <w:rFonts w:ascii="Consolas" w:hAnsi="Consolas"/>
                <w:sz w:val="20"/>
              </w:rPr>
              <w:t>_ready_m         (upleft_read_en                           ), // Request read data from FIFO</w:t>
            </w:r>
          </w:p>
          <w:p w14:paraId="737FD62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0A4864C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164FC80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0DBA10F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362A55D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112CA94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7965A4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(upleft_empty                             ), // FIFO empty flag</w:t>
            </w:r>
          </w:p>
          <w:p w14:paraId="4B7556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(upleft_data_out                          )  // Pop data from FIFO</w:t>
            </w:r>
          </w:p>
          <w:p w14:paraId="6F9247C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59D99CC6" w14:textId="77777777" w:rsidR="00D05A29" w:rsidRPr="00F460BD" w:rsidRDefault="00D05A29" w:rsidP="00E618B3">
            <w:pPr>
              <w:spacing w:before="0" w:after="0"/>
              <w:ind w:firstLine="0"/>
              <w:rPr>
                <w:rFonts w:ascii="Consolas" w:hAnsi="Consolas"/>
                <w:sz w:val="20"/>
              </w:rPr>
            </w:pPr>
          </w:p>
          <w:p w14:paraId="0C604A5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6510F9D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574CBDB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3615DEF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001724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sync_fifo_up (</w:t>
            </w:r>
          </w:p>
          <w:p w14:paraId="12E26DB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1397272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28C5AA0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(up_push_position                         ), // Request write data into FIFO</w:t>
            </w:r>
          </w:p>
          <w:p w14:paraId="4217977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1E19785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(up_addr                                  ), // Push data in FIFO</w:t>
            </w:r>
          </w:p>
          <w:p w14:paraId="522B1EA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(up_read_en                               ), // Request read data from FIFO</w:t>
            </w:r>
          </w:p>
          <w:p w14:paraId="5B433C6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3D71893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47AB0E7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0856467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70D92FC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570A86C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49E1AE5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(up_empty                                 ), // FIFO empty flag</w:t>
            </w:r>
          </w:p>
          <w:p w14:paraId="71EA8AA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(up_data_out                              )  // Pop data from FIFO</w:t>
            </w:r>
          </w:p>
          <w:p w14:paraId="4DD658A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3314B240" w14:textId="77777777" w:rsidR="00D05A29" w:rsidRPr="00F460BD" w:rsidRDefault="00D05A29" w:rsidP="00E618B3">
            <w:pPr>
              <w:spacing w:before="0" w:after="0"/>
              <w:ind w:firstLine="0"/>
              <w:rPr>
                <w:rFonts w:ascii="Consolas" w:hAnsi="Consolas"/>
                <w:sz w:val="20"/>
              </w:rPr>
            </w:pPr>
          </w:p>
          <w:p w14:paraId="3C070D1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758D8B3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5222736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0EB125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3CF01B3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sync_fifo_upright (</w:t>
            </w:r>
          </w:p>
          <w:p w14:paraId="6250E19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53EAA10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6B2FDD6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(upright_push_position                    ), // Request write data into FIFO</w:t>
            </w:r>
          </w:p>
          <w:p w14:paraId="264DDF8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14845A7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(upright_addr                             ), // Push data in FIFO</w:t>
            </w:r>
          </w:p>
          <w:p w14:paraId="348F51B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(upright_read_en                          ), // Request read data from FIFO</w:t>
            </w:r>
          </w:p>
          <w:p w14:paraId="793E7BB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6D1D426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1689F76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45E455D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63BD56B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71B4AD3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3B6688D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(upright_empty                            ), // FIFO empty flag</w:t>
            </w:r>
          </w:p>
          <w:p w14:paraId="679CD38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(upright_data_out                         )  // Pop data from FIFO</w:t>
            </w:r>
          </w:p>
          <w:p w14:paraId="066CEF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1C3CAB1E" w14:textId="77777777" w:rsidR="00D05A29" w:rsidRPr="00F460BD" w:rsidRDefault="00D05A29" w:rsidP="00E618B3">
            <w:pPr>
              <w:spacing w:before="0" w:after="0"/>
              <w:ind w:firstLine="0"/>
              <w:rPr>
                <w:rFonts w:ascii="Consolas" w:hAnsi="Consolas"/>
                <w:sz w:val="20"/>
              </w:rPr>
            </w:pPr>
          </w:p>
          <w:p w14:paraId="5E7D5FD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0AD2689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4503262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24DB499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0BA3BC4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sync_fifo_left (</w:t>
            </w:r>
          </w:p>
          <w:p w14:paraId="237B3BD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49B2D86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6D25D87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(left_push_position                       ), // Request write data into FIFO</w:t>
            </w:r>
          </w:p>
          <w:p w14:paraId="5FED30C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2975384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(left_addr                                ), // Push data in FIFO</w:t>
            </w:r>
          </w:p>
          <w:p w14:paraId="10FDE56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(left_read_en                             ), // Request read data from FIFO</w:t>
            </w:r>
          </w:p>
          <w:p w14:paraId="7756447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438D248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18BE473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56BE3D4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5B42A1A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263FF5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7EB1A9C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(left_empty                               ), // FIFO empty flag</w:t>
            </w:r>
          </w:p>
          <w:p w14:paraId="00CB940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(left_data_out                            )  // Pop data from FIFO</w:t>
            </w:r>
          </w:p>
          <w:p w14:paraId="1CFAD53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w:t>
            </w:r>
          </w:p>
          <w:p w14:paraId="5DD3794C" w14:textId="77777777" w:rsidR="00D05A29" w:rsidRPr="00F460BD" w:rsidRDefault="00D05A29" w:rsidP="00E618B3">
            <w:pPr>
              <w:spacing w:before="0" w:after="0"/>
              <w:ind w:firstLine="0"/>
              <w:rPr>
                <w:rFonts w:ascii="Consolas" w:hAnsi="Consolas"/>
                <w:sz w:val="20"/>
              </w:rPr>
            </w:pPr>
          </w:p>
          <w:p w14:paraId="14E152C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23318FA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3F61FBE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2D0A74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051BEF6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sync_fifo_right (</w:t>
            </w:r>
          </w:p>
          <w:p w14:paraId="1BBC4F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223A699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35F1263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(right_push_position                      ), // Request write data into FIFO</w:t>
            </w:r>
          </w:p>
          <w:p w14:paraId="7F54B2F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6F62D8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(right_addr                               ), // Push data in FIFO</w:t>
            </w:r>
          </w:p>
          <w:p w14:paraId="3E26916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(right_read_en                            ), // Request read data from FIFO</w:t>
            </w:r>
          </w:p>
          <w:p w14:paraId="68A493F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0CCCBD5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2587F02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6B1490D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0F0624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79B182E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29F8C9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(right_empty                              ), // FIFO empty flag</w:t>
            </w:r>
          </w:p>
          <w:p w14:paraId="4866EDC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(right_data_out                           )  // Pop data from FIFO</w:t>
            </w:r>
          </w:p>
          <w:p w14:paraId="2FBBAD2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4DED7E50" w14:textId="77777777" w:rsidR="00D05A29" w:rsidRPr="00F460BD" w:rsidRDefault="00D05A29" w:rsidP="00E618B3">
            <w:pPr>
              <w:spacing w:before="0" w:after="0"/>
              <w:ind w:firstLine="0"/>
              <w:rPr>
                <w:rFonts w:ascii="Consolas" w:hAnsi="Consolas"/>
                <w:sz w:val="20"/>
              </w:rPr>
            </w:pPr>
          </w:p>
          <w:p w14:paraId="2B13AD2A" w14:textId="77777777" w:rsidR="00D05A29" w:rsidRPr="00F460BD" w:rsidRDefault="00D05A29" w:rsidP="00E618B3">
            <w:pPr>
              <w:spacing w:before="0" w:after="0"/>
              <w:ind w:firstLine="0"/>
              <w:rPr>
                <w:rFonts w:ascii="Consolas" w:hAnsi="Consolas"/>
                <w:sz w:val="20"/>
              </w:rPr>
            </w:pPr>
          </w:p>
          <w:p w14:paraId="2CE6DF8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301A0B8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7238C01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062EE75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506E918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sync_fifo_downleft (</w:t>
            </w:r>
          </w:p>
          <w:p w14:paraId="3CD2EC5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02C0E9A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3DD123D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(downleft_push_position                   ), // Request write data into FIFO</w:t>
            </w:r>
          </w:p>
          <w:p w14:paraId="1B586CA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2A4C73E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(downleft_addr                            ), // Push data in FIFO</w:t>
            </w:r>
          </w:p>
          <w:p w14:paraId="5207DBE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(downleft_read_en                         ), // Request read data from FIFO</w:t>
            </w:r>
          </w:p>
          <w:p w14:paraId="128B3AF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026171E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6F5BFE9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3742C5D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17ADAC7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7CBF254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4C05136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(downleft_empty                           ), // FIFO empty flag</w:t>
            </w:r>
          </w:p>
          <w:p w14:paraId="79C5C90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(downleft_data_out                        )  // Pop data from FIFO</w:t>
            </w:r>
          </w:p>
          <w:p w14:paraId="33BD17D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78492D5B" w14:textId="77777777" w:rsidR="00D05A29" w:rsidRPr="00F460BD" w:rsidRDefault="00D05A29" w:rsidP="00E618B3">
            <w:pPr>
              <w:spacing w:before="0" w:after="0"/>
              <w:ind w:firstLine="0"/>
              <w:rPr>
                <w:rFonts w:ascii="Consolas" w:hAnsi="Consolas"/>
                <w:sz w:val="20"/>
              </w:rPr>
            </w:pPr>
          </w:p>
          <w:p w14:paraId="2A5E057B" w14:textId="77777777" w:rsidR="00D05A29" w:rsidRPr="00F460BD" w:rsidRDefault="00D05A29" w:rsidP="00E618B3">
            <w:pPr>
              <w:spacing w:before="0" w:after="0"/>
              <w:ind w:firstLine="0"/>
              <w:rPr>
                <w:rFonts w:ascii="Consolas" w:hAnsi="Consolas"/>
                <w:sz w:val="20"/>
              </w:rPr>
            </w:pPr>
          </w:p>
          <w:p w14:paraId="7404F84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7DB4B4C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1887DDC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2F54110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471D3A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sync_fifo_down (</w:t>
            </w:r>
          </w:p>
          <w:p w14:paraId="4769FDE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483E20B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127912B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(down_push_position                       ), // Request write data into FIFO</w:t>
            </w:r>
          </w:p>
          <w:p w14:paraId="49D016A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4F02D20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(down_addr                                ), // Push data in FIFO</w:t>
            </w:r>
          </w:p>
          <w:p w14:paraId="3A400E9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(down_read_en                             ), // Request read data from FIFO</w:t>
            </w:r>
          </w:p>
          <w:p w14:paraId="467C8B9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3304572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488F721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4217D14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26C4D8E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68C2DC2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1684BF2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(down_empty                               ), // FIFO empty flag</w:t>
            </w:r>
          </w:p>
          <w:p w14:paraId="7DA50B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(down_data_out                            )  // Pop data from FIFO</w:t>
            </w:r>
          </w:p>
          <w:p w14:paraId="3FACEA1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679E5B56" w14:textId="77777777" w:rsidR="00D05A29" w:rsidRPr="00F460BD" w:rsidRDefault="00D05A29" w:rsidP="00E618B3">
            <w:pPr>
              <w:spacing w:before="0" w:after="0"/>
              <w:ind w:firstLine="0"/>
              <w:rPr>
                <w:rFonts w:ascii="Consolas" w:hAnsi="Consolas"/>
                <w:sz w:val="20"/>
              </w:rPr>
            </w:pPr>
          </w:p>
          <w:p w14:paraId="4122D54C" w14:textId="77777777" w:rsidR="00D05A29" w:rsidRPr="00F460BD" w:rsidRDefault="00D05A29" w:rsidP="00E618B3">
            <w:pPr>
              <w:spacing w:before="0" w:after="0"/>
              <w:ind w:firstLine="0"/>
              <w:rPr>
                <w:rFonts w:ascii="Consolas" w:hAnsi="Consolas"/>
                <w:sz w:val="20"/>
              </w:rPr>
            </w:pPr>
          </w:p>
          <w:p w14:paraId="705DA36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14:paraId="53522A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14:paraId="124528F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14:paraId="0240D9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14:paraId="0CDA75F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sync_fifo_downright (</w:t>
            </w:r>
          </w:p>
          <w:p w14:paraId="33EB594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14:paraId="66CD92A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14:paraId="77805B1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(downright_push_position                  ), // Request write data into FIFO</w:t>
            </w:r>
          </w:p>
          <w:p w14:paraId="12333C8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14:paraId="52A6B3E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.i</w:t>
            </w:r>
            <w:proofErr w:type="gramEnd"/>
            <w:r w:rsidRPr="00F460BD">
              <w:rPr>
                <w:rFonts w:ascii="Consolas" w:hAnsi="Consolas"/>
                <w:sz w:val="20"/>
              </w:rPr>
              <w:t>_datain          (downright_addr                           ), // Push data in FIFO</w:t>
            </w:r>
          </w:p>
          <w:p w14:paraId="604FA39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(downright_read_en                        ), // Request read data from FIFO</w:t>
            </w:r>
          </w:p>
          <w:p w14:paraId="6A43C46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14:paraId="44D36B0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14:paraId="7DBCE44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14:paraId="528F16C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14:paraId="5669516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14:paraId="2165452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14:paraId="451A7D0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(downright_empty                          ), // FIFO empty flag</w:t>
            </w:r>
          </w:p>
          <w:p w14:paraId="243B2E3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(downright_data_out                       )  // Pop data from FIFO</w:t>
            </w:r>
          </w:p>
          <w:p w14:paraId="0D67CD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6245FD41" w14:textId="77777777" w:rsidR="00D05A29" w:rsidRPr="00F460BD" w:rsidRDefault="00D05A29" w:rsidP="00E618B3">
            <w:pPr>
              <w:spacing w:before="0" w:after="0"/>
              <w:ind w:firstLine="0"/>
              <w:rPr>
                <w:rFonts w:ascii="Consolas" w:hAnsi="Consolas"/>
                <w:sz w:val="20"/>
              </w:rPr>
            </w:pPr>
          </w:p>
          <w:p w14:paraId="32118EB1" w14:textId="77777777" w:rsidR="00D05A29" w:rsidRPr="00F460BD" w:rsidRDefault="00D05A29" w:rsidP="00E618B3">
            <w:pPr>
              <w:spacing w:before="0" w:after="0"/>
              <w:ind w:firstLine="0"/>
              <w:rPr>
                <w:rFonts w:ascii="Consolas" w:hAnsi="Consolas"/>
                <w:sz w:val="20"/>
              </w:rPr>
            </w:pPr>
          </w:p>
          <w:p w14:paraId="60FEA1B0" w14:textId="669BDB3D" w:rsidR="00766238" w:rsidRPr="00F460BD" w:rsidRDefault="00D05A29" w:rsidP="00E618B3">
            <w:pPr>
              <w:spacing w:before="0" w:after="0"/>
              <w:ind w:firstLine="0"/>
              <w:rPr>
                <w:rFonts w:ascii="Consolas" w:hAnsi="Consolas"/>
                <w:sz w:val="20"/>
              </w:rPr>
            </w:pPr>
            <w:r w:rsidRPr="00F460BD">
              <w:rPr>
                <w:rFonts w:ascii="Consolas" w:hAnsi="Consolas"/>
                <w:sz w:val="20"/>
              </w:rPr>
              <w:t>endmodule : eda_fifos</w:t>
            </w:r>
          </w:p>
        </w:tc>
      </w:tr>
    </w:tbl>
    <w:p w14:paraId="06CF2AE1" w14:textId="285F5629" w:rsidR="00766238" w:rsidRDefault="00766238" w:rsidP="00766238">
      <w:pPr>
        <w:pStyle w:val="Heading2"/>
      </w:pPr>
      <w:bookmarkStart w:id="114" w:name="_Toc125905999"/>
      <w:r>
        <w:lastRenderedPageBreak/>
        <w:t>eda_img_ram</w:t>
      </w:r>
      <w:bookmarkEnd w:id="114"/>
    </w:p>
    <w:p w14:paraId="170CF8B7" w14:textId="5B5EB65E" w:rsidR="00766238" w:rsidRPr="00766238" w:rsidRDefault="00766238" w:rsidP="00766238">
      <w:pPr>
        <w:pStyle w:val="Caption"/>
      </w:pPr>
      <w:bookmarkStart w:id="115" w:name="_Toc125903530"/>
      <w:r>
        <w:t xml:space="preserve">Table </w:t>
      </w:r>
      <w:fldSimple w:instr=" STYLEREF 1 \s ">
        <w:r w:rsidR="006A0071">
          <w:rPr>
            <w:noProof/>
          </w:rPr>
          <w:t>4</w:t>
        </w:r>
      </w:fldSimple>
      <w:r w:rsidR="007F36DF">
        <w:t>.</w:t>
      </w:r>
      <w:fldSimple w:instr=" SEQ Table \* ARABIC \s 1 ">
        <w:r w:rsidR="006A0071">
          <w:rPr>
            <w:noProof/>
          </w:rPr>
          <w:t>5</w:t>
        </w:r>
      </w:fldSimple>
      <w:r>
        <w:t xml:space="preserve"> eda_img_ram code</w:t>
      </w:r>
      <w:bookmarkEnd w:id="115"/>
    </w:p>
    <w:tbl>
      <w:tblPr>
        <w:tblStyle w:val="TableGrid"/>
        <w:tblW w:w="0" w:type="auto"/>
        <w:tblLook w:val="04A0" w:firstRow="1" w:lastRow="0" w:firstColumn="1" w:lastColumn="0" w:noHBand="0" w:noVBand="1"/>
      </w:tblPr>
      <w:tblGrid>
        <w:gridCol w:w="9061"/>
      </w:tblGrid>
      <w:tr w:rsidR="00766238" w:rsidRPr="008E7DF5" w14:paraId="22AB17E9" w14:textId="77777777" w:rsidTr="00143C60">
        <w:tc>
          <w:tcPr>
            <w:tcW w:w="9061" w:type="dxa"/>
          </w:tcPr>
          <w:p w14:paraId="52DF015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`include "eda_global_define.svh"</w:t>
            </w:r>
          </w:p>
          <w:p w14:paraId="50426295" w14:textId="77777777" w:rsidR="00DF5078" w:rsidRPr="008E7DF5" w:rsidRDefault="00DF5078" w:rsidP="00E618B3">
            <w:pPr>
              <w:spacing w:before="0" w:after="0"/>
              <w:ind w:firstLine="0"/>
              <w:rPr>
                <w:rFonts w:ascii="Consolas" w:hAnsi="Consolas"/>
                <w:sz w:val="20"/>
              </w:rPr>
            </w:pPr>
          </w:p>
          <w:p w14:paraId="1DCCC60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module eda_img_ram </w:t>
            </w:r>
            <w:proofErr w:type="gramStart"/>
            <w:r w:rsidRPr="008E7DF5">
              <w:rPr>
                <w:rFonts w:ascii="Consolas" w:hAnsi="Consolas"/>
                <w:sz w:val="20"/>
              </w:rPr>
              <w:t>#(</w:t>
            </w:r>
            <w:proofErr w:type="gramEnd"/>
          </w:p>
          <w:p w14:paraId="53D58A2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M                = `CFG_M                       </w:t>
            </w:r>
            <w:proofErr w:type="gramStart"/>
            <w:r w:rsidRPr="008E7DF5">
              <w:rPr>
                <w:rFonts w:ascii="Consolas" w:hAnsi="Consolas"/>
                <w:sz w:val="20"/>
              </w:rPr>
              <w:t xml:space="preserve">  ,</w:t>
            </w:r>
            <w:proofErr w:type="gramEnd"/>
          </w:p>
          <w:p w14:paraId="4220E56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N                = `CFG_N                       </w:t>
            </w:r>
            <w:proofErr w:type="gramStart"/>
            <w:r w:rsidRPr="008E7DF5">
              <w:rPr>
                <w:rFonts w:ascii="Consolas" w:hAnsi="Consolas"/>
                <w:sz w:val="20"/>
              </w:rPr>
              <w:t xml:space="preserve">  ,</w:t>
            </w:r>
            <w:proofErr w:type="gramEnd"/>
          </w:p>
          <w:p w14:paraId="030EBE2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PIXEL_WIDTH      = `CFG_PIXEL_WIDTH             </w:t>
            </w:r>
            <w:proofErr w:type="gramStart"/>
            <w:r w:rsidRPr="008E7DF5">
              <w:rPr>
                <w:rFonts w:ascii="Consolas" w:hAnsi="Consolas"/>
                <w:sz w:val="20"/>
              </w:rPr>
              <w:t xml:space="preserve">  ,</w:t>
            </w:r>
            <w:proofErr w:type="gramEnd"/>
          </w:p>
          <w:p w14:paraId="67A2789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WINDOW_WIDTH     = `CFG_WINDOW_WIDTH            </w:t>
            </w:r>
            <w:proofErr w:type="gramStart"/>
            <w:r w:rsidRPr="008E7DF5">
              <w:rPr>
                <w:rFonts w:ascii="Consolas" w:hAnsi="Consolas"/>
                <w:sz w:val="20"/>
              </w:rPr>
              <w:t xml:space="preserve">  ,</w:t>
            </w:r>
            <w:proofErr w:type="gramEnd"/>
          </w:p>
          <w:p w14:paraId="5EF86A0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ADDR_WIDTH       = `CFG_ADDR_WIDTH              </w:t>
            </w:r>
            <w:proofErr w:type="gramStart"/>
            <w:r w:rsidRPr="008E7DF5">
              <w:rPr>
                <w:rFonts w:ascii="Consolas" w:hAnsi="Consolas"/>
                <w:sz w:val="20"/>
              </w:rPr>
              <w:t xml:space="preserve">  ,</w:t>
            </w:r>
            <w:proofErr w:type="gramEnd"/>
          </w:p>
          <w:p w14:paraId="7B08A27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I_WIDTH          = `CFG_I_WIDTH                 </w:t>
            </w:r>
            <w:proofErr w:type="gramStart"/>
            <w:r w:rsidRPr="008E7DF5">
              <w:rPr>
                <w:rFonts w:ascii="Consolas" w:hAnsi="Consolas"/>
                <w:sz w:val="20"/>
              </w:rPr>
              <w:t xml:space="preserve">  ,</w:t>
            </w:r>
            <w:proofErr w:type="gramEnd"/>
          </w:p>
          <w:p w14:paraId="154D050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J_WIDTH          = `CFG_J_WIDTH                    </w:t>
            </w:r>
          </w:p>
          <w:p w14:paraId="46C76D2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w:t>
            </w:r>
          </w:p>
          <w:p w14:paraId="6BB3828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clk           </w:t>
            </w:r>
            <w:proofErr w:type="gramStart"/>
            <w:r w:rsidRPr="008E7DF5">
              <w:rPr>
                <w:rFonts w:ascii="Consolas" w:hAnsi="Consolas"/>
                <w:sz w:val="20"/>
              </w:rPr>
              <w:t xml:space="preserve">  ,</w:t>
            </w:r>
            <w:proofErr w:type="gramEnd"/>
          </w:p>
          <w:p w14:paraId="60A35D9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reset_n       </w:t>
            </w:r>
            <w:proofErr w:type="gramStart"/>
            <w:r w:rsidRPr="008E7DF5">
              <w:rPr>
                <w:rFonts w:ascii="Consolas" w:hAnsi="Consolas"/>
                <w:sz w:val="20"/>
              </w:rPr>
              <w:t xml:space="preserve">  ,</w:t>
            </w:r>
            <w:proofErr w:type="gramEnd"/>
          </w:p>
          <w:p w14:paraId="76496C7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write_en      </w:t>
            </w:r>
            <w:proofErr w:type="gramStart"/>
            <w:r w:rsidRPr="008E7DF5">
              <w:rPr>
                <w:rFonts w:ascii="Consolas" w:hAnsi="Consolas"/>
                <w:sz w:val="20"/>
              </w:rPr>
              <w:t xml:space="preserve">  ,</w:t>
            </w:r>
            <w:proofErr w:type="gramEnd"/>
          </w:p>
          <w:p w14:paraId="79D448C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w:t>
            </w:r>
            <w:proofErr w:type="gramStart"/>
            <w:r w:rsidRPr="008E7DF5">
              <w:rPr>
                <w:rFonts w:ascii="Consolas" w:hAnsi="Consolas"/>
                <w:sz w:val="20"/>
              </w:rPr>
              <w:t xml:space="preserve">   [</w:t>
            </w:r>
            <w:proofErr w:type="gramEnd"/>
            <w:r w:rsidRPr="008E7DF5">
              <w:rPr>
                <w:rFonts w:ascii="Consolas" w:hAnsi="Consolas"/>
                <w:sz w:val="20"/>
              </w:rPr>
              <w:t>ADDR_WIDTH - 1:0]                 wr_addr         ,</w:t>
            </w:r>
          </w:p>
          <w:p w14:paraId="5FF827C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w:t>
            </w:r>
            <w:proofErr w:type="gramStart"/>
            <w:r w:rsidRPr="008E7DF5">
              <w:rPr>
                <w:rFonts w:ascii="Consolas" w:hAnsi="Consolas"/>
                <w:sz w:val="20"/>
              </w:rPr>
              <w:t xml:space="preserve">   [</w:t>
            </w:r>
            <w:proofErr w:type="gramEnd"/>
            <w:r w:rsidRPr="008E7DF5">
              <w:rPr>
                <w:rFonts w:ascii="Consolas" w:hAnsi="Consolas"/>
                <w:sz w:val="20"/>
              </w:rPr>
              <w:t>PIXEL_WIDTH- 1:0]                 pixel_in        ,</w:t>
            </w:r>
          </w:p>
          <w:p w14:paraId="4E1B978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w:t>
            </w:r>
            <w:proofErr w:type="gramStart"/>
            <w:r w:rsidRPr="008E7DF5">
              <w:rPr>
                <w:rFonts w:ascii="Consolas" w:hAnsi="Consolas"/>
                <w:sz w:val="20"/>
              </w:rPr>
              <w:t xml:space="preserve">   [</w:t>
            </w:r>
            <w:proofErr w:type="gramEnd"/>
            <w:r w:rsidRPr="008E7DF5">
              <w:rPr>
                <w:rFonts w:ascii="Consolas" w:hAnsi="Consolas"/>
                <w:sz w:val="20"/>
              </w:rPr>
              <w:t>ADDR_WIDTH - 1:0]                 center_addr     , //{i, j}</w:t>
            </w:r>
          </w:p>
          <w:p w14:paraId="1391B8E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logic [PIXEL_WIDTH * WINDOW_WIDTH - 1:0] window_values </w:t>
            </w:r>
            <w:proofErr w:type="gramStart"/>
            <w:r w:rsidRPr="008E7DF5">
              <w:rPr>
                <w:rFonts w:ascii="Consolas" w:hAnsi="Consolas"/>
                <w:sz w:val="20"/>
              </w:rPr>
              <w:t xml:space="preserve">  ,</w:t>
            </w:r>
            <w:proofErr w:type="gramEnd"/>
          </w:p>
          <w:p w14:paraId="586FC7CA"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logic [WINDOW_WIDTH - 2:0]               neigh_addr_valid,</w:t>
            </w:r>
          </w:p>
          <w:p w14:paraId="535087F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upleft_addr     ,</w:t>
            </w:r>
          </w:p>
          <w:p w14:paraId="537D0B0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up_addr         ,</w:t>
            </w:r>
          </w:p>
          <w:p w14:paraId="7F1D3F3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upright_addr    ,</w:t>
            </w:r>
          </w:p>
          <w:p w14:paraId="200F373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left_addr       ,</w:t>
            </w:r>
          </w:p>
          <w:p w14:paraId="02C5F3C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right_addr      ,</w:t>
            </w:r>
          </w:p>
          <w:p w14:paraId="7F26C98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downleft_addr   ,</w:t>
            </w:r>
          </w:p>
          <w:p w14:paraId="0E0D1F0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down_addr       ,</w:t>
            </w:r>
          </w:p>
          <w:p w14:paraId="286C0CC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 xml:space="preserve">ADDR_WIDTH - 1:0]                 downright_addr   </w:t>
            </w:r>
          </w:p>
          <w:p w14:paraId="543257A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w:t>
            </w:r>
          </w:p>
          <w:p w14:paraId="2A5A6296" w14:textId="77777777" w:rsidR="00DF5078" w:rsidRPr="008E7DF5" w:rsidRDefault="00DF5078" w:rsidP="00E618B3">
            <w:pPr>
              <w:spacing w:before="0" w:after="0"/>
              <w:ind w:firstLine="0"/>
              <w:rPr>
                <w:rFonts w:ascii="Consolas" w:hAnsi="Consolas"/>
                <w:sz w:val="20"/>
              </w:rPr>
            </w:pPr>
          </w:p>
          <w:p w14:paraId="6884ED0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[M - </w:t>
            </w:r>
            <w:proofErr w:type="gramStart"/>
            <w:r w:rsidRPr="008E7DF5">
              <w:rPr>
                <w:rFonts w:ascii="Consolas" w:hAnsi="Consolas"/>
                <w:sz w:val="20"/>
              </w:rPr>
              <w:t>1:0][</w:t>
            </w:r>
            <w:proofErr w:type="gramEnd"/>
            <w:r w:rsidRPr="008E7DF5">
              <w:rPr>
                <w:rFonts w:ascii="Consolas" w:hAnsi="Consolas"/>
                <w:sz w:val="20"/>
              </w:rPr>
              <w:t>N - 1:0][PIXEL_WIDTH - 1:0] img_memory;</w:t>
            </w:r>
          </w:p>
          <w:p w14:paraId="4E8726C0" w14:textId="77777777" w:rsidR="00DF5078" w:rsidRPr="008E7DF5" w:rsidRDefault="00DF5078" w:rsidP="00E618B3">
            <w:pPr>
              <w:spacing w:before="0" w:after="0"/>
              <w:ind w:firstLine="0"/>
              <w:rPr>
                <w:rFonts w:ascii="Consolas" w:hAnsi="Consolas"/>
                <w:sz w:val="20"/>
              </w:rPr>
            </w:pPr>
          </w:p>
          <w:p w14:paraId="31E6667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lastRenderedPageBreak/>
              <w:t xml:space="preserve">  //|----------|--------|-----------|</w:t>
            </w:r>
          </w:p>
          <w:p w14:paraId="6EF5F7D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upleft   |   up   | upright   |</w:t>
            </w:r>
          </w:p>
          <w:p w14:paraId="6D30C7D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
          <w:p w14:paraId="036E947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left     | center |   right   |</w:t>
            </w:r>
          </w:p>
          <w:p w14:paraId="44415BB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
          <w:p w14:paraId="1A692D5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downleft | down   | downright |</w:t>
            </w:r>
          </w:p>
          <w:p w14:paraId="4FFD279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
          <w:p w14:paraId="3DE5970A" w14:textId="77777777" w:rsidR="00DF5078" w:rsidRPr="008E7DF5" w:rsidRDefault="00DF5078" w:rsidP="00E618B3">
            <w:pPr>
              <w:spacing w:before="0" w:after="0"/>
              <w:ind w:firstLine="0"/>
              <w:rPr>
                <w:rFonts w:ascii="Consolas" w:hAnsi="Consolas"/>
                <w:sz w:val="20"/>
              </w:rPr>
            </w:pPr>
          </w:p>
          <w:p w14:paraId="2BE02EC7" w14:textId="77777777" w:rsidR="00DF5078" w:rsidRPr="008E7DF5" w:rsidRDefault="00DF5078" w:rsidP="00E618B3">
            <w:pPr>
              <w:spacing w:before="0" w:after="0"/>
              <w:ind w:firstLine="0"/>
              <w:rPr>
                <w:rFonts w:ascii="Consolas" w:hAnsi="Consolas"/>
                <w:sz w:val="20"/>
              </w:rPr>
            </w:pPr>
          </w:p>
          <w:p w14:paraId="526F617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Write pixel into memory</w:t>
            </w:r>
          </w:p>
          <w:p w14:paraId="15FAA53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i_pixel;</w:t>
            </w:r>
          </w:p>
          <w:p w14:paraId="4B9FFA8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j_pixel;</w:t>
            </w:r>
          </w:p>
          <w:p w14:paraId="535BE470" w14:textId="77777777" w:rsidR="00DF5078" w:rsidRPr="008E7DF5" w:rsidRDefault="00DF5078" w:rsidP="00E618B3">
            <w:pPr>
              <w:spacing w:before="0" w:after="0"/>
              <w:ind w:firstLine="0"/>
              <w:rPr>
                <w:rFonts w:ascii="Consolas" w:hAnsi="Consolas"/>
                <w:sz w:val="20"/>
              </w:rPr>
            </w:pPr>
          </w:p>
          <w:p w14:paraId="0757882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i_pixel = wr_</w:t>
            </w:r>
            <w:proofErr w:type="gramStart"/>
            <w:r w:rsidRPr="008E7DF5">
              <w:rPr>
                <w:rFonts w:ascii="Consolas" w:hAnsi="Consolas"/>
                <w:sz w:val="20"/>
              </w:rPr>
              <w:t>addr[</w:t>
            </w:r>
            <w:proofErr w:type="gramEnd"/>
            <w:r w:rsidRPr="008E7DF5">
              <w:rPr>
                <w:rFonts w:ascii="Consolas" w:hAnsi="Consolas"/>
                <w:sz w:val="20"/>
              </w:rPr>
              <w:t>ADDR_WIDTH - 1:J_WIDTH];</w:t>
            </w:r>
          </w:p>
          <w:p w14:paraId="440E6C5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j_pixel = wr_</w:t>
            </w:r>
            <w:proofErr w:type="gramStart"/>
            <w:r w:rsidRPr="008E7DF5">
              <w:rPr>
                <w:rFonts w:ascii="Consolas" w:hAnsi="Consolas"/>
                <w:sz w:val="20"/>
              </w:rPr>
              <w:t>addr[</w:t>
            </w:r>
            <w:proofErr w:type="gramEnd"/>
            <w:r w:rsidRPr="008E7DF5">
              <w:rPr>
                <w:rFonts w:ascii="Consolas" w:hAnsi="Consolas"/>
                <w:sz w:val="20"/>
              </w:rPr>
              <w:t>J_WIDTH - 1:0]         ;</w:t>
            </w:r>
          </w:p>
          <w:p w14:paraId="785E7C2C" w14:textId="77777777" w:rsidR="00DF5078" w:rsidRPr="008E7DF5" w:rsidRDefault="00DF5078" w:rsidP="00E618B3">
            <w:pPr>
              <w:spacing w:before="0" w:after="0"/>
              <w:ind w:firstLine="0"/>
              <w:rPr>
                <w:rFonts w:ascii="Consolas" w:hAnsi="Consolas"/>
                <w:sz w:val="20"/>
              </w:rPr>
            </w:pPr>
          </w:p>
          <w:p w14:paraId="5BCEA3E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always_ff </w:t>
            </w:r>
            <w:proofErr w:type="gramStart"/>
            <w:r w:rsidRPr="008E7DF5">
              <w:rPr>
                <w:rFonts w:ascii="Consolas" w:hAnsi="Consolas"/>
                <w:sz w:val="20"/>
              </w:rPr>
              <w:t>@(</w:t>
            </w:r>
            <w:proofErr w:type="gramEnd"/>
            <w:r w:rsidRPr="008E7DF5">
              <w:rPr>
                <w:rFonts w:ascii="Consolas" w:hAnsi="Consolas"/>
                <w:sz w:val="20"/>
              </w:rPr>
              <w:t>posedge clk or negedge reset_n) begin</w:t>
            </w:r>
          </w:p>
          <w:p w14:paraId="217217B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if(~reset_n) begin</w:t>
            </w:r>
          </w:p>
          <w:p w14:paraId="31041ED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img_memory &lt;= 0;</w:t>
            </w:r>
          </w:p>
          <w:p w14:paraId="0621199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if(write_en) begin </w:t>
            </w:r>
          </w:p>
          <w:p w14:paraId="3EE09C9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img_memory[i_</w:t>
            </w:r>
            <w:proofErr w:type="gramStart"/>
            <w:r w:rsidRPr="008E7DF5">
              <w:rPr>
                <w:rFonts w:ascii="Consolas" w:hAnsi="Consolas"/>
                <w:sz w:val="20"/>
              </w:rPr>
              <w:t>pixel][</w:t>
            </w:r>
            <w:proofErr w:type="gramEnd"/>
            <w:r w:rsidRPr="008E7DF5">
              <w:rPr>
                <w:rFonts w:ascii="Consolas" w:hAnsi="Consolas"/>
                <w:sz w:val="20"/>
              </w:rPr>
              <w:t>j_pixel] &lt;= pixel_in;</w:t>
            </w:r>
          </w:p>
          <w:p w14:paraId="49E5012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716B533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3D6481CE" w14:textId="77777777" w:rsidR="00DF5078" w:rsidRPr="008E7DF5" w:rsidRDefault="00DF5078" w:rsidP="00E618B3">
            <w:pPr>
              <w:spacing w:before="0" w:after="0"/>
              <w:ind w:firstLine="0"/>
              <w:rPr>
                <w:rFonts w:ascii="Consolas" w:hAnsi="Consolas"/>
                <w:sz w:val="20"/>
              </w:rPr>
            </w:pPr>
          </w:p>
          <w:p w14:paraId="53D49C6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Generate neighborhood address of center address</w:t>
            </w:r>
          </w:p>
          <w:p w14:paraId="1E8193E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i_center;</w:t>
            </w:r>
          </w:p>
          <w:p w14:paraId="6C1304D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j_center;</w:t>
            </w:r>
          </w:p>
          <w:p w14:paraId="30AE823B" w14:textId="77777777" w:rsidR="00DF5078" w:rsidRPr="008E7DF5" w:rsidRDefault="00DF5078" w:rsidP="00E618B3">
            <w:pPr>
              <w:spacing w:before="0" w:after="0"/>
              <w:ind w:firstLine="0"/>
              <w:rPr>
                <w:rFonts w:ascii="Consolas" w:hAnsi="Consolas"/>
                <w:sz w:val="20"/>
              </w:rPr>
            </w:pPr>
          </w:p>
          <w:p w14:paraId="31C6D34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i_center_minus;</w:t>
            </w:r>
          </w:p>
          <w:p w14:paraId="33A4D77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i_center_</w:t>
            </w:r>
            <w:proofErr w:type="gramStart"/>
            <w:r w:rsidRPr="008E7DF5">
              <w:rPr>
                <w:rFonts w:ascii="Consolas" w:hAnsi="Consolas"/>
                <w:sz w:val="20"/>
              </w:rPr>
              <w:t>plus ;</w:t>
            </w:r>
            <w:proofErr w:type="gramEnd"/>
          </w:p>
          <w:p w14:paraId="55EB97D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j_center_</w:t>
            </w:r>
            <w:proofErr w:type="gramStart"/>
            <w:r w:rsidRPr="008E7DF5">
              <w:rPr>
                <w:rFonts w:ascii="Consolas" w:hAnsi="Consolas"/>
                <w:sz w:val="20"/>
              </w:rPr>
              <w:t>plus ;</w:t>
            </w:r>
            <w:proofErr w:type="gramEnd"/>
          </w:p>
          <w:p w14:paraId="4A2C431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j_center_minus;</w:t>
            </w:r>
          </w:p>
          <w:p w14:paraId="1F1656C5" w14:textId="77777777" w:rsidR="00DF5078" w:rsidRPr="008E7DF5" w:rsidRDefault="00DF5078" w:rsidP="00E618B3">
            <w:pPr>
              <w:spacing w:before="0" w:after="0"/>
              <w:ind w:firstLine="0"/>
              <w:rPr>
                <w:rFonts w:ascii="Consolas" w:hAnsi="Consolas"/>
                <w:sz w:val="20"/>
              </w:rPr>
            </w:pPr>
          </w:p>
          <w:p w14:paraId="370B8AC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i_center = center_</w:t>
            </w:r>
            <w:proofErr w:type="gramStart"/>
            <w:r w:rsidRPr="008E7DF5">
              <w:rPr>
                <w:rFonts w:ascii="Consolas" w:hAnsi="Consolas"/>
                <w:sz w:val="20"/>
              </w:rPr>
              <w:t>addr[</w:t>
            </w:r>
            <w:proofErr w:type="gramEnd"/>
            <w:r w:rsidRPr="008E7DF5">
              <w:rPr>
                <w:rFonts w:ascii="Consolas" w:hAnsi="Consolas"/>
                <w:sz w:val="20"/>
              </w:rPr>
              <w:t>ADDR_WIDTH - 1:J_WIDTH];</w:t>
            </w:r>
          </w:p>
          <w:p w14:paraId="50D6B0A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j_center = center_</w:t>
            </w:r>
            <w:proofErr w:type="gramStart"/>
            <w:r w:rsidRPr="008E7DF5">
              <w:rPr>
                <w:rFonts w:ascii="Consolas" w:hAnsi="Consolas"/>
                <w:sz w:val="20"/>
              </w:rPr>
              <w:t>addr[</w:t>
            </w:r>
            <w:proofErr w:type="gramEnd"/>
            <w:r w:rsidRPr="008E7DF5">
              <w:rPr>
                <w:rFonts w:ascii="Consolas" w:hAnsi="Consolas"/>
                <w:sz w:val="20"/>
              </w:rPr>
              <w:t>J_WIDTH - 1:0]         ;</w:t>
            </w:r>
          </w:p>
          <w:p w14:paraId="5743ECC1" w14:textId="77777777" w:rsidR="00DF5078" w:rsidRPr="008E7DF5" w:rsidRDefault="00DF5078" w:rsidP="00E618B3">
            <w:pPr>
              <w:spacing w:before="0" w:after="0"/>
              <w:ind w:firstLine="0"/>
              <w:rPr>
                <w:rFonts w:ascii="Consolas" w:hAnsi="Consolas"/>
                <w:sz w:val="20"/>
              </w:rPr>
            </w:pPr>
          </w:p>
          <w:p w14:paraId="63DE8C2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i_center_minus = i_center - 1;</w:t>
            </w:r>
          </w:p>
          <w:p w14:paraId="6BB32DB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i_center_</w:t>
            </w:r>
            <w:proofErr w:type="gramStart"/>
            <w:r w:rsidRPr="008E7DF5">
              <w:rPr>
                <w:rFonts w:ascii="Consolas" w:hAnsi="Consolas"/>
                <w:sz w:val="20"/>
              </w:rPr>
              <w:t>plus  =</w:t>
            </w:r>
            <w:proofErr w:type="gramEnd"/>
            <w:r w:rsidRPr="008E7DF5">
              <w:rPr>
                <w:rFonts w:ascii="Consolas" w:hAnsi="Consolas"/>
                <w:sz w:val="20"/>
              </w:rPr>
              <w:t xml:space="preserve"> i_center + 1;</w:t>
            </w:r>
          </w:p>
          <w:p w14:paraId="53EDFA9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j_center_</w:t>
            </w:r>
            <w:proofErr w:type="gramStart"/>
            <w:r w:rsidRPr="008E7DF5">
              <w:rPr>
                <w:rFonts w:ascii="Consolas" w:hAnsi="Consolas"/>
                <w:sz w:val="20"/>
              </w:rPr>
              <w:t>plus  =</w:t>
            </w:r>
            <w:proofErr w:type="gramEnd"/>
            <w:r w:rsidRPr="008E7DF5">
              <w:rPr>
                <w:rFonts w:ascii="Consolas" w:hAnsi="Consolas"/>
                <w:sz w:val="20"/>
              </w:rPr>
              <w:t xml:space="preserve"> j_center + 1;</w:t>
            </w:r>
          </w:p>
          <w:p w14:paraId="6BB3010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j_center_minus = j_center - 1;</w:t>
            </w:r>
          </w:p>
          <w:p w14:paraId="4D3ADCF4" w14:textId="77777777" w:rsidR="00DF5078" w:rsidRPr="008E7DF5" w:rsidRDefault="00DF5078" w:rsidP="00E618B3">
            <w:pPr>
              <w:spacing w:before="0" w:after="0"/>
              <w:ind w:firstLine="0"/>
              <w:rPr>
                <w:rFonts w:ascii="Consolas" w:hAnsi="Consolas"/>
                <w:sz w:val="20"/>
              </w:rPr>
            </w:pPr>
          </w:p>
          <w:p w14:paraId="663B690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upleft_addr    = {i_center_minus, j_center_minus};</w:t>
            </w:r>
          </w:p>
          <w:p w14:paraId="103A5E4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up_addr        = {i_center_minus, j_center    </w:t>
            </w:r>
            <w:proofErr w:type="gramStart"/>
            <w:r w:rsidRPr="008E7DF5">
              <w:rPr>
                <w:rFonts w:ascii="Consolas" w:hAnsi="Consolas"/>
                <w:sz w:val="20"/>
              </w:rPr>
              <w:t xml:space="preserve">  }</w:t>
            </w:r>
            <w:proofErr w:type="gramEnd"/>
            <w:r w:rsidRPr="008E7DF5">
              <w:rPr>
                <w:rFonts w:ascii="Consolas" w:hAnsi="Consolas"/>
                <w:sz w:val="20"/>
              </w:rPr>
              <w:t>;</w:t>
            </w:r>
          </w:p>
          <w:p w14:paraId="2A3FD75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upright_addr   = {i_center_minus, j_center_</w:t>
            </w:r>
            <w:proofErr w:type="gramStart"/>
            <w:r w:rsidRPr="008E7DF5">
              <w:rPr>
                <w:rFonts w:ascii="Consolas" w:hAnsi="Consolas"/>
                <w:sz w:val="20"/>
              </w:rPr>
              <w:t>plus }</w:t>
            </w:r>
            <w:proofErr w:type="gramEnd"/>
            <w:r w:rsidRPr="008E7DF5">
              <w:rPr>
                <w:rFonts w:ascii="Consolas" w:hAnsi="Consolas"/>
                <w:sz w:val="20"/>
              </w:rPr>
              <w:t>;</w:t>
            </w:r>
          </w:p>
          <w:p w14:paraId="6E34B64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left_addr      = {i_center    </w:t>
            </w:r>
            <w:proofErr w:type="gramStart"/>
            <w:r w:rsidRPr="008E7DF5">
              <w:rPr>
                <w:rFonts w:ascii="Consolas" w:hAnsi="Consolas"/>
                <w:sz w:val="20"/>
              </w:rPr>
              <w:t xml:space="preserve">  ,</w:t>
            </w:r>
            <w:proofErr w:type="gramEnd"/>
            <w:r w:rsidRPr="008E7DF5">
              <w:rPr>
                <w:rFonts w:ascii="Consolas" w:hAnsi="Consolas"/>
                <w:sz w:val="20"/>
              </w:rPr>
              <w:t xml:space="preserve"> j_center_minus};</w:t>
            </w:r>
          </w:p>
          <w:p w14:paraId="774209A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right_addr     = {i_center    </w:t>
            </w:r>
            <w:proofErr w:type="gramStart"/>
            <w:r w:rsidRPr="008E7DF5">
              <w:rPr>
                <w:rFonts w:ascii="Consolas" w:hAnsi="Consolas"/>
                <w:sz w:val="20"/>
              </w:rPr>
              <w:t xml:space="preserve">  ,</w:t>
            </w:r>
            <w:proofErr w:type="gramEnd"/>
            <w:r w:rsidRPr="008E7DF5">
              <w:rPr>
                <w:rFonts w:ascii="Consolas" w:hAnsi="Consolas"/>
                <w:sz w:val="20"/>
              </w:rPr>
              <w:t xml:space="preserve"> j_center_plus };</w:t>
            </w:r>
          </w:p>
          <w:p w14:paraId="3B7829C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downleft_</w:t>
            </w:r>
            <w:proofErr w:type="gramStart"/>
            <w:r w:rsidRPr="008E7DF5">
              <w:rPr>
                <w:rFonts w:ascii="Consolas" w:hAnsi="Consolas"/>
                <w:sz w:val="20"/>
              </w:rPr>
              <w:t>addr  =</w:t>
            </w:r>
            <w:proofErr w:type="gramEnd"/>
            <w:r w:rsidRPr="008E7DF5">
              <w:rPr>
                <w:rFonts w:ascii="Consolas" w:hAnsi="Consolas"/>
                <w:sz w:val="20"/>
              </w:rPr>
              <w:t xml:space="preserve"> {i_center_plus , j_center_minus};</w:t>
            </w:r>
          </w:p>
          <w:p w14:paraId="0BE6708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down_addr      = {i_center_</w:t>
            </w:r>
            <w:proofErr w:type="gramStart"/>
            <w:r w:rsidRPr="008E7DF5">
              <w:rPr>
                <w:rFonts w:ascii="Consolas" w:hAnsi="Consolas"/>
                <w:sz w:val="20"/>
              </w:rPr>
              <w:t>plus ,</w:t>
            </w:r>
            <w:proofErr w:type="gramEnd"/>
            <w:r w:rsidRPr="008E7DF5">
              <w:rPr>
                <w:rFonts w:ascii="Consolas" w:hAnsi="Consolas"/>
                <w:sz w:val="20"/>
              </w:rPr>
              <w:t xml:space="preserve"> j_center      };</w:t>
            </w:r>
          </w:p>
          <w:p w14:paraId="2277093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downright_addr = {i_center_</w:t>
            </w:r>
            <w:proofErr w:type="gramStart"/>
            <w:r w:rsidRPr="008E7DF5">
              <w:rPr>
                <w:rFonts w:ascii="Consolas" w:hAnsi="Consolas"/>
                <w:sz w:val="20"/>
              </w:rPr>
              <w:t>plus ,</w:t>
            </w:r>
            <w:proofErr w:type="gramEnd"/>
            <w:r w:rsidRPr="008E7DF5">
              <w:rPr>
                <w:rFonts w:ascii="Consolas" w:hAnsi="Consolas"/>
                <w:sz w:val="20"/>
              </w:rPr>
              <w:t xml:space="preserve"> j_center_plus };</w:t>
            </w:r>
          </w:p>
          <w:p w14:paraId="4BA847BC" w14:textId="77777777" w:rsidR="00DF5078" w:rsidRPr="008E7DF5" w:rsidRDefault="00DF5078" w:rsidP="00E618B3">
            <w:pPr>
              <w:spacing w:before="0" w:after="0"/>
              <w:ind w:firstLine="0"/>
              <w:rPr>
                <w:rFonts w:ascii="Consolas" w:hAnsi="Consolas"/>
                <w:sz w:val="20"/>
              </w:rPr>
            </w:pPr>
          </w:p>
          <w:p w14:paraId="11D4D43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assign neigh_addr = {upleft_addr, up_addr, upright_addr, left_addr, right_addr, downleft_addr, down_addr, downright_addr};</w:t>
            </w:r>
          </w:p>
          <w:p w14:paraId="2CDDD816" w14:textId="77777777" w:rsidR="00DF5078" w:rsidRPr="008E7DF5" w:rsidRDefault="00DF5078" w:rsidP="00E618B3">
            <w:pPr>
              <w:spacing w:before="0" w:after="0"/>
              <w:ind w:firstLine="0"/>
              <w:rPr>
                <w:rFonts w:ascii="Consolas" w:hAnsi="Consolas"/>
                <w:sz w:val="20"/>
              </w:rPr>
            </w:pPr>
          </w:p>
          <w:p w14:paraId="55B78DD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Generate neighborhood address valid</w:t>
            </w:r>
          </w:p>
          <w:p w14:paraId="7DCA819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always_comb begin</w:t>
            </w:r>
          </w:p>
          <w:p w14:paraId="5CDA9F6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if(</w:t>
            </w:r>
            <w:proofErr w:type="gramEnd"/>
            <w:r w:rsidRPr="008E7DF5">
              <w:rPr>
                <w:rFonts w:ascii="Consolas" w:hAnsi="Consolas"/>
                <w:sz w:val="20"/>
              </w:rPr>
              <w:t xml:space="preserve">i_center == 0) begin </w:t>
            </w:r>
          </w:p>
          <w:p w14:paraId="4A21FD9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if(</w:t>
            </w:r>
            <w:proofErr w:type="gramEnd"/>
            <w:r w:rsidRPr="008E7DF5">
              <w:rPr>
                <w:rFonts w:ascii="Consolas" w:hAnsi="Consolas"/>
                <w:sz w:val="20"/>
              </w:rPr>
              <w:t xml:space="preserve">j_center == 0) begin </w:t>
            </w:r>
          </w:p>
          <w:p w14:paraId="1509AB0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8'b00001011;</w:t>
            </w:r>
          </w:p>
          <w:p w14:paraId="2EF1D42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N - 1) begin </w:t>
            </w:r>
          </w:p>
          <w:p w14:paraId="0E63A12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8'b00010110;</w:t>
            </w:r>
          </w:p>
          <w:p w14:paraId="1F29FA4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lastRenderedPageBreak/>
              <w:t xml:space="preserve">      end else begin </w:t>
            </w:r>
          </w:p>
          <w:p w14:paraId="28728C7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8'b00011111;</w:t>
            </w:r>
          </w:p>
          <w:p w14:paraId="4D82BC6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2B8327E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i_center == M - 1) begin </w:t>
            </w:r>
          </w:p>
          <w:p w14:paraId="619E398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if(</w:t>
            </w:r>
            <w:proofErr w:type="gramEnd"/>
            <w:r w:rsidRPr="008E7DF5">
              <w:rPr>
                <w:rFonts w:ascii="Consolas" w:hAnsi="Consolas"/>
                <w:sz w:val="20"/>
              </w:rPr>
              <w:t xml:space="preserve">j_center == 0) begin </w:t>
            </w:r>
          </w:p>
          <w:p w14:paraId="0E12F3BA"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8'b01101000;</w:t>
            </w:r>
          </w:p>
          <w:p w14:paraId="081CD2B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N - 1) begin </w:t>
            </w:r>
          </w:p>
          <w:p w14:paraId="54CC1CB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8'b11010000;</w:t>
            </w:r>
          </w:p>
          <w:p w14:paraId="3576130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begin </w:t>
            </w:r>
          </w:p>
          <w:p w14:paraId="0DC429F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8'b11111000;</w:t>
            </w:r>
          </w:p>
          <w:p w14:paraId="398AB45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1935054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0) begin </w:t>
            </w:r>
          </w:p>
          <w:p w14:paraId="2218844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8'b01101011;</w:t>
            </w:r>
          </w:p>
          <w:p w14:paraId="219791E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N - 1) begin </w:t>
            </w:r>
          </w:p>
          <w:p w14:paraId="4EC60DC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8'b11010110;</w:t>
            </w:r>
          </w:p>
          <w:p w14:paraId="1F0BA5F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begin </w:t>
            </w:r>
          </w:p>
          <w:p w14:paraId="1CEA0B2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8'b11111111;</w:t>
            </w:r>
          </w:p>
          <w:p w14:paraId="59BAD9F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7049C4A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590A43A3" w14:textId="77777777" w:rsidR="00DF5078" w:rsidRPr="008E7DF5" w:rsidRDefault="00DF5078" w:rsidP="00E618B3">
            <w:pPr>
              <w:spacing w:before="0" w:after="0"/>
              <w:ind w:firstLine="0"/>
              <w:rPr>
                <w:rFonts w:ascii="Consolas" w:hAnsi="Consolas"/>
                <w:sz w:val="20"/>
              </w:rPr>
            </w:pPr>
          </w:p>
          <w:p w14:paraId="79D19F8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Assign window values</w:t>
            </w:r>
          </w:p>
          <w:p w14:paraId="79E2CE2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logic  [</w:t>
            </w:r>
            <w:proofErr w:type="gramEnd"/>
            <w:r w:rsidRPr="008E7DF5">
              <w:rPr>
                <w:rFonts w:ascii="Consolas" w:hAnsi="Consolas"/>
                <w:sz w:val="20"/>
              </w:rPr>
              <w:t>PIXEL_WIDTH * WINDOW_WIDTH - 1:0] window_values_real;</w:t>
            </w:r>
          </w:p>
          <w:p w14:paraId="0D0C41D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logic  [</w:t>
            </w:r>
            <w:proofErr w:type="gramEnd"/>
            <w:r w:rsidRPr="008E7DF5">
              <w:rPr>
                <w:rFonts w:ascii="Consolas" w:hAnsi="Consolas"/>
                <w:sz w:val="20"/>
              </w:rPr>
              <w:t>WINDOW_WIDTH :0]                  addr_valid        ;</w:t>
            </w:r>
          </w:p>
          <w:p w14:paraId="2A4645BF" w14:textId="77777777" w:rsidR="00DF5078" w:rsidRPr="008E7DF5" w:rsidRDefault="00DF5078" w:rsidP="00E618B3">
            <w:pPr>
              <w:spacing w:before="0" w:after="0"/>
              <w:ind w:firstLine="0"/>
              <w:rPr>
                <w:rFonts w:ascii="Consolas" w:hAnsi="Consolas"/>
                <w:sz w:val="20"/>
              </w:rPr>
            </w:pPr>
          </w:p>
          <w:p w14:paraId="64EE812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addr_valid = {neigh_addr_</w:t>
            </w:r>
            <w:proofErr w:type="gramStart"/>
            <w:r w:rsidRPr="008E7DF5">
              <w:rPr>
                <w:rFonts w:ascii="Consolas" w:hAnsi="Consolas"/>
                <w:sz w:val="20"/>
              </w:rPr>
              <w:t>valid[</w:t>
            </w:r>
            <w:proofErr w:type="gramEnd"/>
            <w:r w:rsidRPr="008E7DF5">
              <w:rPr>
                <w:rFonts w:ascii="Consolas" w:hAnsi="Consolas"/>
                <w:sz w:val="20"/>
              </w:rPr>
              <w:t>7:4], 1'b1, neigh_addr_valid[3:0]};</w:t>
            </w:r>
          </w:p>
          <w:p w14:paraId="2CDDD46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window_values_real = {img_memory[i_center_</w:t>
            </w:r>
            <w:proofErr w:type="gramStart"/>
            <w:r w:rsidRPr="008E7DF5">
              <w:rPr>
                <w:rFonts w:ascii="Consolas" w:hAnsi="Consolas"/>
                <w:sz w:val="20"/>
              </w:rPr>
              <w:t>minus][</w:t>
            </w:r>
            <w:proofErr w:type="gramEnd"/>
            <w:r w:rsidRPr="008E7DF5">
              <w:rPr>
                <w:rFonts w:ascii="Consolas" w:hAnsi="Consolas"/>
                <w:sz w:val="20"/>
              </w:rPr>
              <w:t xml:space="preserve">j_center_minus], img_memory[i_center_minus][j_center    ], img_memory[i_center_minus][j_center_plus], </w:t>
            </w:r>
          </w:p>
          <w:p w14:paraId="5529D9A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w:t>
            </w:r>
            <w:proofErr w:type="gramStart"/>
            <w:r w:rsidRPr="008E7DF5">
              <w:rPr>
                <w:rFonts w:ascii="Consolas" w:hAnsi="Consolas"/>
                <w:sz w:val="20"/>
              </w:rPr>
              <w:t>memory[</w:t>
            </w:r>
            <w:proofErr w:type="gramEnd"/>
            <w:r w:rsidRPr="008E7DF5">
              <w:rPr>
                <w:rFonts w:ascii="Consolas" w:hAnsi="Consolas"/>
                <w:sz w:val="20"/>
              </w:rPr>
              <w:t xml:space="preserve">i_center      ][j_center_minus], img_memory[i_center      ][j_center    ], img_memory[i_center      ][j_center_plus], </w:t>
            </w:r>
          </w:p>
          <w:p w14:paraId="418F563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w:t>
            </w:r>
            <w:proofErr w:type="gramStart"/>
            <w:r w:rsidRPr="008E7DF5">
              <w:rPr>
                <w:rFonts w:ascii="Consolas" w:hAnsi="Consolas"/>
                <w:sz w:val="20"/>
              </w:rPr>
              <w:t>memory[</w:t>
            </w:r>
            <w:proofErr w:type="gramEnd"/>
            <w:r w:rsidRPr="008E7DF5">
              <w:rPr>
                <w:rFonts w:ascii="Consolas" w:hAnsi="Consolas"/>
                <w:sz w:val="20"/>
              </w:rPr>
              <w:t>i_center_plus ][j_center_minus], img_memory[i_center_plus ][j_center    ], img_memory[i_center_plus ][j_center_plus]};</w:t>
            </w:r>
          </w:p>
          <w:p w14:paraId="32EAB26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generate</w:t>
            </w:r>
          </w:p>
          <w:p w14:paraId="70CAE50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for (genvar i = 0; i &lt; WINDOW_WIDTH; i++) begin</w:t>
            </w:r>
          </w:p>
          <w:p w14:paraId="32C0D53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always_comb begin </w:t>
            </w:r>
          </w:p>
          <w:p w14:paraId="2AC0AE7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if(addr_valid[i]) begin </w:t>
            </w:r>
          </w:p>
          <w:p w14:paraId="3CF2055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window_</w:t>
            </w:r>
            <w:proofErr w:type="gramStart"/>
            <w:r w:rsidRPr="008E7DF5">
              <w:rPr>
                <w:rFonts w:ascii="Consolas" w:hAnsi="Consolas"/>
                <w:sz w:val="20"/>
              </w:rPr>
              <w:t>values[</w:t>
            </w:r>
            <w:proofErr w:type="gramEnd"/>
            <w:r w:rsidRPr="008E7DF5">
              <w:rPr>
                <w:rFonts w:ascii="Consolas" w:hAnsi="Consolas"/>
                <w:sz w:val="20"/>
              </w:rPr>
              <w:t>i * PIXEL_WIDTH + 7 -: 8] = window_values_real[i * PIXEL_WIDTH + 7 -: 8];</w:t>
            </w:r>
          </w:p>
          <w:p w14:paraId="2BC49D7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begin </w:t>
            </w:r>
          </w:p>
          <w:p w14:paraId="30D9F8E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window_</w:t>
            </w:r>
            <w:proofErr w:type="gramStart"/>
            <w:r w:rsidRPr="008E7DF5">
              <w:rPr>
                <w:rFonts w:ascii="Consolas" w:hAnsi="Consolas"/>
                <w:sz w:val="20"/>
              </w:rPr>
              <w:t>values[</w:t>
            </w:r>
            <w:proofErr w:type="gramEnd"/>
            <w:r w:rsidRPr="008E7DF5">
              <w:rPr>
                <w:rFonts w:ascii="Consolas" w:hAnsi="Consolas"/>
                <w:sz w:val="20"/>
              </w:rPr>
              <w:t>i * PIXEL_WIDTH + 7 -: 8] = 0;</w:t>
            </w:r>
          </w:p>
          <w:p w14:paraId="352DCC5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3905286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15ECE35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3BDA899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endgenerate</w:t>
            </w:r>
          </w:p>
          <w:p w14:paraId="67AE3EC6" w14:textId="49DCA7BD" w:rsidR="00766238" w:rsidRPr="008E7DF5" w:rsidRDefault="00DF5078" w:rsidP="00E618B3">
            <w:pPr>
              <w:spacing w:before="0" w:after="0"/>
              <w:ind w:firstLine="0"/>
              <w:rPr>
                <w:rFonts w:ascii="Consolas" w:hAnsi="Consolas"/>
                <w:sz w:val="20"/>
              </w:rPr>
            </w:pPr>
            <w:r w:rsidRPr="008E7DF5">
              <w:rPr>
                <w:rFonts w:ascii="Consolas" w:hAnsi="Consolas"/>
                <w:sz w:val="20"/>
              </w:rPr>
              <w:t>endmodule</w:t>
            </w:r>
          </w:p>
        </w:tc>
      </w:tr>
    </w:tbl>
    <w:p w14:paraId="22B71ECB" w14:textId="27C7BA71" w:rsidR="00766238" w:rsidRDefault="00766238" w:rsidP="00766238">
      <w:pPr>
        <w:pStyle w:val="Heading2"/>
      </w:pPr>
      <w:bookmarkStart w:id="116" w:name="_Toc125906000"/>
      <w:r>
        <w:lastRenderedPageBreak/>
        <w:t>eda_iterated_ram</w:t>
      </w:r>
      <w:bookmarkEnd w:id="116"/>
    </w:p>
    <w:p w14:paraId="4FC43064" w14:textId="49345C03" w:rsidR="00766238" w:rsidRPr="00766238" w:rsidRDefault="00766238" w:rsidP="00766238">
      <w:pPr>
        <w:pStyle w:val="Caption"/>
      </w:pPr>
      <w:bookmarkStart w:id="117" w:name="_Toc125903531"/>
      <w:r>
        <w:t xml:space="preserve">Table </w:t>
      </w:r>
      <w:fldSimple w:instr=" STYLEREF 1 \s ">
        <w:r w:rsidR="006A0071">
          <w:rPr>
            <w:noProof/>
          </w:rPr>
          <w:t>4</w:t>
        </w:r>
      </w:fldSimple>
      <w:r w:rsidR="007F36DF">
        <w:t>.</w:t>
      </w:r>
      <w:fldSimple w:instr=" SEQ Table \* ARABIC \s 1 ">
        <w:r w:rsidR="006A0071">
          <w:rPr>
            <w:noProof/>
          </w:rPr>
          <w:t>6</w:t>
        </w:r>
      </w:fldSimple>
      <w:r>
        <w:t xml:space="preserve"> eda_iterated_ram code</w:t>
      </w:r>
      <w:bookmarkEnd w:id="117"/>
    </w:p>
    <w:tbl>
      <w:tblPr>
        <w:tblStyle w:val="TableGrid"/>
        <w:tblW w:w="0" w:type="auto"/>
        <w:tblLook w:val="04A0" w:firstRow="1" w:lastRow="0" w:firstColumn="1" w:lastColumn="0" w:noHBand="0" w:noVBand="1"/>
      </w:tblPr>
      <w:tblGrid>
        <w:gridCol w:w="9061"/>
      </w:tblGrid>
      <w:tr w:rsidR="00766238" w:rsidRPr="00AB7B04" w14:paraId="5DAD19F5" w14:textId="77777777" w:rsidTr="00143C60">
        <w:tc>
          <w:tcPr>
            <w:tcW w:w="9061" w:type="dxa"/>
          </w:tcPr>
          <w:p w14:paraId="1D284FB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`include "eda_global_define.svh"</w:t>
            </w:r>
          </w:p>
          <w:p w14:paraId="2E862AF8" w14:textId="77777777" w:rsidR="00592293" w:rsidRPr="00AB7B04" w:rsidRDefault="00592293" w:rsidP="00E618B3">
            <w:pPr>
              <w:spacing w:before="0" w:after="0"/>
              <w:ind w:firstLine="0"/>
              <w:rPr>
                <w:rFonts w:ascii="Consolas" w:hAnsi="Consolas"/>
                <w:sz w:val="20"/>
              </w:rPr>
            </w:pPr>
          </w:p>
          <w:p w14:paraId="6C2B349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module eda_iterated_</w:t>
            </w:r>
            <w:proofErr w:type="gramStart"/>
            <w:r w:rsidRPr="00AB7B04">
              <w:rPr>
                <w:rFonts w:ascii="Consolas" w:hAnsi="Consolas"/>
                <w:sz w:val="20"/>
              </w:rPr>
              <w:t>ram  #</w:t>
            </w:r>
            <w:proofErr w:type="gramEnd"/>
            <w:r w:rsidRPr="00AB7B04">
              <w:rPr>
                <w:rFonts w:ascii="Consolas" w:hAnsi="Consolas"/>
                <w:sz w:val="20"/>
              </w:rPr>
              <w:t>(</w:t>
            </w:r>
          </w:p>
          <w:p w14:paraId="508EB15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M                = `CFG_M                       </w:t>
            </w:r>
            <w:proofErr w:type="gramStart"/>
            <w:r w:rsidRPr="00AB7B04">
              <w:rPr>
                <w:rFonts w:ascii="Consolas" w:hAnsi="Consolas"/>
                <w:sz w:val="20"/>
              </w:rPr>
              <w:t xml:space="preserve">  ,</w:t>
            </w:r>
            <w:proofErr w:type="gramEnd"/>
          </w:p>
          <w:p w14:paraId="0D375BD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N                = `CFG_N                       </w:t>
            </w:r>
            <w:proofErr w:type="gramStart"/>
            <w:r w:rsidRPr="00AB7B04">
              <w:rPr>
                <w:rFonts w:ascii="Consolas" w:hAnsi="Consolas"/>
                <w:sz w:val="20"/>
              </w:rPr>
              <w:t xml:space="preserve">  ,</w:t>
            </w:r>
            <w:proofErr w:type="gramEnd"/>
          </w:p>
          <w:p w14:paraId="1FCBD24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WINDOW_WIDTH     = `CFG_WINDOW_WIDTH            </w:t>
            </w:r>
            <w:proofErr w:type="gramStart"/>
            <w:r w:rsidRPr="00AB7B04">
              <w:rPr>
                <w:rFonts w:ascii="Consolas" w:hAnsi="Consolas"/>
                <w:sz w:val="20"/>
              </w:rPr>
              <w:t xml:space="preserve">  ,</w:t>
            </w:r>
            <w:proofErr w:type="gramEnd"/>
          </w:p>
          <w:p w14:paraId="694FA37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ADDR_WIDTH       = `CFG_ADDR_WIDTH              </w:t>
            </w:r>
            <w:proofErr w:type="gramStart"/>
            <w:r w:rsidRPr="00AB7B04">
              <w:rPr>
                <w:rFonts w:ascii="Consolas" w:hAnsi="Consolas"/>
                <w:sz w:val="20"/>
              </w:rPr>
              <w:t xml:space="preserve">  ,</w:t>
            </w:r>
            <w:proofErr w:type="gramEnd"/>
          </w:p>
          <w:p w14:paraId="2F3F281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I_WIDTH          = `CFG_I_WIDTH                 </w:t>
            </w:r>
            <w:proofErr w:type="gramStart"/>
            <w:r w:rsidRPr="00AB7B04">
              <w:rPr>
                <w:rFonts w:ascii="Consolas" w:hAnsi="Consolas"/>
                <w:sz w:val="20"/>
              </w:rPr>
              <w:t xml:space="preserve">  ,</w:t>
            </w:r>
            <w:proofErr w:type="gramEnd"/>
          </w:p>
          <w:p w14:paraId="24F1804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J_WIDTH          = `CFG_J_WIDTH                    </w:t>
            </w:r>
          </w:p>
          <w:p w14:paraId="5FD2E4A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lastRenderedPageBreak/>
              <w:t>)(</w:t>
            </w:r>
          </w:p>
          <w:p w14:paraId="389BCC9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clk           </w:t>
            </w:r>
            <w:proofErr w:type="gramStart"/>
            <w:r w:rsidRPr="00AB7B04">
              <w:rPr>
                <w:rFonts w:ascii="Consolas" w:hAnsi="Consolas"/>
                <w:sz w:val="20"/>
              </w:rPr>
              <w:t xml:space="preserve">  ,</w:t>
            </w:r>
            <w:proofErr w:type="gramEnd"/>
          </w:p>
          <w:p w14:paraId="4C048D7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reset_n       </w:t>
            </w:r>
            <w:proofErr w:type="gramStart"/>
            <w:r w:rsidRPr="00AB7B04">
              <w:rPr>
                <w:rFonts w:ascii="Consolas" w:hAnsi="Consolas"/>
                <w:sz w:val="20"/>
              </w:rPr>
              <w:t xml:space="preserve">  ,</w:t>
            </w:r>
            <w:proofErr w:type="gramEnd"/>
          </w:p>
          <w:p w14:paraId="65B46C3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clear         </w:t>
            </w:r>
            <w:proofErr w:type="gramStart"/>
            <w:r w:rsidRPr="00AB7B04">
              <w:rPr>
                <w:rFonts w:ascii="Consolas" w:hAnsi="Consolas"/>
                <w:sz w:val="20"/>
              </w:rPr>
              <w:t xml:space="preserve">  ,</w:t>
            </w:r>
            <w:proofErr w:type="gramEnd"/>
          </w:p>
          <w:p w14:paraId="55A9681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new_pixel     </w:t>
            </w:r>
            <w:proofErr w:type="gramStart"/>
            <w:r w:rsidRPr="00AB7B04">
              <w:rPr>
                <w:rFonts w:ascii="Consolas" w:hAnsi="Consolas"/>
                <w:sz w:val="20"/>
              </w:rPr>
              <w:t xml:space="preserve">  ,</w:t>
            </w:r>
            <w:proofErr w:type="gramEnd"/>
          </w:p>
          <w:p w14:paraId="5F0AB42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done          </w:t>
            </w:r>
            <w:proofErr w:type="gramStart"/>
            <w:r w:rsidRPr="00AB7B04">
              <w:rPr>
                <w:rFonts w:ascii="Consolas" w:hAnsi="Consolas"/>
                <w:sz w:val="20"/>
              </w:rPr>
              <w:t xml:space="preserve">  ,</w:t>
            </w:r>
            <w:proofErr w:type="gramEnd"/>
          </w:p>
          <w:p w14:paraId="38AD79A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WINDOW_WIDTH - 2:0] fifo_empty      ,</w:t>
            </w:r>
          </w:p>
          <w:p w14:paraId="72200A4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center_addr     , //{i, j}</w:t>
            </w:r>
          </w:p>
          <w:p w14:paraId="52380CA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upleft_addr     ,</w:t>
            </w:r>
          </w:p>
          <w:p w14:paraId="4B49629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up_addr         ,</w:t>
            </w:r>
          </w:p>
          <w:p w14:paraId="595910F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upright_addr    ,</w:t>
            </w:r>
          </w:p>
          <w:p w14:paraId="48ED2EE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left_addr       ,</w:t>
            </w:r>
          </w:p>
          <w:p w14:paraId="4E2CEC7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right_addr      ,</w:t>
            </w:r>
          </w:p>
          <w:p w14:paraId="2C798DC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downleft_addr   ,</w:t>
            </w:r>
          </w:p>
          <w:p w14:paraId="4E416D6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down_addr       ,</w:t>
            </w:r>
          </w:p>
          <w:p w14:paraId="3F0FCFC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downright_addr  ,</w:t>
            </w:r>
          </w:p>
          <w:p w14:paraId="5CA2F5A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WINDOW_WIDTH - 2:0] neigh_addr_valid,</w:t>
            </w:r>
          </w:p>
          <w:p w14:paraId="72B8261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WINDOW_WIDTH - 2:0] push_positions  ,</w:t>
            </w:r>
          </w:p>
          <w:p w14:paraId="1D9A59A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[WINDOW_WIDTH - 2:0] iterated_idx  </w:t>
            </w:r>
            <w:proofErr w:type="gramStart"/>
            <w:r w:rsidRPr="00AB7B04">
              <w:rPr>
                <w:rFonts w:ascii="Consolas" w:hAnsi="Consolas"/>
                <w:sz w:val="20"/>
              </w:rPr>
              <w:t xml:space="preserve">  ,</w:t>
            </w:r>
            <w:proofErr w:type="gramEnd"/>
          </w:p>
          <w:p w14:paraId="456E747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[I_WIDTH - 1:0]      next_row      </w:t>
            </w:r>
            <w:proofErr w:type="gramStart"/>
            <w:r w:rsidRPr="00AB7B04">
              <w:rPr>
                <w:rFonts w:ascii="Consolas" w:hAnsi="Consolas"/>
                <w:sz w:val="20"/>
              </w:rPr>
              <w:t xml:space="preserve">  ,</w:t>
            </w:r>
            <w:proofErr w:type="gramEnd"/>
          </w:p>
          <w:p w14:paraId="3976214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[J_WIDTH - 1:0]      next_col      </w:t>
            </w:r>
            <w:proofErr w:type="gramStart"/>
            <w:r w:rsidRPr="00AB7B04">
              <w:rPr>
                <w:rFonts w:ascii="Consolas" w:hAnsi="Consolas"/>
                <w:sz w:val="20"/>
              </w:rPr>
              <w:t xml:space="preserve">  ,</w:t>
            </w:r>
            <w:proofErr w:type="gramEnd"/>
          </w:p>
          <w:p w14:paraId="03E6FE1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[M - 1:0]            sel_row       </w:t>
            </w:r>
            <w:proofErr w:type="gramStart"/>
            <w:r w:rsidRPr="00AB7B04">
              <w:rPr>
                <w:rFonts w:ascii="Consolas" w:hAnsi="Consolas"/>
                <w:sz w:val="20"/>
              </w:rPr>
              <w:t xml:space="preserve">  ,</w:t>
            </w:r>
            <w:proofErr w:type="gramEnd"/>
            <w:r w:rsidRPr="00AB7B04">
              <w:rPr>
                <w:rFonts w:ascii="Consolas" w:hAnsi="Consolas"/>
                <w:sz w:val="20"/>
              </w:rPr>
              <w:t xml:space="preserve"> // Find next row (Ex: 00010..00)</w:t>
            </w:r>
          </w:p>
          <w:p w14:paraId="4FAF017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[M - </w:t>
            </w:r>
            <w:proofErr w:type="gramStart"/>
            <w:r w:rsidRPr="00AB7B04">
              <w:rPr>
                <w:rFonts w:ascii="Consolas" w:hAnsi="Consolas"/>
                <w:sz w:val="20"/>
              </w:rPr>
              <w:t>1:0][</w:t>
            </w:r>
            <w:proofErr w:type="gramEnd"/>
            <w:r w:rsidRPr="00AB7B04">
              <w:rPr>
                <w:rFonts w:ascii="Consolas" w:hAnsi="Consolas"/>
                <w:sz w:val="20"/>
              </w:rPr>
              <w:t>N - 1:0]   sel_col         , // Find next column (Ex: 00010..00) for all rows</w:t>
            </w:r>
          </w:p>
          <w:p w14:paraId="07D7F9C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iterated_all     </w:t>
            </w:r>
          </w:p>
          <w:p w14:paraId="03967FC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w:t>
            </w:r>
          </w:p>
          <w:p w14:paraId="3FB063AF" w14:textId="77777777" w:rsidR="00592293" w:rsidRPr="00AB7B04" w:rsidRDefault="00592293" w:rsidP="00E618B3">
            <w:pPr>
              <w:spacing w:before="0" w:after="0"/>
              <w:ind w:firstLine="0"/>
              <w:rPr>
                <w:rFonts w:ascii="Consolas" w:hAnsi="Consolas"/>
                <w:sz w:val="20"/>
              </w:rPr>
            </w:pPr>
          </w:p>
          <w:p w14:paraId="6CED167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inv_clk      </w:t>
            </w:r>
            <w:proofErr w:type="gramStart"/>
            <w:r w:rsidRPr="00AB7B04">
              <w:rPr>
                <w:rFonts w:ascii="Consolas" w:hAnsi="Consolas"/>
                <w:sz w:val="20"/>
              </w:rPr>
              <w:t xml:space="preserve">  ;</w:t>
            </w:r>
            <w:proofErr w:type="gramEnd"/>
          </w:p>
          <w:p w14:paraId="5E84215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have_done    </w:t>
            </w:r>
            <w:proofErr w:type="gramStart"/>
            <w:r w:rsidRPr="00AB7B04">
              <w:rPr>
                <w:rFonts w:ascii="Consolas" w:hAnsi="Consolas"/>
                <w:sz w:val="20"/>
              </w:rPr>
              <w:t xml:space="preserve">  ;</w:t>
            </w:r>
            <w:proofErr w:type="gramEnd"/>
          </w:p>
          <w:p w14:paraId="0E00949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 xml:space="preserve">logic [M - </w:t>
            </w:r>
            <w:proofErr w:type="gramStart"/>
            <w:r w:rsidRPr="00AB7B04">
              <w:rPr>
                <w:rFonts w:ascii="Consolas" w:hAnsi="Consolas"/>
                <w:sz w:val="20"/>
              </w:rPr>
              <w:t>1:0][</w:t>
            </w:r>
            <w:proofErr w:type="gramEnd"/>
            <w:r w:rsidRPr="00AB7B04">
              <w:rPr>
                <w:rFonts w:ascii="Consolas" w:hAnsi="Consolas"/>
                <w:sz w:val="20"/>
              </w:rPr>
              <w:t>N - 1:0]                      iterated_memory;</w:t>
            </w:r>
          </w:p>
          <w:p w14:paraId="4750903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 xml:space="preserve">logic [WINDOW_WIDTH - </w:t>
            </w:r>
            <w:proofErr w:type="gramStart"/>
            <w:r w:rsidRPr="00AB7B04">
              <w:rPr>
                <w:rFonts w:ascii="Consolas" w:hAnsi="Consolas"/>
                <w:sz w:val="20"/>
              </w:rPr>
              <w:t>2:0][</w:t>
            </w:r>
            <w:proofErr w:type="gramEnd"/>
            <w:r w:rsidRPr="00AB7B04">
              <w:rPr>
                <w:rFonts w:ascii="Consolas" w:hAnsi="Consolas"/>
                <w:sz w:val="20"/>
              </w:rPr>
              <w:t>ADDR_WIDTH - 1:0]  addr_arr       ;</w:t>
            </w:r>
          </w:p>
          <w:p w14:paraId="78B8518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[M - </w:t>
            </w:r>
            <w:proofErr w:type="gramStart"/>
            <w:r w:rsidRPr="00AB7B04">
              <w:rPr>
                <w:rFonts w:ascii="Consolas" w:hAnsi="Consolas"/>
                <w:sz w:val="20"/>
              </w:rPr>
              <w:t>1:0][</w:t>
            </w:r>
            <w:proofErr w:type="gramEnd"/>
            <w:r w:rsidRPr="00AB7B04">
              <w:rPr>
                <w:rFonts w:ascii="Consolas" w:hAnsi="Consolas"/>
                <w:sz w:val="20"/>
              </w:rPr>
              <w:t>N - 1:0]                      current_row    ; // Get data from all rows of iterated RAM</w:t>
            </w:r>
          </w:p>
          <w:p w14:paraId="521CD54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[M - 1:0]                               combine_row  </w:t>
            </w:r>
            <w:proofErr w:type="gramStart"/>
            <w:r w:rsidRPr="00AB7B04">
              <w:rPr>
                <w:rFonts w:ascii="Consolas" w:hAnsi="Consolas"/>
                <w:sz w:val="20"/>
              </w:rPr>
              <w:t xml:space="preserve">  ;</w:t>
            </w:r>
            <w:proofErr w:type="gramEnd"/>
            <w:r w:rsidRPr="00AB7B04">
              <w:rPr>
                <w:rFonts w:ascii="Consolas" w:hAnsi="Consolas"/>
                <w:sz w:val="20"/>
              </w:rPr>
              <w:t xml:space="preserve"> // Check if each row has pixel that has not iterated yet</w:t>
            </w:r>
          </w:p>
          <w:p w14:paraId="372EDCD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[N - 1:0]                               final_sel_</w:t>
            </w:r>
            <w:proofErr w:type="gramStart"/>
            <w:r w:rsidRPr="00AB7B04">
              <w:rPr>
                <w:rFonts w:ascii="Consolas" w:hAnsi="Consolas"/>
                <w:sz w:val="20"/>
              </w:rPr>
              <w:t>col  ;</w:t>
            </w:r>
            <w:proofErr w:type="gramEnd"/>
            <w:r w:rsidRPr="00AB7B04">
              <w:rPr>
                <w:rFonts w:ascii="Consolas" w:hAnsi="Consolas"/>
                <w:sz w:val="20"/>
              </w:rPr>
              <w:t xml:space="preserve"> // Find next column (Ex: 00010..00)</w:t>
            </w:r>
          </w:p>
          <w:p w14:paraId="1BDAC1A1" w14:textId="77777777" w:rsidR="00592293" w:rsidRPr="00AB7B04" w:rsidRDefault="00592293" w:rsidP="00E618B3">
            <w:pPr>
              <w:spacing w:before="0" w:after="0"/>
              <w:ind w:firstLine="0"/>
              <w:rPr>
                <w:rFonts w:ascii="Consolas" w:hAnsi="Consolas"/>
                <w:sz w:val="20"/>
              </w:rPr>
            </w:pPr>
          </w:p>
          <w:p w14:paraId="324306B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inv_clk = (~clk);</w:t>
            </w:r>
          </w:p>
          <w:p w14:paraId="50649FE6" w14:textId="77777777" w:rsidR="00592293" w:rsidRPr="00AB7B04" w:rsidRDefault="00592293" w:rsidP="00E618B3">
            <w:pPr>
              <w:spacing w:before="0" w:after="0"/>
              <w:ind w:firstLine="0"/>
              <w:rPr>
                <w:rFonts w:ascii="Consolas" w:hAnsi="Consolas"/>
                <w:sz w:val="20"/>
              </w:rPr>
            </w:pPr>
          </w:p>
          <w:p w14:paraId="3F570E1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Next row</w:t>
            </w:r>
          </w:p>
          <w:p w14:paraId="09C4C33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 </w:t>
            </w:r>
            <w:proofErr w:type="gramStart"/>
            <w:r w:rsidRPr="00AB7B04">
              <w:rPr>
                <w:rFonts w:ascii="Consolas" w:hAnsi="Consolas"/>
                <w:sz w:val="20"/>
              </w:rPr>
              <w:t>#(</w:t>
            </w:r>
            <w:proofErr w:type="gramEnd"/>
          </w:p>
          <w:p w14:paraId="5C82625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.ONE_HOT_WIDTH (M    </w:t>
            </w:r>
            <w:proofErr w:type="gramStart"/>
            <w:r w:rsidRPr="00AB7B04">
              <w:rPr>
                <w:rFonts w:ascii="Consolas" w:hAnsi="Consolas"/>
                <w:sz w:val="20"/>
              </w:rPr>
              <w:t xml:space="preserve">  )</w:t>
            </w:r>
            <w:proofErr w:type="gramEnd"/>
            <w:r w:rsidRPr="00AB7B04">
              <w:rPr>
                <w:rFonts w:ascii="Consolas" w:hAnsi="Consolas"/>
                <w:sz w:val="20"/>
              </w:rPr>
              <w:t>,</w:t>
            </w:r>
          </w:p>
          <w:p w14:paraId="1104388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.BIN_WIDTH  </w:t>
            </w:r>
            <w:proofErr w:type="gramStart"/>
            <w:r w:rsidRPr="00AB7B04">
              <w:rPr>
                <w:rFonts w:ascii="Consolas" w:hAnsi="Consolas"/>
                <w:sz w:val="20"/>
              </w:rPr>
              <w:t xml:space="preserve">   (</w:t>
            </w:r>
            <w:proofErr w:type="gramEnd"/>
            <w:r w:rsidRPr="00AB7B04">
              <w:rPr>
                <w:rFonts w:ascii="Consolas" w:hAnsi="Consolas"/>
                <w:sz w:val="20"/>
              </w:rPr>
              <w:t xml:space="preserve">I_WIDTH) </w:t>
            </w:r>
          </w:p>
          <w:p w14:paraId="69F9ED2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340C0E5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eda_one_hot_to_bin_next_row (</w:t>
            </w:r>
          </w:p>
          <w:p w14:paraId="4D90092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.one_hot_code (sel_</w:t>
            </w:r>
            <w:proofErr w:type="gramStart"/>
            <w:r w:rsidRPr="00AB7B04">
              <w:rPr>
                <w:rFonts w:ascii="Consolas" w:hAnsi="Consolas"/>
                <w:sz w:val="20"/>
              </w:rPr>
              <w:t>row )</w:t>
            </w:r>
            <w:proofErr w:type="gramEnd"/>
            <w:r w:rsidRPr="00AB7B04">
              <w:rPr>
                <w:rFonts w:ascii="Consolas" w:hAnsi="Consolas"/>
                <w:sz w:val="20"/>
              </w:rPr>
              <w:t>,</w:t>
            </w:r>
          </w:p>
          <w:p w14:paraId="29BB472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.bin_code  </w:t>
            </w:r>
            <w:proofErr w:type="gramStart"/>
            <w:r w:rsidRPr="00AB7B04">
              <w:rPr>
                <w:rFonts w:ascii="Consolas" w:hAnsi="Consolas"/>
                <w:sz w:val="20"/>
              </w:rPr>
              <w:t xml:space="preserve">   (</w:t>
            </w:r>
            <w:proofErr w:type="gramEnd"/>
            <w:r w:rsidRPr="00AB7B04">
              <w:rPr>
                <w:rFonts w:ascii="Consolas" w:hAnsi="Consolas"/>
                <w:sz w:val="20"/>
              </w:rPr>
              <w:t xml:space="preserve">next_row) </w:t>
            </w:r>
          </w:p>
          <w:p w14:paraId="10A568E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34B72A0F" w14:textId="77777777" w:rsidR="00592293" w:rsidRPr="00AB7B04" w:rsidRDefault="00592293" w:rsidP="00E618B3">
            <w:pPr>
              <w:spacing w:before="0" w:after="0"/>
              <w:ind w:firstLine="0"/>
              <w:rPr>
                <w:rFonts w:ascii="Consolas" w:hAnsi="Consolas"/>
                <w:sz w:val="20"/>
              </w:rPr>
            </w:pPr>
          </w:p>
          <w:p w14:paraId="71D552B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Next column</w:t>
            </w:r>
          </w:p>
          <w:p w14:paraId="1FD4464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 </w:t>
            </w:r>
            <w:proofErr w:type="gramStart"/>
            <w:r w:rsidRPr="00AB7B04">
              <w:rPr>
                <w:rFonts w:ascii="Consolas" w:hAnsi="Consolas"/>
                <w:sz w:val="20"/>
              </w:rPr>
              <w:t>#(</w:t>
            </w:r>
            <w:proofErr w:type="gramEnd"/>
          </w:p>
          <w:p w14:paraId="2D99B47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.ONE_HOT_WIDTH (N    </w:t>
            </w:r>
            <w:proofErr w:type="gramStart"/>
            <w:r w:rsidRPr="00AB7B04">
              <w:rPr>
                <w:rFonts w:ascii="Consolas" w:hAnsi="Consolas"/>
                <w:sz w:val="20"/>
              </w:rPr>
              <w:t xml:space="preserve">  )</w:t>
            </w:r>
            <w:proofErr w:type="gramEnd"/>
            <w:r w:rsidRPr="00AB7B04">
              <w:rPr>
                <w:rFonts w:ascii="Consolas" w:hAnsi="Consolas"/>
                <w:sz w:val="20"/>
              </w:rPr>
              <w:t>,</w:t>
            </w:r>
          </w:p>
          <w:p w14:paraId="7CAC1CE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.BIN_WIDTH  </w:t>
            </w:r>
            <w:proofErr w:type="gramStart"/>
            <w:r w:rsidRPr="00AB7B04">
              <w:rPr>
                <w:rFonts w:ascii="Consolas" w:hAnsi="Consolas"/>
                <w:sz w:val="20"/>
              </w:rPr>
              <w:t xml:space="preserve">   (</w:t>
            </w:r>
            <w:proofErr w:type="gramEnd"/>
            <w:r w:rsidRPr="00AB7B04">
              <w:rPr>
                <w:rFonts w:ascii="Consolas" w:hAnsi="Consolas"/>
                <w:sz w:val="20"/>
              </w:rPr>
              <w:t xml:space="preserve">J_WIDTH) </w:t>
            </w:r>
          </w:p>
          <w:p w14:paraId="71DEB40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07AE054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eda_one_hot_to_bin_next_col (</w:t>
            </w:r>
          </w:p>
          <w:p w14:paraId="3A0C60C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.one_hot_code (final_sel_</w:t>
            </w:r>
            <w:proofErr w:type="gramStart"/>
            <w:r w:rsidRPr="00AB7B04">
              <w:rPr>
                <w:rFonts w:ascii="Consolas" w:hAnsi="Consolas"/>
                <w:sz w:val="20"/>
              </w:rPr>
              <w:t>col )</w:t>
            </w:r>
            <w:proofErr w:type="gramEnd"/>
            <w:r w:rsidRPr="00AB7B04">
              <w:rPr>
                <w:rFonts w:ascii="Consolas" w:hAnsi="Consolas"/>
                <w:sz w:val="20"/>
              </w:rPr>
              <w:t>,</w:t>
            </w:r>
          </w:p>
          <w:p w14:paraId="07EAC90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.bin_code  </w:t>
            </w:r>
            <w:proofErr w:type="gramStart"/>
            <w:r w:rsidRPr="00AB7B04">
              <w:rPr>
                <w:rFonts w:ascii="Consolas" w:hAnsi="Consolas"/>
                <w:sz w:val="20"/>
              </w:rPr>
              <w:t xml:space="preserve">   (</w:t>
            </w:r>
            <w:proofErr w:type="gramEnd"/>
            <w:r w:rsidRPr="00AB7B04">
              <w:rPr>
                <w:rFonts w:ascii="Consolas" w:hAnsi="Consolas"/>
                <w:sz w:val="20"/>
              </w:rPr>
              <w:t xml:space="preserve">next_col      ) </w:t>
            </w:r>
          </w:p>
          <w:p w14:paraId="552E031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6139F12F" w14:textId="77777777" w:rsidR="00592293" w:rsidRPr="00AB7B04" w:rsidRDefault="00592293" w:rsidP="00E618B3">
            <w:pPr>
              <w:spacing w:before="0" w:after="0"/>
              <w:ind w:firstLine="0"/>
              <w:rPr>
                <w:rFonts w:ascii="Consolas" w:hAnsi="Consolas"/>
                <w:sz w:val="20"/>
              </w:rPr>
            </w:pPr>
          </w:p>
          <w:p w14:paraId="06E671C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Get data from all rows of iterated RAM</w:t>
            </w:r>
          </w:p>
          <w:p w14:paraId="51A72FF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generate</w:t>
            </w:r>
          </w:p>
          <w:p w14:paraId="15E6EBD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i = 0; i &lt; M; i++) begin</w:t>
            </w:r>
          </w:p>
          <w:p w14:paraId="56F1A4C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j = 0; j &lt; N; j++) begin</w:t>
            </w:r>
          </w:p>
          <w:p w14:paraId="0F4AC60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current_row[i][j] = iterated_memory[i][j];</w:t>
            </w:r>
          </w:p>
          <w:p w14:paraId="429ABCD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454AC7C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0DF61C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endgenerate</w:t>
            </w:r>
          </w:p>
          <w:p w14:paraId="74B60CFD" w14:textId="77777777" w:rsidR="00592293" w:rsidRPr="00AB7B04" w:rsidRDefault="00592293" w:rsidP="00E618B3">
            <w:pPr>
              <w:spacing w:before="0" w:after="0"/>
              <w:ind w:firstLine="0"/>
              <w:rPr>
                <w:rFonts w:ascii="Consolas" w:hAnsi="Consolas"/>
                <w:sz w:val="20"/>
              </w:rPr>
            </w:pPr>
          </w:p>
          <w:p w14:paraId="071D4AF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Find next column (Ex: </w:t>
            </w:r>
            <w:proofErr w:type="gramStart"/>
            <w:r w:rsidRPr="00AB7B04">
              <w:rPr>
                <w:rFonts w:ascii="Consolas" w:hAnsi="Consolas"/>
                <w:sz w:val="20"/>
              </w:rPr>
              <w:t>00010..</w:t>
            </w:r>
            <w:proofErr w:type="gramEnd"/>
            <w:r w:rsidRPr="00AB7B04">
              <w:rPr>
                <w:rFonts w:ascii="Consolas" w:hAnsi="Consolas"/>
                <w:sz w:val="20"/>
              </w:rPr>
              <w:t>00)</w:t>
            </w:r>
          </w:p>
          <w:p w14:paraId="09D26FC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generate</w:t>
            </w:r>
          </w:p>
          <w:p w14:paraId="6917E58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i = 0; i &lt; M; i++) begin</w:t>
            </w:r>
          </w:p>
          <w:p w14:paraId="54CD9F5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sel_col[i] = ((current_row[i] + 1) &amp; (~current_row[i]));</w:t>
            </w:r>
          </w:p>
          <w:p w14:paraId="6F66E65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59A026C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endgenerate</w:t>
            </w:r>
          </w:p>
          <w:p w14:paraId="6FFC3B31" w14:textId="77777777" w:rsidR="00592293" w:rsidRPr="00AB7B04" w:rsidRDefault="00592293" w:rsidP="00E618B3">
            <w:pPr>
              <w:spacing w:before="0" w:after="0"/>
              <w:ind w:firstLine="0"/>
              <w:rPr>
                <w:rFonts w:ascii="Consolas" w:hAnsi="Consolas"/>
                <w:sz w:val="20"/>
              </w:rPr>
            </w:pPr>
          </w:p>
          <w:p w14:paraId="3A77A8A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Check if each row has pixel that has not iterated yet</w:t>
            </w:r>
          </w:p>
          <w:p w14:paraId="1B8E179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generate</w:t>
            </w:r>
          </w:p>
          <w:p w14:paraId="352AC3A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i = 0; i &lt; M; i++) begin</w:t>
            </w:r>
          </w:p>
          <w:p w14:paraId="44A1D84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combine_row[i] = |sel_col[i];</w:t>
            </w:r>
          </w:p>
          <w:p w14:paraId="0FF3157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7B8BC28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endgenerate</w:t>
            </w:r>
          </w:p>
          <w:p w14:paraId="3BB3CE9A" w14:textId="77777777" w:rsidR="00592293" w:rsidRPr="00AB7B04" w:rsidRDefault="00592293" w:rsidP="00E618B3">
            <w:pPr>
              <w:spacing w:before="0" w:after="0"/>
              <w:ind w:firstLine="0"/>
              <w:rPr>
                <w:rFonts w:ascii="Consolas" w:hAnsi="Consolas"/>
                <w:sz w:val="20"/>
              </w:rPr>
            </w:pPr>
          </w:p>
          <w:p w14:paraId="7C09BE1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Select row</w:t>
            </w:r>
          </w:p>
          <w:p w14:paraId="1CCE518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sel_row = (((~combine_row) + 1) &amp; combine_row);</w:t>
            </w:r>
          </w:p>
          <w:p w14:paraId="321A3B27" w14:textId="77777777" w:rsidR="00592293" w:rsidRPr="00AB7B04" w:rsidRDefault="00592293" w:rsidP="00E618B3">
            <w:pPr>
              <w:spacing w:before="0" w:after="0"/>
              <w:ind w:firstLine="0"/>
              <w:rPr>
                <w:rFonts w:ascii="Consolas" w:hAnsi="Consolas"/>
                <w:sz w:val="20"/>
              </w:rPr>
            </w:pPr>
          </w:p>
          <w:p w14:paraId="335C06D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Select column</w:t>
            </w:r>
          </w:p>
          <w:p w14:paraId="6C7FE88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always_comb begin</w:t>
            </w:r>
          </w:p>
          <w:p w14:paraId="0208959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final_sel_col = 0;</w:t>
            </w:r>
          </w:p>
          <w:p w14:paraId="1E6019E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(int i = 0; i &lt; M; i++) begin</w:t>
            </w:r>
          </w:p>
          <w:p w14:paraId="67CD738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 (sel_row[i] == 1) begin</w:t>
            </w:r>
          </w:p>
          <w:p w14:paraId="4FD6DC8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final_sel_col = sel_col[i];</w:t>
            </w:r>
          </w:p>
          <w:p w14:paraId="00D663D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3BC0BED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C661D7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2486327B" w14:textId="77777777" w:rsidR="00592293" w:rsidRPr="00AB7B04" w:rsidRDefault="00592293" w:rsidP="00E618B3">
            <w:pPr>
              <w:spacing w:before="0" w:after="0"/>
              <w:ind w:firstLine="0"/>
              <w:rPr>
                <w:rFonts w:ascii="Consolas" w:hAnsi="Consolas"/>
                <w:sz w:val="20"/>
              </w:rPr>
            </w:pPr>
          </w:p>
          <w:p w14:paraId="4B4B6C1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Check if all pixels have been iterated</w:t>
            </w:r>
          </w:p>
          <w:p w14:paraId="277E1B7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always_ff </w:t>
            </w:r>
            <w:proofErr w:type="gramStart"/>
            <w:r w:rsidRPr="00AB7B04">
              <w:rPr>
                <w:rFonts w:ascii="Consolas" w:hAnsi="Consolas"/>
                <w:sz w:val="20"/>
              </w:rPr>
              <w:t>@(</w:t>
            </w:r>
            <w:proofErr w:type="gramEnd"/>
            <w:r w:rsidRPr="00AB7B04">
              <w:rPr>
                <w:rFonts w:ascii="Consolas" w:hAnsi="Consolas"/>
                <w:sz w:val="20"/>
              </w:rPr>
              <w:t>posedge clk or negedge reset_n) begin : proc_iterated_all</w:t>
            </w:r>
          </w:p>
          <w:p w14:paraId="2BF0D37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if(~reset_n) begin</w:t>
            </w:r>
          </w:p>
          <w:p w14:paraId="50EE36C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iterated_all &lt;= 0;</w:t>
            </w:r>
          </w:p>
          <w:p w14:paraId="5DB85E5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 else begin</w:t>
            </w:r>
          </w:p>
          <w:p w14:paraId="0508E91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iterated_all &lt;= ((final_sel_col == 0) &amp; (sel_row == 0)) &amp; (fifo_empty == {(WINDOW_WIDTH-</w:t>
            </w:r>
            <w:proofErr w:type="gramStart"/>
            <w:r w:rsidRPr="00AB7B04">
              <w:rPr>
                <w:rFonts w:ascii="Consolas" w:hAnsi="Consolas"/>
                <w:sz w:val="20"/>
              </w:rPr>
              <w:t>1){</w:t>
            </w:r>
            <w:proofErr w:type="gramEnd"/>
            <w:r w:rsidRPr="00AB7B04">
              <w:rPr>
                <w:rFonts w:ascii="Consolas" w:hAnsi="Consolas"/>
                <w:sz w:val="20"/>
              </w:rPr>
              <w:t>1'b1}}) &amp; new_pixel;</w:t>
            </w:r>
          </w:p>
          <w:p w14:paraId="41E38A0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5133D50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4C7FA816" w14:textId="77777777" w:rsidR="00592293" w:rsidRPr="00AB7B04" w:rsidRDefault="00592293" w:rsidP="00E618B3">
            <w:pPr>
              <w:spacing w:before="0" w:after="0"/>
              <w:ind w:firstLine="0"/>
              <w:rPr>
                <w:rFonts w:ascii="Consolas" w:hAnsi="Consolas"/>
                <w:sz w:val="20"/>
              </w:rPr>
            </w:pPr>
          </w:p>
          <w:p w14:paraId="58601F3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assign addr_arr = {upleft_addr, up_addr, upright_addr, left_addr, right_addr, downleft_addr, down_addr, downright_addr};</w:t>
            </w:r>
          </w:p>
          <w:p w14:paraId="7A9A8F44" w14:textId="77777777" w:rsidR="00592293" w:rsidRPr="00AB7B04" w:rsidRDefault="00592293" w:rsidP="00E618B3">
            <w:pPr>
              <w:spacing w:before="0" w:after="0"/>
              <w:ind w:firstLine="0"/>
              <w:rPr>
                <w:rFonts w:ascii="Consolas" w:hAnsi="Consolas"/>
                <w:sz w:val="20"/>
              </w:rPr>
            </w:pPr>
          </w:p>
          <w:p w14:paraId="1677217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always_ff </w:t>
            </w:r>
            <w:proofErr w:type="gramStart"/>
            <w:r w:rsidRPr="00AB7B04">
              <w:rPr>
                <w:rFonts w:ascii="Consolas" w:hAnsi="Consolas"/>
                <w:sz w:val="20"/>
              </w:rPr>
              <w:t>@(</w:t>
            </w:r>
            <w:proofErr w:type="gramEnd"/>
            <w:r w:rsidRPr="00AB7B04">
              <w:rPr>
                <w:rFonts w:ascii="Consolas" w:hAnsi="Consolas"/>
                <w:sz w:val="20"/>
              </w:rPr>
              <w:t>posedge clk or negedge reset_n) begin : proc_have_done</w:t>
            </w:r>
          </w:p>
          <w:p w14:paraId="734A715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if(~reset_n) begin</w:t>
            </w:r>
          </w:p>
          <w:p w14:paraId="09EC1F6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have_done &lt;= 0;</w:t>
            </w:r>
          </w:p>
          <w:p w14:paraId="427CAC5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 else begin</w:t>
            </w:r>
          </w:p>
          <w:p w14:paraId="43ED941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 </w:t>
            </w:r>
            <w:proofErr w:type="gramStart"/>
            <w:r w:rsidRPr="00AB7B04">
              <w:rPr>
                <w:rFonts w:ascii="Consolas" w:hAnsi="Consolas"/>
                <w:sz w:val="20"/>
              </w:rPr>
              <w:t>(!have</w:t>
            </w:r>
            <w:proofErr w:type="gramEnd"/>
            <w:r w:rsidRPr="00AB7B04">
              <w:rPr>
                <w:rFonts w:ascii="Consolas" w:hAnsi="Consolas"/>
                <w:sz w:val="20"/>
              </w:rPr>
              <w:t>_done) begin</w:t>
            </w:r>
          </w:p>
          <w:p w14:paraId="0C56756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have_done &lt;= done;</w:t>
            </w:r>
          </w:p>
          <w:p w14:paraId="6BE26B0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8309C0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else begin</w:t>
            </w:r>
          </w:p>
          <w:p w14:paraId="2BDE59B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have_done &lt;= 0;</w:t>
            </w:r>
          </w:p>
          <w:p w14:paraId="0C256D0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12D5207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lastRenderedPageBreak/>
              <w:t xml:space="preserve">    end</w:t>
            </w:r>
          </w:p>
          <w:p w14:paraId="154BCE3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18333BBF" w14:textId="77777777" w:rsidR="00592293" w:rsidRPr="00AB7B04" w:rsidRDefault="00592293" w:rsidP="00E618B3">
            <w:pPr>
              <w:spacing w:before="0" w:after="0"/>
              <w:ind w:firstLine="0"/>
              <w:rPr>
                <w:rFonts w:ascii="Consolas" w:hAnsi="Consolas"/>
                <w:sz w:val="20"/>
              </w:rPr>
            </w:pPr>
          </w:p>
          <w:p w14:paraId="0087DC7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 xml:space="preserve">always_ff </w:t>
            </w:r>
            <w:proofErr w:type="gramStart"/>
            <w:r w:rsidRPr="00AB7B04">
              <w:rPr>
                <w:rFonts w:ascii="Consolas" w:hAnsi="Consolas"/>
                <w:sz w:val="20"/>
              </w:rPr>
              <w:t>@(</w:t>
            </w:r>
            <w:proofErr w:type="gramEnd"/>
            <w:r w:rsidRPr="00AB7B04">
              <w:rPr>
                <w:rFonts w:ascii="Consolas" w:hAnsi="Consolas"/>
                <w:sz w:val="20"/>
              </w:rPr>
              <w:t>posedge inv_clk or negedge reset_n) begin</w:t>
            </w:r>
          </w:p>
          <w:p w14:paraId="77217F0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if(~reset_n) begin</w:t>
            </w:r>
          </w:p>
          <w:p w14:paraId="5B13C39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iterated_memory &lt;= 0;</w:t>
            </w:r>
          </w:p>
          <w:p w14:paraId="2042F07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 else if(have_done) begin</w:t>
            </w:r>
          </w:p>
          <w:p w14:paraId="430ED33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iterated_memory &lt;= 0;</w:t>
            </w:r>
          </w:p>
          <w:p w14:paraId="2AC9358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 else begin</w:t>
            </w:r>
          </w:p>
          <w:p w14:paraId="04183CE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for (int i = 0; i &lt; WINDOW_WIDTH - 1; i++) begin</w:t>
            </w:r>
          </w:p>
          <w:p w14:paraId="30E4A21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if(push_positions[i]) begin</w:t>
            </w:r>
          </w:p>
          <w:p w14:paraId="4E2A123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iterated_memory[addr_arr[i</w:t>
            </w:r>
            <w:proofErr w:type="gramStart"/>
            <w:r w:rsidRPr="00AB7B04">
              <w:rPr>
                <w:rFonts w:ascii="Consolas" w:hAnsi="Consolas"/>
                <w:sz w:val="20"/>
              </w:rPr>
              <w:t>][</w:t>
            </w:r>
            <w:proofErr w:type="gramEnd"/>
            <w:r w:rsidRPr="00AB7B04">
              <w:rPr>
                <w:rFonts w:ascii="Consolas" w:hAnsi="Consolas"/>
                <w:sz w:val="20"/>
              </w:rPr>
              <w:t>ADDR_WIDTH - 1:J_WIDTH]][addr_arr[i][J_WIDTH - 1:0]] &lt;= 1;</w:t>
            </w:r>
          </w:p>
          <w:p w14:paraId="3F0A5A2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0B3108D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732C2FC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if (new_pixel) begin</w:t>
            </w:r>
          </w:p>
          <w:p w14:paraId="0132278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iterated_</w:t>
            </w:r>
            <w:proofErr w:type="gramStart"/>
            <w:r w:rsidRPr="00AB7B04">
              <w:rPr>
                <w:rFonts w:ascii="Consolas" w:hAnsi="Consolas"/>
                <w:sz w:val="20"/>
              </w:rPr>
              <w:t>memory[</w:t>
            </w:r>
            <w:proofErr w:type="gramEnd"/>
            <w:r w:rsidRPr="00AB7B04">
              <w:rPr>
                <w:rFonts w:ascii="Consolas" w:hAnsi="Consolas"/>
                <w:sz w:val="20"/>
              </w:rPr>
              <w:t>center_addr[ADDR_WIDTH - 1:J_WIDTH]][center_addr[J_WIDTH - 1:0]] &lt;= 1;</w:t>
            </w:r>
          </w:p>
          <w:p w14:paraId="7C2278D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5183EA4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w:t>
            </w:r>
          </w:p>
          <w:p w14:paraId="4CBEFD4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end</w:t>
            </w:r>
          </w:p>
          <w:p w14:paraId="56069C8D" w14:textId="77777777" w:rsidR="00592293" w:rsidRPr="00AB7B04" w:rsidRDefault="00592293" w:rsidP="00E618B3">
            <w:pPr>
              <w:spacing w:before="0" w:after="0"/>
              <w:ind w:firstLine="0"/>
              <w:rPr>
                <w:rFonts w:ascii="Consolas" w:hAnsi="Consolas"/>
                <w:sz w:val="20"/>
              </w:rPr>
            </w:pPr>
          </w:p>
          <w:p w14:paraId="56B0A35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 genvarerate ouput</w:t>
            </w:r>
          </w:p>
          <w:p w14:paraId="517628F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generate</w:t>
            </w:r>
          </w:p>
          <w:p w14:paraId="3D0DD9E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for (genvar i = 0; i &lt; WINDOW_WIDTH - 1; i++) begin</w:t>
            </w:r>
          </w:p>
          <w:p w14:paraId="576D54C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always_comb begin</w:t>
            </w:r>
          </w:p>
          <w:p w14:paraId="185A125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 (neigh_addr_valid[i]) begin</w:t>
            </w:r>
          </w:p>
          <w:p w14:paraId="527D4D7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iterated_idx[i] = iterated_memory[addr_arr[i</w:t>
            </w:r>
            <w:proofErr w:type="gramStart"/>
            <w:r w:rsidRPr="00AB7B04">
              <w:rPr>
                <w:rFonts w:ascii="Consolas" w:hAnsi="Consolas"/>
                <w:sz w:val="20"/>
              </w:rPr>
              <w:t>][</w:t>
            </w:r>
            <w:proofErr w:type="gramEnd"/>
            <w:r w:rsidRPr="00AB7B04">
              <w:rPr>
                <w:rFonts w:ascii="Consolas" w:hAnsi="Consolas"/>
                <w:sz w:val="20"/>
              </w:rPr>
              <w:t>ADDR_WIDTH - 1:J_WIDTH]][addr_arr[i][J_WIDTH - 1:0]];</w:t>
            </w:r>
          </w:p>
          <w:p w14:paraId="2C12D11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 else begin</w:t>
            </w:r>
          </w:p>
          <w:p w14:paraId="68EC0B9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iterated_idx[i] = 0;</w:t>
            </w:r>
          </w:p>
          <w:p w14:paraId="4284739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E5377B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13249E1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w:t>
            </w:r>
          </w:p>
          <w:p w14:paraId="7ED1C6D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endgenerate</w:t>
            </w:r>
          </w:p>
          <w:p w14:paraId="34814126" w14:textId="50C75624" w:rsidR="00766238" w:rsidRPr="00AB7B04" w:rsidRDefault="00592293" w:rsidP="00E618B3">
            <w:pPr>
              <w:spacing w:before="0" w:after="0"/>
              <w:ind w:firstLine="0"/>
              <w:rPr>
                <w:rFonts w:ascii="Consolas" w:hAnsi="Consolas"/>
                <w:sz w:val="20"/>
              </w:rPr>
            </w:pPr>
            <w:r w:rsidRPr="00AB7B04">
              <w:rPr>
                <w:rFonts w:ascii="Consolas" w:hAnsi="Consolas"/>
                <w:sz w:val="20"/>
              </w:rPr>
              <w:t>endmodule</w:t>
            </w:r>
          </w:p>
        </w:tc>
      </w:tr>
    </w:tbl>
    <w:p w14:paraId="126B308D" w14:textId="6F6F238C" w:rsidR="00766238" w:rsidRDefault="00766238" w:rsidP="00766238">
      <w:pPr>
        <w:pStyle w:val="Heading2"/>
      </w:pPr>
      <w:bookmarkStart w:id="118" w:name="_Toc125906001"/>
      <w:r>
        <w:lastRenderedPageBreak/>
        <w:t>eda_strobe_ram</w:t>
      </w:r>
      <w:bookmarkEnd w:id="118"/>
    </w:p>
    <w:p w14:paraId="1A8AEC47" w14:textId="5F5DABDE" w:rsidR="00766238" w:rsidRPr="00766238" w:rsidRDefault="00766238" w:rsidP="00766238">
      <w:pPr>
        <w:pStyle w:val="Caption"/>
      </w:pPr>
      <w:bookmarkStart w:id="119" w:name="_Toc125903532"/>
      <w:r>
        <w:t xml:space="preserve">Table </w:t>
      </w:r>
      <w:fldSimple w:instr=" STYLEREF 1 \s ">
        <w:r w:rsidR="006A0071">
          <w:rPr>
            <w:noProof/>
          </w:rPr>
          <w:t>4</w:t>
        </w:r>
      </w:fldSimple>
      <w:r w:rsidR="007F36DF">
        <w:t>.</w:t>
      </w:r>
      <w:fldSimple w:instr=" SEQ Table \* ARABIC \s 1 ">
        <w:r w:rsidR="006A0071">
          <w:rPr>
            <w:noProof/>
          </w:rPr>
          <w:t>7</w:t>
        </w:r>
      </w:fldSimple>
      <w:r>
        <w:t xml:space="preserve"> eda_strobe_ram code</w:t>
      </w:r>
      <w:bookmarkEnd w:id="119"/>
    </w:p>
    <w:tbl>
      <w:tblPr>
        <w:tblStyle w:val="TableGrid"/>
        <w:tblW w:w="0" w:type="auto"/>
        <w:tblLook w:val="04A0" w:firstRow="1" w:lastRow="0" w:firstColumn="1" w:lastColumn="0" w:noHBand="0" w:noVBand="1"/>
      </w:tblPr>
      <w:tblGrid>
        <w:gridCol w:w="9061"/>
      </w:tblGrid>
      <w:tr w:rsidR="00766238" w:rsidRPr="00082E3D" w14:paraId="69517B9E" w14:textId="77777777" w:rsidTr="00143C60">
        <w:tc>
          <w:tcPr>
            <w:tcW w:w="9061" w:type="dxa"/>
          </w:tcPr>
          <w:p w14:paraId="3CE43EF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`include "eda_global_define.svh"</w:t>
            </w:r>
          </w:p>
          <w:p w14:paraId="1B515ECE" w14:textId="77777777" w:rsidR="00EE27B8" w:rsidRPr="00082E3D" w:rsidRDefault="00EE27B8" w:rsidP="00E618B3">
            <w:pPr>
              <w:spacing w:before="0" w:after="0"/>
              <w:ind w:firstLine="0"/>
              <w:rPr>
                <w:rFonts w:ascii="Consolas" w:hAnsi="Consolas"/>
                <w:sz w:val="20"/>
              </w:rPr>
            </w:pPr>
          </w:p>
          <w:p w14:paraId="1BAED81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module eda_strobe_ram </w:t>
            </w:r>
            <w:proofErr w:type="gramStart"/>
            <w:r w:rsidRPr="00082E3D">
              <w:rPr>
                <w:rFonts w:ascii="Consolas" w:hAnsi="Consolas"/>
                <w:sz w:val="20"/>
              </w:rPr>
              <w:t>#(</w:t>
            </w:r>
            <w:proofErr w:type="gramEnd"/>
          </w:p>
          <w:p w14:paraId="1DA46FE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M                = `CFG_M                       </w:t>
            </w:r>
            <w:proofErr w:type="gramStart"/>
            <w:r w:rsidRPr="00082E3D">
              <w:rPr>
                <w:rFonts w:ascii="Consolas" w:hAnsi="Consolas"/>
                <w:sz w:val="20"/>
              </w:rPr>
              <w:t xml:space="preserve">  ,</w:t>
            </w:r>
            <w:proofErr w:type="gramEnd"/>
          </w:p>
          <w:p w14:paraId="4865B55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N                = `CFG_N                       </w:t>
            </w:r>
            <w:proofErr w:type="gramStart"/>
            <w:r w:rsidRPr="00082E3D">
              <w:rPr>
                <w:rFonts w:ascii="Consolas" w:hAnsi="Consolas"/>
                <w:sz w:val="20"/>
              </w:rPr>
              <w:t xml:space="preserve">  ,</w:t>
            </w:r>
            <w:proofErr w:type="gramEnd"/>
          </w:p>
          <w:p w14:paraId="00EA2B2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WINDOW_WIDTH     = `CFG_WINDOW_WIDTH            </w:t>
            </w:r>
            <w:proofErr w:type="gramStart"/>
            <w:r w:rsidRPr="00082E3D">
              <w:rPr>
                <w:rFonts w:ascii="Consolas" w:hAnsi="Consolas"/>
                <w:sz w:val="20"/>
              </w:rPr>
              <w:t xml:space="preserve">  ,</w:t>
            </w:r>
            <w:proofErr w:type="gramEnd"/>
          </w:p>
          <w:p w14:paraId="3285AC7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ADDR_WIDTH       = `CFG_ADDR_WIDTH              </w:t>
            </w:r>
            <w:proofErr w:type="gramStart"/>
            <w:r w:rsidRPr="00082E3D">
              <w:rPr>
                <w:rFonts w:ascii="Consolas" w:hAnsi="Consolas"/>
                <w:sz w:val="20"/>
              </w:rPr>
              <w:t xml:space="preserve">  ,</w:t>
            </w:r>
            <w:proofErr w:type="gramEnd"/>
          </w:p>
          <w:p w14:paraId="4D36276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I_WIDTH          = `CFG_I_WIDTH                 </w:t>
            </w:r>
            <w:proofErr w:type="gramStart"/>
            <w:r w:rsidRPr="00082E3D">
              <w:rPr>
                <w:rFonts w:ascii="Consolas" w:hAnsi="Consolas"/>
                <w:sz w:val="20"/>
              </w:rPr>
              <w:t xml:space="preserve">  ,</w:t>
            </w:r>
            <w:proofErr w:type="gramEnd"/>
          </w:p>
          <w:p w14:paraId="3192550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J_WIDTH          = `CFG_J_WIDTH                    </w:t>
            </w:r>
          </w:p>
          <w:p w14:paraId="55D59F8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w:t>
            </w:r>
          </w:p>
          <w:p w14:paraId="7F56B72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clk           </w:t>
            </w:r>
            <w:proofErr w:type="gramStart"/>
            <w:r w:rsidRPr="00082E3D">
              <w:rPr>
                <w:rFonts w:ascii="Consolas" w:hAnsi="Consolas"/>
                <w:sz w:val="20"/>
              </w:rPr>
              <w:t xml:space="preserve">  ,</w:t>
            </w:r>
            <w:proofErr w:type="gramEnd"/>
          </w:p>
          <w:p w14:paraId="3CBDC96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reset_n       </w:t>
            </w:r>
            <w:proofErr w:type="gramStart"/>
            <w:r w:rsidRPr="00082E3D">
              <w:rPr>
                <w:rFonts w:ascii="Consolas" w:hAnsi="Consolas"/>
                <w:sz w:val="20"/>
              </w:rPr>
              <w:t xml:space="preserve">  ,</w:t>
            </w:r>
            <w:proofErr w:type="gramEnd"/>
          </w:p>
          <w:p w14:paraId="57E389A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update_strb   </w:t>
            </w:r>
            <w:proofErr w:type="gramStart"/>
            <w:r w:rsidRPr="00082E3D">
              <w:rPr>
                <w:rFonts w:ascii="Consolas" w:hAnsi="Consolas"/>
                <w:sz w:val="20"/>
              </w:rPr>
              <w:t xml:space="preserve">  ,</w:t>
            </w:r>
            <w:proofErr w:type="gramEnd"/>
          </w:p>
          <w:p w14:paraId="4F245F0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clear         </w:t>
            </w:r>
            <w:proofErr w:type="gramStart"/>
            <w:r w:rsidRPr="00082E3D">
              <w:rPr>
                <w:rFonts w:ascii="Consolas" w:hAnsi="Consolas"/>
                <w:sz w:val="20"/>
              </w:rPr>
              <w:t xml:space="preserve">  ,</w:t>
            </w:r>
            <w:proofErr w:type="gramEnd"/>
          </w:p>
          <w:p w14:paraId="415D579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new_pixel     </w:t>
            </w:r>
            <w:proofErr w:type="gramStart"/>
            <w:r w:rsidRPr="00082E3D">
              <w:rPr>
                <w:rFonts w:ascii="Consolas" w:hAnsi="Consolas"/>
                <w:sz w:val="20"/>
              </w:rPr>
              <w:t xml:space="preserve">  ,</w:t>
            </w:r>
            <w:proofErr w:type="gramEnd"/>
          </w:p>
          <w:p w14:paraId="34F63ED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iterated_all  </w:t>
            </w:r>
            <w:proofErr w:type="gramStart"/>
            <w:r w:rsidRPr="00082E3D">
              <w:rPr>
                <w:rFonts w:ascii="Consolas" w:hAnsi="Consolas"/>
                <w:sz w:val="20"/>
              </w:rPr>
              <w:t xml:space="preserve">  ,</w:t>
            </w:r>
            <w:proofErr w:type="gramEnd"/>
          </w:p>
          <w:p w14:paraId="65D5385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done          </w:t>
            </w:r>
            <w:proofErr w:type="gramStart"/>
            <w:r w:rsidRPr="00082E3D">
              <w:rPr>
                <w:rFonts w:ascii="Consolas" w:hAnsi="Consolas"/>
                <w:sz w:val="20"/>
              </w:rPr>
              <w:t xml:space="preserve">  ,</w:t>
            </w:r>
            <w:proofErr w:type="gramEnd"/>
          </w:p>
          <w:p w14:paraId="3FDF159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pre_center_addr ,</w:t>
            </w:r>
          </w:p>
          <w:p w14:paraId="6C4CB76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upleft_addr     ,</w:t>
            </w:r>
          </w:p>
          <w:p w14:paraId="5624809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lastRenderedPageBreak/>
              <w:t xml:space="preserve">  </w:t>
            </w:r>
            <w:proofErr w:type="gramStart"/>
            <w:r w:rsidRPr="00082E3D">
              <w:rPr>
                <w:rFonts w:ascii="Consolas" w:hAnsi="Consolas"/>
                <w:sz w:val="20"/>
              </w:rPr>
              <w:t>input  [</w:t>
            </w:r>
            <w:proofErr w:type="gramEnd"/>
            <w:r w:rsidRPr="00082E3D">
              <w:rPr>
                <w:rFonts w:ascii="Consolas" w:hAnsi="Consolas"/>
                <w:sz w:val="20"/>
              </w:rPr>
              <w:t>ADDR_WIDTH - 1:0]   up_addr         ,</w:t>
            </w:r>
          </w:p>
          <w:p w14:paraId="51663E6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upright_addr    ,</w:t>
            </w:r>
          </w:p>
          <w:p w14:paraId="5A75DB6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left_addr       ,</w:t>
            </w:r>
          </w:p>
          <w:p w14:paraId="766FB9C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right_addr      ,</w:t>
            </w:r>
          </w:p>
          <w:p w14:paraId="3737686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downleft_addr   ,</w:t>
            </w:r>
          </w:p>
          <w:p w14:paraId="63AC1D9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down_addr       ,</w:t>
            </w:r>
          </w:p>
          <w:p w14:paraId="5CF8073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downright_addr  ,</w:t>
            </w:r>
          </w:p>
          <w:p w14:paraId="3239AF4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M-1:0]              sel_row         , // Find next row (Ex: 00010..00)</w:t>
            </w:r>
          </w:p>
          <w:p w14:paraId="6A054E7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M-1:0][N-1:0]       sel_col         , // Find next column (Ex: 00010..00) for all rows</w:t>
            </w:r>
          </w:p>
          <w:p w14:paraId="68A1179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output [M-</w:t>
            </w:r>
            <w:proofErr w:type="gramStart"/>
            <w:r w:rsidRPr="00082E3D">
              <w:rPr>
                <w:rFonts w:ascii="Consolas" w:hAnsi="Consolas"/>
                <w:sz w:val="20"/>
              </w:rPr>
              <w:t>1:0][</w:t>
            </w:r>
            <w:proofErr w:type="gramEnd"/>
            <w:r w:rsidRPr="00082E3D">
              <w:rPr>
                <w:rFonts w:ascii="Consolas" w:hAnsi="Consolas"/>
                <w:sz w:val="20"/>
              </w:rPr>
              <w:t xml:space="preserve">N-1:0]       strb_value       </w:t>
            </w:r>
          </w:p>
          <w:p w14:paraId="07137B5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w:t>
            </w:r>
          </w:p>
          <w:p w14:paraId="11706166" w14:textId="77777777" w:rsidR="00EE27B8" w:rsidRPr="00082E3D" w:rsidRDefault="00EE27B8" w:rsidP="00E618B3">
            <w:pPr>
              <w:spacing w:before="0" w:after="0"/>
              <w:ind w:firstLine="0"/>
              <w:rPr>
                <w:rFonts w:ascii="Consolas" w:hAnsi="Consolas"/>
                <w:sz w:val="20"/>
              </w:rPr>
            </w:pPr>
          </w:p>
          <w:p w14:paraId="1F554BE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logic [M - </w:t>
            </w:r>
            <w:proofErr w:type="gramStart"/>
            <w:r w:rsidRPr="00082E3D">
              <w:rPr>
                <w:rFonts w:ascii="Consolas" w:hAnsi="Consolas"/>
                <w:sz w:val="20"/>
              </w:rPr>
              <w:t>1:0][</w:t>
            </w:r>
            <w:proofErr w:type="gramEnd"/>
            <w:r w:rsidRPr="00082E3D">
              <w:rPr>
                <w:rFonts w:ascii="Consolas" w:hAnsi="Consolas"/>
                <w:sz w:val="20"/>
              </w:rPr>
              <w:t>N - 1:0]                     strb_memory;</w:t>
            </w:r>
          </w:p>
          <w:p w14:paraId="264D286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logic [WINDOW_WIDTH - </w:t>
            </w:r>
            <w:proofErr w:type="gramStart"/>
            <w:r w:rsidRPr="00082E3D">
              <w:rPr>
                <w:rFonts w:ascii="Consolas" w:hAnsi="Consolas"/>
                <w:sz w:val="20"/>
              </w:rPr>
              <w:t>2:0][</w:t>
            </w:r>
            <w:proofErr w:type="gramEnd"/>
            <w:r w:rsidRPr="00082E3D">
              <w:rPr>
                <w:rFonts w:ascii="Consolas" w:hAnsi="Consolas"/>
                <w:sz w:val="20"/>
              </w:rPr>
              <w:t>ADDR_WIDTH - 1:0] addr_arr   ;</w:t>
            </w:r>
          </w:p>
          <w:p w14:paraId="791377DD" w14:textId="77777777" w:rsidR="00EE27B8" w:rsidRPr="00082E3D" w:rsidRDefault="00EE27B8" w:rsidP="00E618B3">
            <w:pPr>
              <w:spacing w:before="0" w:after="0"/>
              <w:ind w:firstLine="0"/>
              <w:rPr>
                <w:rFonts w:ascii="Consolas" w:hAnsi="Consolas"/>
                <w:sz w:val="20"/>
              </w:rPr>
            </w:pPr>
          </w:p>
          <w:p w14:paraId="7AEA5CE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0BFC1C3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 upleft   |   up   | upright   |</w:t>
            </w:r>
          </w:p>
          <w:p w14:paraId="61D2FFEF"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76B1562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 left     | center |   right   |</w:t>
            </w:r>
          </w:p>
          <w:p w14:paraId="0C4215D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5E4BC71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 downleft | down   | downright |</w:t>
            </w:r>
          </w:p>
          <w:p w14:paraId="1C20D6B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32D99713" w14:textId="77777777" w:rsidR="00EE27B8" w:rsidRPr="00082E3D" w:rsidRDefault="00EE27B8" w:rsidP="00E618B3">
            <w:pPr>
              <w:spacing w:before="0" w:after="0"/>
              <w:ind w:firstLine="0"/>
              <w:rPr>
                <w:rFonts w:ascii="Consolas" w:hAnsi="Consolas"/>
                <w:sz w:val="20"/>
              </w:rPr>
            </w:pPr>
          </w:p>
          <w:p w14:paraId="116B2849" w14:textId="77777777" w:rsidR="00766238" w:rsidRPr="00082E3D" w:rsidRDefault="00EE27B8" w:rsidP="00E618B3">
            <w:pPr>
              <w:spacing w:before="0" w:after="0"/>
              <w:ind w:firstLine="0"/>
              <w:rPr>
                <w:rFonts w:ascii="Consolas" w:hAnsi="Consolas"/>
                <w:sz w:val="20"/>
              </w:rPr>
            </w:pPr>
            <w:r w:rsidRPr="00082E3D">
              <w:rPr>
                <w:rFonts w:ascii="Consolas" w:hAnsi="Consolas"/>
                <w:sz w:val="20"/>
              </w:rPr>
              <w:t xml:space="preserve">  assign addr_arr = {upleft_addr, up_addr, upright_addr, left_addr, right_addr, downleft_addr, down_addr, downright_addr};</w:t>
            </w:r>
          </w:p>
          <w:p w14:paraId="250A4CEC" w14:textId="77777777" w:rsidR="00EE27B8" w:rsidRPr="00082E3D" w:rsidRDefault="00EE27B8" w:rsidP="00E618B3">
            <w:pPr>
              <w:spacing w:before="0" w:after="0"/>
              <w:ind w:firstLine="0"/>
              <w:rPr>
                <w:rFonts w:ascii="Consolas" w:hAnsi="Consolas"/>
                <w:sz w:val="20"/>
              </w:rPr>
            </w:pPr>
          </w:p>
          <w:p w14:paraId="1735B90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generate</w:t>
            </w:r>
          </w:p>
          <w:p w14:paraId="0308EDDC"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(genvar i = 0; i &lt; M; i = i + 1) begin</w:t>
            </w:r>
          </w:p>
          <w:p w14:paraId="0899C50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(genvar j = 0; j &lt; N; j = j + 1) begin</w:t>
            </w:r>
          </w:p>
          <w:p w14:paraId="0E274DB3"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assign strb_value[i][j] = strb_memory[i][j];</w:t>
            </w:r>
          </w:p>
          <w:p w14:paraId="14DC751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8845F8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3951F61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endgenerate</w:t>
            </w:r>
          </w:p>
          <w:p w14:paraId="185B3830" w14:textId="77777777" w:rsidR="00EE27B8" w:rsidRPr="00082E3D" w:rsidRDefault="00EE27B8" w:rsidP="00E618B3">
            <w:pPr>
              <w:spacing w:before="0" w:after="0"/>
              <w:ind w:firstLine="0"/>
              <w:rPr>
                <w:rFonts w:ascii="Consolas" w:hAnsi="Consolas"/>
                <w:sz w:val="20"/>
              </w:rPr>
            </w:pPr>
          </w:p>
          <w:p w14:paraId="7E873CC3"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always_ff </w:t>
            </w:r>
            <w:proofErr w:type="gramStart"/>
            <w:r w:rsidRPr="00082E3D">
              <w:rPr>
                <w:rFonts w:ascii="Consolas" w:hAnsi="Consolas"/>
                <w:sz w:val="20"/>
              </w:rPr>
              <w:t>@(</w:t>
            </w:r>
            <w:proofErr w:type="gramEnd"/>
            <w:r w:rsidRPr="00082E3D">
              <w:rPr>
                <w:rFonts w:ascii="Consolas" w:hAnsi="Consolas"/>
                <w:sz w:val="20"/>
              </w:rPr>
              <w:t>posedge clk or negedge reset_n) begin</w:t>
            </w:r>
          </w:p>
          <w:p w14:paraId="2532EEF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if(~reset_n) begin</w:t>
            </w:r>
          </w:p>
          <w:p w14:paraId="2E054ED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i = 0; i &lt; M; i++) begin</w:t>
            </w:r>
          </w:p>
          <w:p w14:paraId="1CAD9BC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j = 0; j &lt; N; j++) begin</w:t>
            </w:r>
          </w:p>
          <w:p w14:paraId="4B3D810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((i == 0) &amp; (j == 0)) begin</w:t>
            </w:r>
          </w:p>
          <w:p w14:paraId="118AABD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1;</w:t>
            </w:r>
          </w:p>
          <w:p w14:paraId="0FEE9AC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begin</w:t>
            </w:r>
          </w:p>
          <w:p w14:paraId="4FB508C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0;</w:t>
            </w:r>
          </w:p>
          <w:p w14:paraId="6F1DB7F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22869F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4376B2C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3BB63C8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if (clear) begin</w:t>
            </w:r>
          </w:p>
          <w:p w14:paraId="593D3A5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i = 0; i &lt; M; i++) begin</w:t>
            </w:r>
          </w:p>
          <w:p w14:paraId="1CF4355C"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j = 0; j &lt; N; j++) begin</w:t>
            </w:r>
          </w:p>
          <w:p w14:paraId="5FAFD9C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((i == 0) &amp; (j == 0)) begin</w:t>
            </w:r>
          </w:p>
          <w:p w14:paraId="7842421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1;</w:t>
            </w:r>
          </w:p>
          <w:p w14:paraId="20EF53C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begin</w:t>
            </w:r>
          </w:p>
          <w:p w14:paraId="186E2C9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0;</w:t>
            </w:r>
          </w:p>
          <w:p w14:paraId="55B1B69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1DB74E0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1C38FD5F"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515CDA0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if (update_strb &amp; new_pixel &amp; </w:t>
            </w:r>
            <w:proofErr w:type="gramStart"/>
            <w:r w:rsidRPr="00082E3D">
              <w:rPr>
                <w:rFonts w:ascii="Consolas" w:hAnsi="Consolas"/>
                <w:sz w:val="20"/>
              </w:rPr>
              <w:t>(!iterated</w:t>
            </w:r>
            <w:proofErr w:type="gramEnd"/>
            <w:r w:rsidRPr="00082E3D">
              <w:rPr>
                <w:rFonts w:ascii="Consolas" w:hAnsi="Consolas"/>
                <w:sz w:val="20"/>
              </w:rPr>
              <w:t>_all)) begin</w:t>
            </w:r>
          </w:p>
          <w:p w14:paraId="722571C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i = 0; i &lt; M; i++) begin</w:t>
            </w:r>
          </w:p>
          <w:p w14:paraId="218A7EF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j = 0; j &lt; N; j++) begin</w:t>
            </w:r>
          </w:p>
          <w:p w14:paraId="5936837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((i == 0) &amp; (j == 0)) begin</w:t>
            </w:r>
          </w:p>
          <w:p w14:paraId="1B5DE74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lastRenderedPageBreak/>
              <w:t xml:space="preserve">            strb_memory[i][j] &lt;= 0;</w:t>
            </w:r>
          </w:p>
          <w:p w14:paraId="7C7EB5C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begin</w:t>
            </w:r>
          </w:p>
          <w:p w14:paraId="24119B5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(sel_row[i] &amp; sel_col[i][j]) begin</w:t>
            </w:r>
          </w:p>
          <w:p w14:paraId="5280597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1;</w:t>
            </w:r>
          </w:p>
          <w:p w14:paraId="20F4879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0036F0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else begin</w:t>
            </w:r>
          </w:p>
          <w:p w14:paraId="7EC6FC9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0;</w:t>
            </w:r>
          </w:p>
          <w:p w14:paraId="32D5FF2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56AA7F9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5ECB5F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450CB75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13E267D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if (</w:t>
            </w:r>
            <w:proofErr w:type="gramStart"/>
            <w:r w:rsidRPr="00082E3D">
              <w:rPr>
                <w:rFonts w:ascii="Consolas" w:hAnsi="Consolas"/>
                <w:sz w:val="20"/>
              </w:rPr>
              <w:t>(!update</w:t>
            </w:r>
            <w:proofErr w:type="gramEnd"/>
            <w:r w:rsidRPr="00082E3D">
              <w:rPr>
                <w:rFonts w:ascii="Consolas" w:hAnsi="Consolas"/>
                <w:sz w:val="20"/>
              </w:rPr>
              <w:t>_strb) &amp; new_pixel &amp; (!iterated_all)) begin</w:t>
            </w:r>
          </w:p>
          <w:p w14:paraId="6FB55CE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strb_memory[pre_center_addr[ADDR_WIDTH-</w:t>
            </w:r>
            <w:proofErr w:type="gramStart"/>
            <w:r w:rsidRPr="00082E3D">
              <w:rPr>
                <w:rFonts w:ascii="Consolas" w:hAnsi="Consolas"/>
                <w:sz w:val="20"/>
              </w:rPr>
              <w:t>1:J</w:t>
            </w:r>
            <w:proofErr w:type="gramEnd"/>
            <w:r w:rsidRPr="00082E3D">
              <w:rPr>
                <w:rFonts w:ascii="Consolas" w:hAnsi="Consolas"/>
                <w:sz w:val="20"/>
              </w:rPr>
              <w:t>_WIDTH]][pre_center_addr[J_WIDTH-1:0]] &lt;= 1;</w:t>
            </w:r>
          </w:p>
          <w:p w14:paraId="1BBA92B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5F9B4D5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3F230A2" w14:textId="77777777" w:rsidR="00EE27B8" w:rsidRPr="00082E3D" w:rsidRDefault="00EE27B8" w:rsidP="00E618B3">
            <w:pPr>
              <w:spacing w:before="0" w:after="0"/>
              <w:ind w:firstLine="0"/>
              <w:rPr>
                <w:rFonts w:ascii="Consolas" w:hAnsi="Consolas"/>
                <w:sz w:val="20"/>
              </w:rPr>
            </w:pPr>
          </w:p>
          <w:p w14:paraId="5E973177" w14:textId="5D409BA1" w:rsidR="00EE27B8" w:rsidRPr="00082E3D" w:rsidRDefault="00EE27B8" w:rsidP="00E618B3">
            <w:pPr>
              <w:spacing w:before="0" w:after="0"/>
              <w:ind w:firstLine="0"/>
              <w:rPr>
                <w:rFonts w:ascii="Consolas" w:hAnsi="Consolas"/>
                <w:sz w:val="20"/>
              </w:rPr>
            </w:pPr>
            <w:r w:rsidRPr="00082E3D">
              <w:rPr>
                <w:rFonts w:ascii="Consolas" w:hAnsi="Consolas"/>
                <w:sz w:val="20"/>
              </w:rPr>
              <w:t>endmodule</w:t>
            </w:r>
          </w:p>
        </w:tc>
      </w:tr>
    </w:tbl>
    <w:p w14:paraId="25A32B38" w14:textId="68918F4B" w:rsidR="00766238" w:rsidRDefault="00766238" w:rsidP="00766238">
      <w:pPr>
        <w:pStyle w:val="Heading2"/>
      </w:pPr>
      <w:bookmarkStart w:id="120" w:name="_Toc125906002"/>
      <w:r>
        <w:lastRenderedPageBreak/>
        <w:t>eda_output_ram</w:t>
      </w:r>
      <w:bookmarkEnd w:id="120"/>
    </w:p>
    <w:p w14:paraId="7DA8E087" w14:textId="423E97D3" w:rsidR="00766238" w:rsidRPr="00766238" w:rsidRDefault="00766238" w:rsidP="00766238">
      <w:pPr>
        <w:pStyle w:val="Caption"/>
      </w:pPr>
      <w:bookmarkStart w:id="121" w:name="_Toc125903533"/>
      <w:r>
        <w:t xml:space="preserve">Table </w:t>
      </w:r>
      <w:fldSimple w:instr=" STYLEREF 1 \s ">
        <w:r w:rsidR="006A0071">
          <w:rPr>
            <w:noProof/>
          </w:rPr>
          <w:t>4</w:t>
        </w:r>
      </w:fldSimple>
      <w:r w:rsidR="007F36DF">
        <w:t>.</w:t>
      </w:r>
      <w:fldSimple w:instr=" SEQ Table \* ARABIC \s 1 ">
        <w:r w:rsidR="006A0071">
          <w:rPr>
            <w:noProof/>
          </w:rPr>
          <w:t>8</w:t>
        </w:r>
      </w:fldSimple>
      <w:r>
        <w:t xml:space="preserve"> eda_output_ram code</w:t>
      </w:r>
      <w:bookmarkEnd w:id="121"/>
    </w:p>
    <w:tbl>
      <w:tblPr>
        <w:tblStyle w:val="TableGrid"/>
        <w:tblW w:w="0" w:type="auto"/>
        <w:tblLook w:val="04A0" w:firstRow="1" w:lastRow="0" w:firstColumn="1" w:lastColumn="0" w:noHBand="0" w:noVBand="1"/>
      </w:tblPr>
      <w:tblGrid>
        <w:gridCol w:w="9061"/>
      </w:tblGrid>
      <w:tr w:rsidR="00766238" w:rsidRPr="00082E3D" w14:paraId="5BA91438" w14:textId="77777777" w:rsidTr="00143C60">
        <w:tc>
          <w:tcPr>
            <w:tcW w:w="9061" w:type="dxa"/>
          </w:tcPr>
          <w:p w14:paraId="77CF2200"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`include "eda_global_define.svh"</w:t>
            </w:r>
          </w:p>
          <w:p w14:paraId="60585D6C" w14:textId="77777777" w:rsidR="00436A0B" w:rsidRPr="00082E3D" w:rsidRDefault="00436A0B" w:rsidP="00593017">
            <w:pPr>
              <w:spacing w:before="0" w:after="0"/>
              <w:ind w:firstLine="0"/>
              <w:rPr>
                <w:rFonts w:ascii="Consolas" w:hAnsi="Consolas"/>
                <w:sz w:val="20"/>
              </w:rPr>
            </w:pPr>
          </w:p>
          <w:p w14:paraId="3904E92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module eda_output_ram </w:t>
            </w:r>
            <w:proofErr w:type="gramStart"/>
            <w:r w:rsidRPr="00082E3D">
              <w:rPr>
                <w:rFonts w:ascii="Consolas" w:hAnsi="Consolas"/>
                <w:sz w:val="20"/>
              </w:rPr>
              <w:t>#(</w:t>
            </w:r>
            <w:proofErr w:type="gramEnd"/>
          </w:p>
          <w:p w14:paraId="0C714CB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M                = `CFG_M                          </w:t>
            </w:r>
            <w:proofErr w:type="gramStart"/>
            <w:r w:rsidRPr="00082E3D">
              <w:rPr>
                <w:rFonts w:ascii="Consolas" w:hAnsi="Consolas"/>
                <w:sz w:val="20"/>
              </w:rPr>
              <w:t xml:space="preserve">  ,</w:t>
            </w:r>
            <w:proofErr w:type="gramEnd"/>
          </w:p>
          <w:p w14:paraId="7199EB1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N                = `CFG_N                          </w:t>
            </w:r>
            <w:proofErr w:type="gramStart"/>
            <w:r w:rsidRPr="00082E3D">
              <w:rPr>
                <w:rFonts w:ascii="Consolas" w:hAnsi="Consolas"/>
                <w:sz w:val="20"/>
              </w:rPr>
              <w:t xml:space="preserve">  ,</w:t>
            </w:r>
            <w:proofErr w:type="gramEnd"/>
          </w:p>
          <w:p w14:paraId="38DDAC6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PIXEL_WIDTH      = `CFG_PIXEL_WIDTH                </w:t>
            </w:r>
            <w:proofErr w:type="gramStart"/>
            <w:r w:rsidRPr="00082E3D">
              <w:rPr>
                <w:rFonts w:ascii="Consolas" w:hAnsi="Consolas"/>
                <w:sz w:val="20"/>
              </w:rPr>
              <w:t xml:space="preserve">  ,</w:t>
            </w:r>
            <w:proofErr w:type="gramEnd"/>
          </w:p>
          <w:p w14:paraId="2B2C92D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WINDOW_WIDTH     = `CFG_WINDOW_WIDTH               </w:t>
            </w:r>
            <w:proofErr w:type="gramStart"/>
            <w:r w:rsidRPr="00082E3D">
              <w:rPr>
                <w:rFonts w:ascii="Consolas" w:hAnsi="Consolas"/>
                <w:sz w:val="20"/>
              </w:rPr>
              <w:t xml:space="preserve">  ,</w:t>
            </w:r>
            <w:proofErr w:type="gramEnd"/>
          </w:p>
          <w:p w14:paraId="680AE3C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ADDR_WIDTH       = `CFG_ADDR_WIDTH                 </w:t>
            </w:r>
            <w:proofErr w:type="gramStart"/>
            <w:r w:rsidRPr="00082E3D">
              <w:rPr>
                <w:rFonts w:ascii="Consolas" w:hAnsi="Consolas"/>
                <w:sz w:val="20"/>
              </w:rPr>
              <w:t xml:space="preserve">  ,</w:t>
            </w:r>
            <w:proofErr w:type="gramEnd"/>
          </w:p>
          <w:p w14:paraId="04D12BAE"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I_WIDTH          = `CFG_I_WIDTH                    </w:t>
            </w:r>
            <w:proofErr w:type="gramStart"/>
            <w:r w:rsidRPr="00082E3D">
              <w:rPr>
                <w:rFonts w:ascii="Consolas" w:hAnsi="Consolas"/>
                <w:sz w:val="20"/>
              </w:rPr>
              <w:t xml:space="preserve">  ,</w:t>
            </w:r>
            <w:proofErr w:type="gramEnd"/>
          </w:p>
          <w:p w14:paraId="6785524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J_WIDTH          = `CFG_J_WIDTH                      </w:t>
            </w:r>
          </w:p>
          <w:p w14:paraId="00B2641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w:t>
            </w:r>
          </w:p>
          <w:p w14:paraId="56B7326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clk         </w:t>
            </w:r>
            <w:proofErr w:type="gramStart"/>
            <w:r w:rsidRPr="00082E3D">
              <w:rPr>
                <w:rFonts w:ascii="Consolas" w:hAnsi="Consolas"/>
                <w:sz w:val="20"/>
              </w:rPr>
              <w:t xml:space="preserve">  ,</w:t>
            </w:r>
            <w:proofErr w:type="gramEnd"/>
            <w:r w:rsidRPr="00082E3D">
              <w:rPr>
                <w:rFonts w:ascii="Consolas" w:hAnsi="Consolas"/>
                <w:sz w:val="20"/>
              </w:rPr>
              <w:t xml:space="preserve">  // Clock</w:t>
            </w:r>
          </w:p>
          <w:p w14:paraId="4D149386"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reset_n     </w:t>
            </w:r>
            <w:proofErr w:type="gramStart"/>
            <w:r w:rsidRPr="00082E3D">
              <w:rPr>
                <w:rFonts w:ascii="Consolas" w:hAnsi="Consolas"/>
                <w:sz w:val="20"/>
              </w:rPr>
              <w:t xml:space="preserve">  ,</w:t>
            </w:r>
            <w:proofErr w:type="gramEnd"/>
            <w:r w:rsidRPr="00082E3D">
              <w:rPr>
                <w:rFonts w:ascii="Consolas" w:hAnsi="Consolas"/>
                <w:sz w:val="20"/>
              </w:rPr>
              <w:t xml:space="preserve">  // Asynchronous reset active low</w:t>
            </w:r>
          </w:p>
          <w:p w14:paraId="296C4A48"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clear       </w:t>
            </w:r>
            <w:proofErr w:type="gramStart"/>
            <w:r w:rsidRPr="00082E3D">
              <w:rPr>
                <w:rFonts w:ascii="Consolas" w:hAnsi="Consolas"/>
                <w:sz w:val="20"/>
              </w:rPr>
              <w:t xml:space="preserve">  ,</w:t>
            </w:r>
            <w:proofErr w:type="gramEnd"/>
            <w:r w:rsidRPr="00082E3D">
              <w:rPr>
                <w:rFonts w:ascii="Consolas" w:hAnsi="Consolas"/>
                <w:sz w:val="20"/>
              </w:rPr>
              <w:t xml:space="preserve">  // Synchronous reset active low, use when load new image</w:t>
            </w:r>
          </w:p>
          <w:p w14:paraId="3A6A746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new_pixel   </w:t>
            </w:r>
            <w:proofErr w:type="gramStart"/>
            <w:r w:rsidRPr="00082E3D">
              <w:rPr>
                <w:rFonts w:ascii="Consolas" w:hAnsi="Consolas"/>
                <w:sz w:val="20"/>
              </w:rPr>
              <w:t xml:space="preserve">  ,</w:t>
            </w:r>
            <w:proofErr w:type="gramEnd"/>
            <w:r w:rsidRPr="00082E3D">
              <w:rPr>
                <w:rFonts w:ascii="Consolas" w:hAnsi="Consolas"/>
                <w:sz w:val="20"/>
              </w:rPr>
              <w:t xml:space="preserve">  </w:t>
            </w:r>
          </w:p>
          <w:p w14:paraId="20FFD7B4"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update_strb </w:t>
            </w:r>
            <w:proofErr w:type="gramStart"/>
            <w:r w:rsidRPr="00082E3D">
              <w:rPr>
                <w:rFonts w:ascii="Consolas" w:hAnsi="Consolas"/>
                <w:sz w:val="20"/>
              </w:rPr>
              <w:t xml:space="preserve">  ,</w:t>
            </w:r>
            <w:proofErr w:type="gramEnd"/>
          </w:p>
          <w:p w14:paraId="1202D0C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compare_out </w:t>
            </w:r>
            <w:proofErr w:type="gramStart"/>
            <w:r w:rsidRPr="00082E3D">
              <w:rPr>
                <w:rFonts w:ascii="Consolas" w:hAnsi="Consolas"/>
                <w:sz w:val="20"/>
              </w:rPr>
              <w:t xml:space="preserve">  ,</w:t>
            </w:r>
            <w:proofErr w:type="gramEnd"/>
          </w:p>
          <w:p w14:paraId="111071E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M-1:0][N-1:0] strb_value    ,</w:t>
            </w:r>
          </w:p>
          <w:p w14:paraId="3EEF992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output logic [M-</w:t>
            </w:r>
            <w:proofErr w:type="gramStart"/>
            <w:r w:rsidRPr="00082E3D">
              <w:rPr>
                <w:rFonts w:ascii="Consolas" w:hAnsi="Consolas"/>
                <w:sz w:val="20"/>
              </w:rPr>
              <w:t>1:0][</w:t>
            </w:r>
            <w:proofErr w:type="gramEnd"/>
            <w:r w:rsidRPr="00082E3D">
              <w:rPr>
                <w:rFonts w:ascii="Consolas" w:hAnsi="Consolas"/>
                <w:sz w:val="20"/>
              </w:rPr>
              <w:t xml:space="preserve">N-1:0] matrix_output  </w:t>
            </w:r>
          </w:p>
          <w:p w14:paraId="08D3DB12"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w:t>
            </w:r>
          </w:p>
          <w:p w14:paraId="4287E9DA" w14:textId="77777777" w:rsidR="00436A0B" w:rsidRPr="00082E3D" w:rsidRDefault="00436A0B" w:rsidP="00593017">
            <w:pPr>
              <w:spacing w:before="0" w:after="0"/>
              <w:ind w:firstLine="0"/>
              <w:rPr>
                <w:rFonts w:ascii="Consolas" w:hAnsi="Consolas"/>
                <w:sz w:val="20"/>
              </w:rPr>
            </w:pPr>
          </w:p>
          <w:p w14:paraId="73231F64"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logic compare_out_tmp;</w:t>
            </w:r>
          </w:p>
          <w:p w14:paraId="25783F4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 logic iterated_all_reg;</w:t>
            </w:r>
          </w:p>
          <w:p w14:paraId="11217678" w14:textId="77777777" w:rsidR="00436A0B" w:rsidRPr="00082E3D" w:rsidRDefault="00436A0B" w:rsidP="00593017">
            <w:pPr>
              <w:spacing w:before="0" w:after="0"/>
              <w:ind w:firstLine="0"/>
              <w:rPr>
                <w:rFonts w:ascii="Consolas" w:hAnsi="Consolas"/>
                <w:sz w:val="20"/>
              </w:rPr>
            </w:pPr>
          </w:p>
          <w:p w14:paraId="4BCA98F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always_ff </w:t>
            </w:r>
            <w:proofErr w:type="gramStart"/>
            <w:r w:rsidRPr="00082E3D">
              <w:rPr>
                <w:rFonts w:ascii="Consolas" w:hAnsi="Consolas"/>
                <w:sz w:val="20"/>
              </w:rPr>
              <w:t>@(</w:t>
            </w:r>
            <w:proofErr w:type="gramEnd"/>
            <w:r w:rsidRPr="00082E3D">
              <w:rPr>
                <w:rFonts w:ascii="Consolas" w:hAnsi="Consolas"/>
                <w:sz w:val="20"/>
              </w:rPr>
              <w:t>posedge clk or negedge reset_n) begin : proc_compare_out_tmp</w:t>
            </w:r>
          </w:p>
          <w:p w14:paraId="365BC8A6"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if(~reset_n) begin</w:t>
            </w:r>
          </w:p>
          <w:p w14:paraId="7A2D5E9E"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compare_out_tmp &lt;= 1;</w:t>
            </w:r>
          </w:p>
          <w:p w14:paraId="3993DD3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 else begin</w:t>
            </w:r>
          </w:p>
          <w:p w14:paraId="78997C2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(clear | update_strb) begin</w:t>
            </w:r>
          </w:p>
          <w:p w14:paraId="333C34AA"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compare_out_tmp &lt;= 1;</w:t>
            </w:r>
          </w:p>
          <w:p w14:paraId="27BD319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024C49A"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else if (</w:t>
            </w:r>
            <w:proofErr w:type="gramStart"/>
            <w:r w:rsidRPr="00082E3D">
              <w:rPr>
                <w:rFonts w:ascii="Consolas" w:hAnsi="Consolas"/>
                <w:sz w:val="20"/>
              </w:rPr>
              <w:t>(!compare</w:t>
            </w:r>
            <w:proofErr w:type="gramEnd"/>
            <w:r w:rsidRPr="00082E3D">
              <w:rPr>
                <w:rFonts w:ascii="Consolas" w:hAnsi="Consolas"/>
                <w:sz w:val="20"/>
              </w:rPr>
              <w:t>_out) &amp; new_pixel) begin</w:t>
            </w:r>
          </w:p>
          <w:p w14:paraId="3D9711C0"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compare_out_tmp &lt;= 0;</w:t>
            </w:r>
          </w:p>
          <w:p w14:paraId="6790C95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3889F41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1F65E12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27AB9D5" w14:textId="77777777" w:rsidR="00436A0B" w:rsidRPr="00082E3D" w:rsidRDefault="00436A0B" w:rsidP="00593017">
            <w:pPr>
              <w:spacing w:before="0" w:after="0"/>
              <w:ind w:firstLine="0"/>
              <w:rPr>
                <w:rFonts w:ascii="Consolas" w:hAnsi="Consolas"/>
                <w:sz w:val="20"/>
              </w:rPr>
            </w:pPr>
          </w:p>
          <w:p w14:paraId="5937EA1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genvar i, j;</w:t>
            </w:r>
          </w:p>
          <w:p w14:paraId="511D03D2"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generate</w:t>
            </w:r>
          </w:p>
          <w:p w14:paraId="61286C5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for (i = 0; i &lt; M; i = i+1) begin</w:t>
            </w:r>
          </w:p>
          <w:p w14:paraId="66D1831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for (j = 0; j &lt; N; j = j+1) begin</w:t>
            </w:r>
          </w:p>
          <w:p w14:paraId="0E9F3E16"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always_ff </w:t>
            </w:r>
            <w:proofErr w:type="gramStart"/>
            <w:r w:rsidRPr="00082E3D">
              <w:rPr>
                <w:rFonts w:ascii="Consolas" w:hAnsi="Consolas"/>
                <w:sz w:val="20"/>
              </w:rPr>
              <w:t>@(</w:t>
            </w:r>
            <w:proofErr w:type="gramEnd"/>
            <w:r w:rsidRPr="00082E3D">
              <w:rPr>
                <w:rFonts w:ascii="Consolas" w:hAnsi="Consolas"/>
                <w:sz w:val="20"/>
              </w:rPr>
              <w:t>posedge clk or negedge reset_n) begin</w:t>
            </w:r>
          </w:p>
          <w:p w14:paraId="0E1D89F8"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if(~reset_n) begin</w:t>
            </w:r>
          </w:p>
          <w:p w14:paraId="1E429682"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1'b1;</w:t>
            </w:r>
          </w:p>
          <w:p w14:paraId="7B94C18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 else begin</w:t>
            </w:r>
          </w:p>
          <w:p w14:paraId="14D1631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 clear matrix, using when load new image</w:t>
            </w:r>
          </w:p>
          <w:p w14:paraId="3FD407C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(clear) begin</w:t>
            </w:r>
          </w:p>
          <w:p w14:paraId="443C537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1'b1;</w:t>
            </w:r>
          </w:p>
          <w:p w14:paraId="595B9A3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A38AFA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 Update pixels which has strb</w:t>
            </w:r>
          </w:p>
          <w:p w14:paraId="5BB6D0C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else if (update_strb &amp; new_pixel) begin</w:t>
            </w:r>
          </w:p>
          <w:p w14:paraId="0F73ACC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(strb_value[i][j]) begin</w:t>
            </w:r>
          </w:p>
          <w:p w14:paraId="63B8CD6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(compare_out &amp; compare_out_tmp);</w:t>
            </w:r>
          </w:p>
          <w:p w14:paraId="43AD94B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752FA45E"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3FC1B39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else if (new_pixel) begin</w:t>
            </w:r>
          </w:p>
          <w:p w14:paraId="0512A09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(strb_value[i][j]) begin</w:t>
            </w:r>
          </w:p>
          <w:p w14:paraId="36A85FD5"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compare_out_tmp;</w:t>
            </w:r>
          </w:p>
          <w:p w14:paraId="74713C14"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371AB2F8"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1650968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CACA3D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761682A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589E9A0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5786FCB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endgenerate</w:t>
            </w:r>
          </w:p>
          <w:p w14:paraId="7098F474" w14:textId="77777777" w:rsidR="00436A0B" w:rsidRPr="00082E3D" w:rsidRDefault="00436A0B" w:rsidP="00593017">
            <w:pPr>
              <w:spacing w:before="0" w:after="0"/>
              <w:ind w:firstLine="0"/>
              <w:rPr>
                <w:rFonts w:ascii="Consolas" w:hAnsi="Consolas"/>
                <w:sz w:val="20"/>
              </w:rPr>
            </w:pPr>
          </w:p>
          <w:p w14:paraId="36E70465" w14:textId="77777777" w:rsidR="00436A0B" w:rsidRPr="00082E3D" w:rsidRDefault="00436A0B" w:rsidP="00593017">
            <w:pPr>
              <w:spacing w:before="0" w:after="0"/>
              <w:ind w:firstLine="0"/>
              <w:rPr>
                <w:rFonts w:ascii="Consolas" w:hAnsi="Consolas"/>
                <w:sz w:val="20"/>
              </w:rPr>
            </w:pPr>
          </w:p>
          <w:p w14:paraId="52BA99BF" w14:textId="57A07314" w:rsidR="00766238" w:rsidRPr="00082E3D" w:rsidRDefault="00436A0B" w:rsidP="00593017">
            <w:pPr>
              <w:spacing w:before="0" w:after="0"/>
              <w:ind w:firstLine="0"/>
              <w:rPr>
                <w:rFonts w:ascii="Consolas" w:hAnsi="Consolas"/>
                <w:sz w:val="20"/>
              </w:rPr>
            </w:pPr>
            <w:r w:rsidRPr="00082E3D">
              <w:rPr>
                <w:rFonts w:ascii="Consolas" w:hAnsi="Consolas"/>
                <w:sz w:val="20"/>
              </w:rPr>
              <w:t>endmodule</w:t>
            </w:r>
          </w:p>
        </w:tc>
      </w:tr>
    </w:tbl>
    <w:p w14:paraId="6FA4546D" w14:textId="6009C0E0" w:rsidR="00766238" w:rsidRDefault="00446CD3" w:rsidP="00446CD3">
      <w:pPr>
        <w:pStyle w:val="Heading2"/>
      </w:pPr>
      <w:bookmarkStart w:id="122" w:name="_Toc125906003"/>
      <w:r>
        <w:lastRenderedPageBreak/>
        <w:t>eda_max</w:t>
      </w:r>
      <w:bookmarkEnd w:id="122"/>
    </w:p>
    <w:p w14:paraId="71394849" w14:textId="29823161" w:rsidR="00446CD3" w:rsidRDefault="00446CD3" w:rsidP="00446CD3">
      <w:pPr>
        <w:pStyle w:val="Caption"/>
      </w:pPr>
      <w:bookmarkStart w:id="123" w:name="_Toc125903534"/>
      <w:r>
        <w:t xml:space="preserve">Table </w:t>
      </w:r>
      <w:fldSimple w:instr=" STYLEREF 1 \s ">
        <w:r w:rsidR="006A0071">
          <w:rPr>
            <w:noProof/>
          </w:rPr>
          <w:t>4</w:t>
        </w:r>
      </w:fldSimple>
      <w:r w:rsidR="007F36DF">
        <w:t>.</w:t>
      </w:r>
      <w:fldSimple w:instr=" SEQ Table \* ARABIC \s 1 ">
        <w:r w:rsidR="006A0071">
          <w:rPr>
            <w:noProof/>
          </w:rPr>
          <w:t>9</w:t>
        </w:r>
      </w:fldSimple>
      <w:r>
        <w:t xml:space="preserve"> eda_max code</w:t>
      </w:r>
      <w:bookmarkEnd w:id="123"/>
    </w:p>
    <w:tbl>
      <w:tblPr>
        <w:tblStyle w:val="TableGrid"/>
        <w:tblW w:w="0" w:type="auto"/>
        <w:tblLook w:val="04A0" w:firstRow="1" w:lastRow="0" w:firstColumn="1" w:lastColumn="0" w:noHBand="0" w:noVBand="1"/>
      </w:tblPr>
      <w:tblGrid>
        <w:gridCol w:w="9061"/>
      </w:tblGrid>
      <w:tr w:rsidR="00446CD3" w:rsidRPr="00082E3D" w14:paraId="13EB4B85" w14:textId="77777777" w:rsidTr="00446CD3">
        <w:tc>
          <w:tcPr>
            <w:tcW w:w="9061" w:type="dxa"/>
          </w:tcPr>
          <w:p w14:paraId="5103A45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`include "eda_global_define.svh"</w:t>
            </w:r>
          </w:p>
          <w:p w14:paraId="13C5141F" w14:textId="77777777" w:rsidR="00446CD3" w:rsidRPr="00082E3D" w:rsidRDefault="00446CD3" w:rsidP="00593017">
            <w:pPr>
              <w:spacing w:before="0" w:after="0"/>
              <w:ind w:firstLine="0"/>
              <w:rPr>
                <w:rFonts w:ascii="Consolas" w:hAnsi="Consolas"/>
                <w:sz w:val="20"/>
              </w:rPr>
            </w:pPr>
          </w:p>
          <w:p w14:paraId="0AA1B3A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module eda_max </w:t>
            </w:r>
            <w:proofErr w:type="gramStart"/>
            <w:r w:rsidRPr="00082E3D">
              <w:rPr>
                <w:rFonts w:ascii="Consolas" w:hAnsi="Consolas"/>
                <w:sz w:val="20"/>
              </w:rPr>
              <w:t>#(</w:t>
            </w:r>
            <w:proofErr w:type="gramEnd"/>
          </w:p>
          <w:p w14:paraId="787668C1"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parameter PIXEL_WIDTH = `CFG_PIXEL_WIDTH</w:t>
            </w:r>
          </w:p>
          <w:p w14:paraId="719DB8CF"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w:t>
            </w:r>
          </w:p>
          <w:p w14:paraId="4AC7D16A"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 xml:space="preserve">PIXEL_WIDTH - 1:0] a  , </w:t>
            </w:r>
          </w:p>
          <w:p w14:paraId="6EB99ED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 xml:space="preserve">PIXEL_WIDTH - 1:0] b  , </w:t>
            </w:r>
          </w:p>
          <w:p w14:paraId="62101F1C"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output logic [PIXEL_WIDTH - 1:0] out</w:t>
            </w:r>
          </w:p>
          <w:p w14:paraId="1F865036"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w:t>
            </w:r>
          </w:p>
          <w:p w14:paraId="7EBFF5B0" w14:textId="77777777" w:rsidR="00446CD3" w:rsidRPr="00082E3D" w:rsidRDefault="00446CD3" w:rsidP="00593017">
            <w:pPr>
              <w:spacing w:before="0" w:after="0"/>
              <w:ind w:firstLine="0"/>
              <w:rPr>
                <w:rFonts w:ascii="Consolas" w:hAnsi="Consolas"/>
                <w:sz w:val="20"/>
              </w:rPr>
            </w:pPr>
          </w:p>
          <w:p w14:paraId="25416B7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always_comb begin</w:t>
            </w:r>
          </w:p>
          <w:p w14:paraId="59C521FA"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if (a &gt; b)</w:t>
            </w:r>
          </w:p>
          <w:p w14:paraId="7AB55AE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out = a;</w:t>
            </w:r>
          </w:p>
          <w:p w14:paraId="1A6DE72E"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else</w:t>
            </w:r>
          </w:p>
          <w:p w14:paraId="054A824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out = b;</w:t>
            </w:r>
          </w:p>
          <w:p w14:paraId="16751BAA"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end</w:t>
            </w:r>
          </w:p>
          <w:p w14:paraId="0AAC6D57" w14:textId="25B306E0" w:rsidR="00446CD3" w:rsidRPr="00082E3D" w:rsidRDefault="00446CD3" w:rsidP="00593017">
            <w:pPr>
              <w:spacing w:before="0" w:after="0"/>
              <w:ind w:firstLine="0"/>
              <w:rPr>
                <w:rFonts w:ascii="Consolas" w:hAnsi="Consolas"/>
                <w:sz w:val="20"/>
              </w:rPr>
            </w:pPr>
            <w:r w:rsidRPr="00082E3D">
              <w:rPr>
                <w:rFonts w:ascii="Consolas" w:hAnsi="Consolas"/>
                <w:sz w:val="20"/>
              </w:rPr>
              <w:t>endmodule</w:t>
            </w:r>
          </w:p>
        </w:tc>
      </w:tr>
    </w:tbl>
    <w:p w14:paraId="34D1B376" w14:textId="77777777" w:rsidR="00446CD3" w:rsidRPr="00446CD3" w:rsidRDefault="00446CD3" w:rsidP="00446CD3">
      <w:pPr>
        <w:ind w:firstLine="0"/>
      </w:pPr>
    </w:p>
    <w:p w14:paraId="064A5FB7" w14:textId="47D3A0E1" w:rsidR="00273E02" w:rsidRDefault="00273E02" w:rsidP="00273E02">
      <w:pPr>
        <w:pStyle w:val="Heading2"/>
      </w:pPr>
      <w:bookmarkStart w:id="124" w:name="_Toc125906004"/>
      <w:r>
        <w:lastRenderedPageBreak/>
        <w:t>eda_one_hot_to_bin</w:t>
      </w:r>
      <w:bookmarkEnd w:id="124"/>
    </w:p>
    <w:p w14:paraId="2BB32BB6" w14:textId="3CE35E5B" w:rsidR="00273E02" w:rsidRDefault="00273E02" w:rsidP="00273E02">
      <w:pPr>
        <w:pStyle w:val="Caption"/>
      </w:pPr>
      <w:bookmarkStart w:id="125" w:name="_Toc125903535"/>
      <w:r>
        <w:t xml:space="preserve">Table </w:t>
      </w:r>
      <w:fldSimple w:instr=" STYLEREF 1 \s ">
        <w:r w:rsidR="006A0071">
          <w:rPr>
            <w:noProof/>
          </w:rPr>
          <w:t>4</w:t>
        </w:r>
      </w:fldSimple>
      <w:r w:rsidR="007F36DF">
        <w:t>.</w:t>
      </w:r>
      <w:fldSimple w:instr=" SEQ Table \* ARABIC \s 1 ">
        <w:r w:rsidR="006A0071">
          <w:rPr>
            <w:noProof/>
          </w:rPr>
          <w:t>10</w:t>
        </w:r>
      </w:fldSimple>
      <w:r>
        <w:t xml:space="preserve"> eda_one_hot_to_bin code</w:t>
      </w:r>
      <w:bookmarkEnd w:id="125"/>
    </w:p>
    <w:tbl>
      <w:tblPr>
        <w:tblStyle w:val="TableGrid"/>
        <w:tblW w:w="0" w:type="auto"/>
        <w:tblLook w:val="04A0" w:firstRow="1" w:lastRow="0" w:firstColumn="1" w:lastColumn="0" w:noHBand="0" w:noVBand="1"/>
      </w:tblPr>
      <w:tblGrid>
        <w:gridCol w:w="9061"/>
      </w:tblGrid>
      <w:tr w:rsidR="00273E02" w:rsidRPr="00082E3D" w14:paraId="67CD5AA2" w14:textId="77777777" w:rsidTr="00273E02">
        <w:tc>
          <w:tcPr>
            <w:tcW w:w="9061" w:type="dxa"/>
          </w:tcPr>
          <w:p w14:paraId="176F1F0B"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`include "eda_global_define.svh"</w:t>
            </w:r>
          </w:p>
          <w:p w14:paraId="1D06A5C4" w14:textId="77777777" w:rsidR="00273E02" w:rsidRPr="00082E3D" w:rsidRDefault="00273E02" w:rsidP="00593017">
            <w:pPr>
              <w:spacing w:before="0" w:after="0"/>
              <w:ind w:firstLine="0"/>
              <w:rPr>
                <w:rFonts w:ascii="Consolas" w:hAnsi="Consolas"/>
                <w:sz w:val="20"/>
              </w:rPr>
            </w:pPr>
          </w:p>
          <w:p w14:paraId="23120F98"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module eda_one_hot_to_bin </w:t>
            </w:r>
            <w:proofErr w:type="gramStart"/>
            <w:r w:rsidRPr="00082E3D">
              <w:rPr>
                <w:rFonts w:ascii="Consolas" w:hAnsi="Consolas"/>
                <w:sz w:val="20"/>
              </w:rPr>
              <w:t>#(</w:t>
            </w:r>
            <w:proofErr w:type="gramEnd"/>
          </w:p>
          <w:p w14:paraId="06ED0753"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parameter ONE_HOT_WIDTH = `CFG_N    </w:t>
            </w:r>
            <w:proofErr w:type="gramStart"/>
            <w:r w:rsidRPr="00082E3D">
              <w:rPr>
                <w:rFonts w:ascii="Consolas" w:hAnsi="Consolas"/>
                <w:sz w:val="20"/>
              </w:rPr>
              <w:t xml:space="preserve">  ,</w:t>
            </w:r>
            <w:proofErr w:type="gramEnd"/>
          </w:p>
          <w:p w14:paraId="4E3EAB1B"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parameter BIN_WIDTH     = `CFG_J_WIDTH </w:t>
            </w:r>
          </w:p>
          <w:p w14:paraId="55370E3D"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w:t>
            </w:r>
          </w:p>
          <w:p w14:paraId="3C2A156C"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w:t>
            </w:r>
          </w:p>
          <w:p w14:paraId="3584B337"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ONE_HOT_WIDTH - 1:0] one_hot_code, // One-hot code</w:t>
            </w:r>
          </w:p>
          <w:p w14:paraId="3EDC1CCC"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output logic [BIN_WIDTH - 1:0]     bin_code      // Binary code</w:t>
            </w:r>
          </w:p>
          <w:p w14:paraId="1D499375"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w:t>
            </w:r>
          </w:p>
          <w:p w14:paraId="2AAA9EB6" w14:textId="77777777" w:rsidR="00273E02" w:rsidRPr="00082E3D" w:rsidRDefault="00273E02" w:rsidP="00593017">
            <w:pPr>
              <w:spacing w:before="0" w:after="0"/>
              <w:ind w:firstLine="0"/>
              <w:rPr>
                <w:rFonts w:ascii="Consolas" w:hAnsi="Consolas"/>
                <w:sz w:val="20"/>
              </w:rPr>
            </w:pPr>
          </w:p>
          <w:p w14:paraId="6E977039"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always_comb begin</w:t>
            </w:r>
          </w:p>
          <w:p w14:paraId="42B93F2E"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bin_code = 0;</w:t>
            </w:r>
          </w:p>
          <w:p w14:paraId="57B9A6F2"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for (int i = ONE_HOT_WIDTH - 1; i &gt;= 0; i--) begin</w:t>
            </w:r>
          </w:p>
          <w:p w14:paraId="08466696"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if (one_hot_code[i]) begin</w:t>
            </w:r>
          </w:p>
          <w:p w14:paraId="0FDA45B6"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bin_code = i;</w:t>
            </w:r>
          </w:p>
          <w:p w14:paraId="43B119F4"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end</w:t>
            </w:r>
          </w:p>
          <w:p w14:paraId="7C3D8060"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end</w:t>
            </w:r>
          </w:p>
          <w:p w14:paraId="5E72E1CD"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end</w:t>
            </w:r>
          </w:p>
          <w:p w14:paraId="784D6A48" w14:textId="77777777" w:rsidR="00273E02" w:rsidRPr="00082E3D" w:rsidRDefault="00273E02" w:rsidP="00593017">
            <w:pPr>
              <w:spacing w:before="0" w:after="0"/>
              <w:ind w:firstLine="0"/>
              <w:rPr>
                <w:rFonts w:ascii="Consolas" w:hAnsi="Consolas"/>
                <w:sz w:val="20"/>
              </w:rPr>
            </w:pPr>
          </w:p>
          <w:p w14:paraId="333733DC" w14:textId="4CF3532D" w:rsidR="00273E02" w:rsidRPr="00082E3D" w:rsidRDefault="00273E02" w:rsidP="00593017">
            <w:pPr>
              <w:spacing w:before="0" w:after="0"/>
              <w:ind w:firstLine="0"/>
              <w:rPr>
                <w:rFonts w:ascii="Consolas" w:hAnsi="Consolas"/>
                <w:sz w:val="20"/>
              </w:rPr>
            </w:pPr>
            <w:r w:rsidRPr="00082E3D">
              <w:rPr>
                <w:rFonts w:ascii="Consolas" w:hAnsi="Consolas"/>
                <w:sz w:val="20"/>
              </w:rPr>
              <w:t>endmodule</w:t>
            </w:r>
          </w:p>
        </w:tc>
      </w:tr>
    </w:tbl>
    <w:p w14:paraId="25434910" w14:textId="1055BB14" w:rsidR="00273E02" w:rsidRDefault="002B5976" w:rsidP="002B5976">
      <w:pPr>
        <w:pStyle w:val="Heading2"/>
      </w:pPr>
      <w:bookmarkStart w:id="126" w:name="_Toc125906005"/>
      <w:r>
        <w:t>sync_fifo</w:t>
      </w:r>
      <w:bookmarkEnd w:id="126"/>
    </w:p>
    <w:p w14:paraId="13E1FB86" w14:textId="49182775" w:rsidR="00273E02" w:rsidRDefault="002B5976" w:rsidP="002B5976">
      <w:pPr>
        <w:pStyle w:val="Caption"/>
      </w:pPr>
      <w:bookmarkStart w:id="127" w:name="_Toc125903536"/>
      <w:r>
        <w:t xml:space="preserve">Table </w:t>
      </w:r>
      <w:fldSimple w:instr=" STYLEREF 1 \s ">
        <w:r w:rsidR="006A0071">
          <w:rPr>
            <w:noProof/>
          </w:rPr>
          <w:t>4</w:t>
        </w:r>
      </w:fldSimple>
      <w:r w:rsidR="007F36DF">
        <w:t>.</w:t>
      </w:r>
      <w:fldSimple w:instr=" SEQ Table \* ARABIC \s 1 ">
        <w:r w:rsidR="006A0071">
          <w:rPr>
            <w:noProof/>
          </w:rPr>
          <w:t>11</w:t>
        </w:r>
      </w:fldSimple>
      <w:r>
        <w:t xml:space="preserve"> sync_fifo code</w:t>
      </w:r>
      <w:bookmarkEnd w:id="127"/>
    </w:p>
    <w:tbl>
      <w:tblPr>
        <w:tblStyle w:val="TableGrid"/>
        <w:tblW w:w="0" w:type="auto"/>
        <w:tblLook w:val="04A0" w:firstRow="1" w:lastRow="0" w:firstColumn="1" w:lastColumn="0" w:noHBand="0" w:noVBand="1"/>
      </w:tblPr>
      <w:tblGrid>
        <w:gridCol w:w="9061"/>
      </w:tblGrid>
      <w:tr w:rsidR="002B5976" w:rsidRPr="00082E3D" w14:paraId="105E3B46" w14:textId="77777777" w:rsidTr="002B5976">
        <w:tc>
          <w:tcPr>
            <w:tcW w:w="9061" w:type="dxa"/>
          </w:tcPr>
          <w:p w14:paraId="01AD0AD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6686AD14" w14:textId="77777777" w:rsidR="00544B4A" w:rsidRPr="00082E3D" w:rsidRDefault="00544B4A" w:rsidP="00593017">
            <w:pPr>
              <w:spacing w:before="0" w:after="0"/>
              <w:ind w:firstLine="0"/>
              <w:rPr>
                <w:rFonts w:ascii="Consolas" w:hAnsi="Consolas"/>
                <w:sz w:val="20"/>
              </w:rPr>
            </w:pPr>
          </w:p>
          <w:p w14:paraId="57AACE9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module sync_fifo </w:t>
            </w:r>
            <w:proofErr w:type="gramStart"/>
            <w:r w:rsidRPr="00082E3D">
              <w:rPr>
                <w:rFonts w:ascii="Consolas" w:hAnsi="Consolas"/>
                <w:sz w:val="20"/>
              </w:rPr>
              <w:t>#(</w:t>
            </w:r>
            <w:proofErr w:type="gramEnd"/>
          </w:p>
          <w:p w14:paraId="4EC3ED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parameter FIFO_DEPTH = `CFG_FIFO_DEPTH     </w:t>
            </w:r>
            <w:proofErr w:type="gramStart"/>
            <w:r w:rsidRPr="00082E3D">
              <w:rPr>
                <w:rFonts w:ascii="Consolas" w:hAnsi="Consolas"/>
                <w:sz w:val="20"/>
              </w:rPr>
              <w:t xml:space="preserve">  ,</w:t>
            </w:r>
            <w:proofErr w:type="gramEnd"/>
            <w:r w:rsidRPr="00082E3D">
              <w:rPr>
                <w:rFonts w:ascii="Consolas" w:hAnsi="Consolas"/>
                <w:sz w:val="20"/>
              </w:rPr>
              <w:t xml:space="preserve"> // FIFO depth</w:t>
            </w:r>
          </w:p>
          <w:p w14:paraId="4D74F9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14:paraId="1BA0D79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$clog2(FIFO_</w:t>
            </w:r>
            <w:proofErr w:type="gramStart"/>
            <w:r w:rsidRPr="00082E3D">
              <w:rPr>
                <w:rFonts w:ascii="Consolas" w:hAnsi="Consolas"/>
                <w:sz w:val="20"/>
              </w:rPr>
              <w:t xml:space="preserve">DEPTH)   </w:t>
            </w:r>
            <w:proofErr w:type="gramEnd"/>
            <w:r w:rsidRPr="00082E3D">
              <w:rPr>
                <w:rFonts w:ascii="Consolas" w:hAnsi="Consolas"/>
                <w:sz w:val="20"/>
              </w:rPr>
              <w:t xml:space="preserve">   // Address width</w:t>
            </w:r>
          </w:p>
          <w:p w14:paraId="047C723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353642B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7DAAD3D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i_clk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14:paraId="1D8E3C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i_rst_n        </w:t>
            </w:r>
            <w:proofErr w:type="gramStart"/>
            <w:r w:rsidRPr="00082E3D">
              <w:rPr>
                <w:rFonts w:ascii="Consolas" w:hAnsi="Consolas"/>
                <w:sz w:val="20"/>
              </w:rPr>
              <w:t xml:space="preserve">  ,</w:t>
            </w:r>
            <w:proofErr w:type="gramEnd"/>
            <w:r w:rsidRPr="00082E3D">
              <w:rPr>
                <w:rFonts w:ascii="Consolas" w:hAnsi="Consolas"/>
                <w:sz w:val="20"/>
              </w:rPr>
              <w:t xml:space="preserve"> // Source domain asynchronous reset (active low)</w:t>
            </w:r>
          </w:p>
          <w:p w14:paraId="74C00A0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i_valid_s      </w:t>
            </w:r>
            <w:proofErr w:type="gramStart"/>
            <w:r w:rsidRPr="00082E3D">
              <w:rPr>
                <w:rFonts w:ascii="Consolas" w:hAnsi="Consolas"/>
                <w:sz w:val="20"/>
              </w:rPr>
              <w:t xml:space="preserve">  ,</w:t>
            </w:r>
            <w:proofErr w:type="gramEnd"/>
            <w:r w:rsidRPr="00082E3D">
              <w:rPr>
                <w:rFonts w:ascii="Consolas" w:hAnsi="Consolas"/>
                <w:sz w:val="20"/>
              </w:rPr>
              <w:t xml:space="preserve"> // Request write data into FIFO</w:t>
            </w:r>
          </w:p>
          <w:p w14:paraId="064E4C5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w:t>
            </w:r>
            <w:proofErr w:type="gramStart"/>
            <w:r w:rsidRPr="00082E3D">
              <w:rPr>
                <w:rFonts w:ascii="Consolas" w:hAnsi="Consolas"/>
                <w:sz w:val="20"/>
              </w:rPr>
              <w:t xml:space="preserve">   [</w:t>
            </w:r>
            <w:proofErr w:type="gramEnd"/>
            <w:r w:rsidRPr="00082E3D">
              <w:rPr>
                <w:rFonts w:ascii="Consolas" w:hAnsi="Consolas"/>
                <w:sz w:val="20"/>
              </w:rPr>
              <w:t>ADDR_WIDTH-1:0] i_almostfull_lvl , // The number of empty memory locations in the FIFO at which the o_almostfull flag is active</w:t>
            </w:r>
          </w:p>
          <w:p w14:paraId="04D2B73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w:t>
            </w:r>
            <w:proofErr w:type="gramStart"/>
            <w:r w:rsidRPr="00082E3D">
              <w:rPr>
                <w:rFonts w:ascii="Consolas" w:hAnsi="Consolas"/>
                <w:sz w:val="20"/>
              </w:rPr>
              <w:t xml:space="preserve">   [</w:t>
            </w:r>
            <w:proofErr w:type="gramEnd"/>
            <w:r w:rsidRPr="00082E3D">
              <w:rPr>
                <w:rFonts w:ascii="Consolas" w:hAnsi="Consolas"/>
                <w:sz w:val="20"/>
              </w:rPr>
              <w:t>DATA_WIDTH-1:0] i_datain         , // Push data in FIFO</w:t>
            </w:r>
          </w:p>
          <w:p w14:paraId="22CC63A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i_ready_m      </w:t>
            </w:r>
            <w:proofErr w:type="gramStart"/>
            <w:r w:rsidRPr="00082E3D">
              <w:rPr>
                <w:rFonts w:ascii="Consolas" w:hAnsi="Consolas"/>
                <w:sz w:val="20"/>
              </w:rPr>
              <w:t xml:space="preserve">  ,</w:t>
            </w:r>
            <w:proofErr w:type="gramEnd"/>
            <w:r w:rsidRPr="00082E3D">
              <w:rPr>
                <w:rFonts w:ascii="Consolas" w:hAnsi="Consolas"/>
                <w:sz w:val="20"/>
              </w:rPr>
              <w:t xml:space="preserve"> // Request read data from FIFO</w:t>
            </w:r>
          </w:p>
          <w:p w14:paraId="16178B8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w:t>
            </w:r>
            <w:proofErr w:type="gramStart"/>
            <w:r w:rsidRPr="00082E3D">
              <w:rPr>
                <w:rFonts w:ascii="Consolas" w:hAnsi="Consolas"/>
                <w:sz w:val="20"/>
              </w:rPr>
              <w:t xml:space="preserve">   [</w:t>
            </w:r>
            <w:proofErr w:type="gramEnd"/>
            <w:r w:rsidRPr="00082E3D">
              <w:rPr>
                <w:rFonts w:ascii="Consolas" w:hAnsi="Consolas"/>
                <w:sz w:val="20"/>
              </w:rPr>
              <w:t>ADDR_WIDTH-1:0] i_almostempty_lvl, // The number of empty memory locations in the FIFO at which the o_almostempty flag is active</w:t>
            </w:r>
          </w:p>
          <w:p w14:paraId="2050AB0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o_ready_s      </w:t>
            </w:r>
            <w:proofErr w:type="gramStart"/>
            <w:r w:rsidRPr="00082E3D">
              <w:rPr>
                <w:rFonts w:ascii="Consolas" w:hAnsi="Consolas"/>
                <w:sz w:val="20"/>
              </w:rPr>
              <w:t xml:space="preserve">  ,</w:t>
            </w:r>
            <w:proofErr w:type="gramEnd"/>
            <w:r w:rsidRPr="00082E3D">
              <w:rPr>
                <w:rFonts w:ascii="Consolas" w:hAnsi="Consolas"/>
                <w:sz w:val="20"/>
              </w:rPr>
              <w:t xml:space="preserve"> // Status write data into FIFO (if FIFO not full then o_ready_s = 1)</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p>
          <w:p w14:paraId="51BE4ED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o_almostfull   </w:t>
            </w:r>
            <w:proofErr w:type="gramStart"/>
            <w:r w:rsidRPr="00082E3D">
              <w:rPr>
                <w:rFonts w:ascii="Consolas" w:hAnsi="Consolas"/>
                <w:sz w:val="20"/>
              </w:rPr>
              <w:t xml:space="preserve">  ,</w:t>
            </w:r>
            <w:proofErr w:type="gramEnd"/>
            <w:r w:rsidRPr="00082E3D">
              <w:rPr>
                <w:rFonts w:ascii="Consolas" w:hAnsi="Consolas"/>
                <w:sz w:val="20"/>
              </w:rPr>
              <w:t xml:space="preserve"> // FIFO almostfull flag (determined by i_almostfull_lvl)</w:t>
            </w:r>
          </w:p>
          <w:p w14:paraId="0CE2538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o_full         </w:t>
            </w:r>
            <w:proofErr w:type="gramStart"/>
            <w:r w:rsidRPr="00082E3D">
              <w:rPr>
                <w:rFonts w:ascii="Consolas" w:hAnsi="Consolas"/>
                <w:sz w:val="20"/>
              </w:rPr>
              <w:t xml:space="preserve">  ,</w:t>
            </w:r>
            <w:proofErr w:type="gramEnd"/>
            <w:r w:rsidRPr="00082E3D">
              <w:rPr>
                <w:rFonts w:ascii="Consolas" w:hAnsi="Consolas"/>
                <w:sz w:val="20"/>
              </w:rPr>
              <w:t xml:space="preserve"> // FIFO full flag</w:t>
            </w:r>
          </w:p>
          <w:p w14:paraId="61AB7DA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o_valid_m      </w:t>
            </w:r>
            <w:proofErr w:type="gramStart"/>
            <w:r w:rsidRPr="00082E3D">
              <w:rPr>
                <w:rFonts w:ascii="Consolas" w:hAnsi="Consolas"/>
                <w:sz w:val="20"/>
              </w:rPr>
              <w:t xml:space="preserve">  ,</w:t>
            </w:r>
            <w:proofErr w:type="gramEnd"/>
            <w:r w:rsidRPr="00082E3D">
              <w:rPr>
                <w:rFonts w:ascii="Consolas" w:hAnsi="Consolas"/>
                <w:sz w:val="20"/>
              </w:rPr>
              <w:t xml:space="preserve"> // Status read data from FIFO (if FIFO not empty then o_valid_m = 1)</w:t>
            </w:r>
          </w:p>
          <w:p w14:paraId="0B00ED3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o_almostempty  </w:t>
            </w:r>
            <w:proofErr w:type="gramStart"/>
            <w:r w:rsidRPr="00082E3D">
              <w:rPr>
                <w:rFonts w:ascii="Consolas" w:hAnsi="Consolas"/>
                <w:sz w:val="20"/>
              </w:rPr>
              <w:t xml:space="preserve">  ,</w:t>
            </w:r>
            <w:proofErr w:type="gramEnd"/>
            <w:r w:rsidRPr="00082E3D">
              <w:rPr>
                <w:rFonts w:ascii="Consolas" w:hAnsi="Consolas"/>
                <w:sz w:val="20"/>
              </w:rPr>
              <w:t xml:space="preserve"> // FIFO almostempty flag (determined by i_almostempty_lvl)</w:t>
            </w:r>
          </w:p>
          <w:p w14:paraId="3D99975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o_empty        </w:t>
            </w:r>
            <w:proofErr w:type="gramStart"/>
            <w:r w:rsidRPr="00082E3D">
              <w:rPr>
                <w:rFonts w:ascii="Consolas" w:hAnsi="Consolas"/>
                <w:sz w:val="20"/>
              </w:rPr>
              <w:t xml:space="preserve">  ,</w:t>
            </w:r>
            <w:proofErr w:type="gramEnd"/>
            <w:r w:rsidRPr="00082E3D">
              <w:rPr>
                <w:rFonts w:ascii="Consolas" w:hAnsi="Consolas"/>
                <w:sz w:val="20"/>
              </w:rPr>
              <w:t xml:space="preserve"> // FIFO empty flag</w:t>
            </w:r>
          </w:p>
          <w:p w14:paraId="484F090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output  [</w:t>
            </w:r>
            <w:proofErr w:type="gramEnd"/>
            <w:r w:rsidRPr="00082E3D">
              <w:rPr>
                <w:rFonts w:ascii="Consolas" w:hAnsi="Consolas"/>
                <w:sz w:val="20"/>
              </w:rPr>
              <w:t>DATA_WIDTH-1:0] o_dataout          // Pop data from FIFO</w:t>
            </w:r>
          </w:p>
          <w:p w14:paraId="1B1AC63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w:t>
            </w:r>
          </w:p>
          <w:p w14:paraId="6D31D515" w14:textId="77777777" w:rsidR="00544B4A" w:rsidRPr="00082E3D" w:rsidRDefault="00544B4A" w:rsidP="00593017">
            <w:pPr>
              <w:spacing w:before="0" w:after="0"/>
              <w:ind w:firstLine="0"/>
              <w:rPr>
                <w:rFonts w:ascii="Consolas" w:hAnsi="Consolas"/>
                <w:sz w:val="20"/>
              </w:rPr>
            </w:pPr>
          </w:p>
          <w:p w14:paraId="2BC888EE" w14:textId="77777777" w:rsidR="00544B4A" w:rsidRPr="00082E3D" w:rsidRDefault="00544B4A" w:rsidP="00593017">
            <w:pPr>
              <w:spacing w:before="0" w:after="0"/>
              <w:ind w:firstLine="0"/>
              <w:rPr>
                <w:rFonts w:ascii="Consolas" w:hAnsi="Consolas"/>
                <w:sz w:val="20"/>
              </w:rPr>
            </w:pPr>
          </w:p>
          <w:p w14:paraId="4739E78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13731FE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429C755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74DF421" w14:textId="77777777" w:rsidR="00544B4A" w:rsidRPr="00082E3D" w:rsidRDefault="00544B4A" w:rsidP="00593017">
            <w:pPr>
              <w:spacing w:before="0" w:after="0"/>
              <w:ind w:firstLine="0"/>
              <w:rPr>
                <w:rFonts w:ascii="Consolas" w:hAnsi="Consolas"/>
                <w:sz w:val="20"/>
              </w:rPr>
            </w:pPr>
          </w:p>
          <w:p w14:paraId="549B5CF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[ADDR_WIDTH:0] wr_addr; // Write address (Write pointer)</w:t>
            </w:r>
          </w:p>
          <w:p w14:paraId="67498A4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[ADDR_WIDTH:0] rd_addr; // Read address (Read pointer)</w:t>
            </w:r>
          </w:p>
          <w:p w14:paraId="0B4AA1E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wr_</w:t>
            </w:r>
            <w:proofErr w:type="gramStart"/>
            <w:r w:rsidRPr="00082E3D">
              <w:rPr>
                <w:rFonts w:ascii="Consolas" w:hAnsi="Consolas"/>
                <w:sz w:val="20"/>
              </w:rPr>
              <w:t>en  ;</w:t>
            </w:r>
            <w:proofErr w:type="gramEnd"/>
            <w:r w:rsidRPr="00082E3D">
              <w:rPr>
                <w:rFonts w:ascii="Consolas" w:hAnsi="Consolas"/>
                <w:sz w:val="20"/>
              </w:rPr>
              <w:t xml:space="preserve"> // Write enable</w:t>
            </w:r>
          </w:p>
          <w:p w14:paraId="493117A5" w14:textId="77777777" w:rsidR="00544B4A" w:rsidRPr="00082E3D" w:rsidRDefault="00544B4A" w:rsidP="00593017">
            <w:pPr>
              <w:spacing w:before="0" w:after="0"/>
              <w:ind w:firstLine="0"/>
              <w:rPr>
                <w:rFonts w:ascii="Consolas" w:hAnsi="Consolas"/>
                <w:sz w:val="20"/>
              </w:rPr>
            </w:pPr>
          </w:p>
          <w:p w14:paraId="7B64E5C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8D04FD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Synchronous FIFO memory</w:t>
            </w:r>
          </w:p>
          <w:p w14:paraId="1A940D2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CCA4CEB" w14:textId="77777777" w:rsidR="00544B4A" w:rsidRPr="00082E3D" w:rsidRDefault="00544B4A" w:rsidP="00593017">
            <w:pPr>
              <w:spacing w:before="0" w:after="0"/>
              <w:ind w:firstLine="0"/>
              <w:rPr>
                <w:rFonts w:ascii="Consolas" w:hAnsi="Consolas"/>
                <w:sz w:val="20"/>
              </w:rPr>
            </w:pPr>
          </w:p>
          <w:p w14:paraId="37F5977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sync_fifo_mem sync_fifo_mem_inst (</w:t>
            </w:r>
          </w:p>
          <w:p w14:paraId="63C127C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14:paraId="042075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t>
            </w:r>
            <w:proofErr w:type="gramStart"/>
            <w:r w:rsidRPr="00082E3D">
              <w:rPr>
                <w:rFonts w:ascii="Consolas" w:hAnsi="Consolas"/>
                <w:sz w:val="20"/>
              </w:rPr>
              <w:t>/ .reset</w:t>
            </w:r>
            <w:proofErr w:type="gramEnd"/>
            <w:r w:rsidRPr="00082E3D">
              <w:rPr>
                <w:rFonts w:ascii="Consolas" w:hAnsi="Consolas"/>
                <w:sz w:val="20"/>
              </w:rPr>
              <w:t>_n(i_rst_n                ),</w:t>
            </w:r>
          </w:p>
          <w:p w14:paraId="6C5AF2D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_data(i_datain               ),</w:t>
            </w:r>
          </w:p>
          <w:p w14:paraId="782378C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_addr(wr_addr[ADDR_WIDTH-1:0]),</w:t>
            </w:r>
          </w:p>
          <w:p w14:paraId="03DD2D3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_en  (wr_en                  ),</w:t>
            </w:r>
          </w:p>
          <w:p w14:paraId="571C05A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_addr(rd_addr[ADDR_WIDTH-1:0]),</w:t>
            </w:r>
          </w:p>
          <w:p w14:paraId="691272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 xml:space="preserve">_data(o_dataout              ) </w:t>
            </w:r>
          </w:p>
          <w:p w14:paraId="03CEAC1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AAD7DBF" w14:textId="77777777" w:rsidR="00544B4A" w:rsidRPr="00082E3D" w:rsidRDefault="00544B4A" w:rsidP="00593017">
            <w:pPr>
              <w:spacing w:before="0" w:after="0"/>
              <w:ind w:firstLine="0"/>
              <w:rPr>
                <w:rFonts w:ascii="Consolas" w:hAnsi="Consolas"/>
                <w:sz w:val="20"/>
              </w:rPr>
            </w:pPr>
          </w:p>
          <w:p w14:paraId="5CBDDE7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B0CE33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control</w:t>
            </w:r>
          </w:p>
          <w:p w14:paraId="38754FE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7864CAC" w14:textId="77777777" w:rsidR="00544B4A" w:rsidRPr="00082E3D" w:rsidRDefault="00544B4A" w:rsidP="00593017">
            <w:pPr>
              <w:spacing w:before="0" w:after="0"/>
              <w:ind w:firstLine="0"/>
              <w:rPr>
                <w:rFonts w:ascii="Consolas" w:hAnsi="Consolas"/>
                <w:sz w:val="20"/>
              </w:rPr>
            </w:pPr>
          </w:p>
          <w:p w14:paraId="4638257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write_control write_control_inst (</w:t>
            </w:r>
          </w:p>
          <w:p w14:paraId="7302554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14:paraId="3B8E086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.reset</w:t>
            </w:r>
            <w:proofErr w:type="gramEnd"/>
            <w:r w:rsidRPr="00082E3D">
              <w:rPr>
                <w:rFonts w:ascii="Consolas" w:hAnsi="Consolas"/>
                <w:sz w:val="20"/>
              </w:rPr>
              <w:t>_n (i_rst_n  ),</w:t>
            </w:r>
          </w:p>
          <w:p w14:paraId="52E4B36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_valid(i_valid_s),</w:t>
            </w:r>
          </w:p>
          <w:p w14:paraId="2AC25BE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_full (o_full   ),</w:t>
            </w:r>
          </w:p>
          <w:p w14:paraId="7D4D0B6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_en   (wr_en    ),</w:t>
            </w:r>
          </w:p>
          <w:p w14:paraId="0FBA6D3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 xml:space="preserve">_addr (wr_addr  ) </w:t>
            </w:r>
          </w:p>
          <w:p w14:paraId="7DFDB7A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97BF44A" w14:textId="77777777" w:rsidR="00544B4A" w:rsidRPr="00082E3D" w:rsidRDefault="00544B4A" w:rsidP="00593017">
            <w:pPr>
              <w:spacing w:before="0" w:after="0"/>
              <w:ind w:firstLine="0"/>
              <w:rPr>
                <w:rFonts w:ascii="Consolas" w:hAnsi="Consolas"/>
                <w:sz w:val="20"/>
              </w:rPr>
            </w:pPr>
          </w:p>
          <w:p w14:paraId="7357745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D1786B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control</w:t>
            </w:r>
          </w:p>
          <w:p w14:paraId="0A9936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2CD1370" w14:textId="77777777" w:rsidR="00544B4A" w:rsidRPr="00082E3D" w:rsidRDefault="00544B4A" w:rsidP="00593017">
            <w:pPr>
              <w:spacing w:before="0" w:after="0"/>
              <w:ind w:firstLine="0"/>
              <w:rPr>
                <w:rFonts w:ascii="Consolas" w:hAnsi="Consolas"/>
                <w:sz w:val="20"/>
              </w:rPr>
            </w:pPr>
          </w:p>
          <w:p w14:paraId="006F6C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read_control read_control_inst (</w:t>
            </w:r>
          </w:p>
          <w:p w14:paraId="4DB4A2F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14:paraId="25DD9A8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.reset</w:t>
            </w:r>
            <w:proofErr w:type="gramEnd"/>
            <w:r w:rsidRPr="00082E3D">
              <w:rPr>
                <w:rFonts w:ascii="Consolas" w:hAnsi="Consolas"/>
                <w:sz w:val="20"/>
              </w:rPr>
              <w:t>_n (i_rst_n  ),</w:t>
            </w:r>
          </w:p>
          <w:p w14:paraId="417E117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_ready(i_ready_m),</w:t>
            </w:r>
          </w:p>
          <w:p w14:paraId="1C702B8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_empty(o_empty  ),</w:t>
            </w:r>
          </w:p>
          <w:p w14:paraId="164320E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 xml:space="preserve">_addr (rd_addr  ) </w:t>
            </w:r>
          </w:p>
          <w:p w14:paraId="28521A9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0D37A3B" w14:textId="77777777" w:rsidR="00544B4A" w:rsidRPr="00082E3D" w:rsidRDefault="00544B4A" w:rsidP="00593017">
            <w:pPr>
              <w:spacing w:before="0" w:after="0"/>
              <w:ind w:firstLine="0"/>
              <w:rPr>
                <w:rFonts w:ascii="Consolas" w:hAnsi="Consolas"/>
                <w:sz w:val="20"/>
              </w:rPr>
            </w:pPr>
          </w:p>
          <w:p w14:paraId="7C05260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C912A2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Comparator</w:t>
            </w:r>
          </w:p>
          <w:p w14:paraId="180B9A0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1021A3E4" w14:textId="77777777" w:rsidR="00544B4A" w:rsidRPr="00082E3D" w:rsidRDefault="00544B4A" w:rsidP="00593017">
            <w:pPr>
              <w:spacing w:before="0" w:after="0"/>
              <w:ind w:firstLine="0"/>
              <w:rPr>
                <w:rFonts w:ascii="Consolas" w:hAnsi="Consolas"/>
                <w:sz w:val="20"/>
              </w:rPr>
            </w:pPr>
          </w:p>
          <w:p w14:paraId="75991A0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comparator comparator_inst (</w:t>
            </w:r>
          </w:p>
          <w:p w14:paraId="0D883AD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14:paraId="3E46EC4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.reset</w:t>
            </w:r>
            <w:proofErr w:type="gramEnd"/>
            <w:r w:rsidRPr="00082E3D">
              <w:rPr>
                <w:rFonts w:ascii="Consolas" w:hAnsi="Consolas"/>
                <w:sz w:val="20"/>
              </w:rPr>
              <w:t>_n          (i_rst_n          ),</w:t>
            </w:r>
          </w:p>
          <w:p w14:paraId="41E432C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_valid_s        (i_valid_s        ),</w:t>
            </w:r>
          </w:p>
          <w:p w14:paraId="6A7C7F8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_ready_m        (i_ready_m        ),</w:t>
            </w:r>
          </w:p>
          <w:p w14:paraId="4534BD8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_addr          (wr_addr          ),</w:t>
            </w:r>
          </w:p>
          <w:p w14:paraId="13579DF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_addr          (rd_addr          ),</w:t>
            </w:r>
          </w:p>
          <w:p w14:paraId="2353CFD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_almostfull_lvl (i_almostfull_lvl ),</w:t>
            </w:r>
          </w:p>
          <w:p w14:paraId="615A47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_almostempty_lvl(i_almostempty_lvl),</w:t>
            </w:r>
          </w:p>
          <w:p w14:paraId="5F850AA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_ready_s        (o_ready_s        ),</w:t>
            </w:r>
          </w:p>
          <w:p w14:paraId="0DF5DF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_almostfull     (o_almostfull     ),</w:t>
            </w:r>
          </w:p>
          <w:p w14:paraId="2C79611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_full           (o_full           ),</w:t>
            </w:r>
          </w:p>
          <w:p w14:paraId="478E71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_valid_m        (o_valid_m        ),</w:t>
            </w:r>
          </w:p>
          <w:p w14:paraId="3EA5BDB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_almostempty    (o_almostempty    ),</w:t>
            </w:r>
          </w:p>
          <w:p w14:paraId="776B79A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 xml:space="preserve">_empty          (o_empty          ) </w:t>
            </w:r>
          </w:p>
          <w:p w14:paraId="7127F98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59B95EB" w14:textId="77777777" w:rsidR="00544B4A" w:rsidRPr="00082E3D" w:rsidRDefault="00544B4A" w:rsidP="00593017">
            <w:pPr>
              <w:spacing w:before="0" w:after="0"/>
              <w:ind w:firstLine="0"/>
              <w:rPr>
                <w:rFonts w:ascii="Consolas" w:hAnsi="Consolas"/>
                <w:sz w:val="20"/>
              </w:rPr>
            </w:pPr>
          </w:p>
          <w:p w14:paraId="13F65FD9" w14:textId="5CD319EF"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p w14:paraId="13F2E6EB" w14:textId="77777777" w:rsidR="00544B4A" w:rsidRPr="00082E3D" w:rsidRDefault="00544B4A" w:rsidP="00593017">
            <w:pPr>
              <w:spacing w:before="0" w:after="0"/>
              <w:ind w:firstLine="0"/>
              <w:rPr>
                <w:rFonts w:ascii="Consolas" w:hAnsi="Consolas"/>
                <w:sz w:val="20"/>
              </w:rPr>
            </w:pPr>
          </w:p>
          <w:p w14:paraId="1E18B569" w14:textId="39DDFB16"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34F44873" w14:textId="77777777" w:rsidR="00544B4A" w:rsidRPr="00082E3D" w:rsidRDefault="00544B4A" w:rsidP="00593017">
            <w:pPr>
              <w:spacing w:before="0" w:after="0"/>
              <w:ind w:firstLine="0"/>
              <w:rPr>
                <w:rFonts w:ascii="Consolas" w:hAnsi="Consolas"/>
                <w:sz w:val="20"/>
              </w:rPr>
            </w:pPr>
          </w:p>
          <w:p w14:paraId="1A8C2C4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module comparator </w:t>
            </w:r>
            <w:proofErr w:type="gramStart"/>
            <w:r w:rsidRPr="00082E3D">
              <w:rPr>
                <w:rFonts w:ascii="Consolas" w:hAnsi="Consolas"/>
                <w:sz w:val="20"/>
              </w:rPr>
              <w:t>#(</w:t>
            </w:r>
            <w:proofErr w:type="gramEnd"/>
          </w:p>
          <w:p w14:paraId="0E8CA5F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parameter FIFO_DEPTH = `CFG_FIFO_DEPTH     </w:t>
            </w:r>
            <w:proofErr w:type="gramStart"/>
            <w:r w:rsidRPr="00082E3D">
              <w:rPr>
                <w:rFonts w:ascii="Consolas" w:hAnsi="Consolas"/>
                <w:sz w:val="20"/>
              </w:rPr>
              <w:t xml:space="preserve">  ,</w:t>
            </w:r>
            <w:proofErr w:type="gramEnd"/>
            <w:r w:rsidRPr="00082E3D">
              <w:rPr>
                <w:rFonts w:ascii="Consolas" w:hAnsi="Consolas"/>
                <w:sz w:val="20"/>
              </w:rPr>
              <w:t xml:space="preserve"> // FIFO depth</w:t>
            </w:r>
          </w:p>
          <w:p w14:paraId="44C7072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$clog2(`CFG_FIFO_</w:t>
            </w:r>
            <w:proofErr w:type="gramStart"/>
            <w:r w:rsidRPr="00082E3D">
              <w:rPr>
                <w:rFonts w:ascii="Consolas" w:hAnsi="Consolas"/>
                <w:sz w:val="20"/>
              </w:rPr>
              <w:t>DEPTH)  /</w:t>
            </w:r>
            <w:proofErr w:type="gramEnd"/>
            <w:r w:rsidRPr="00082E3D">
              <w:rPr>
                <w:rFonts w:ascii="Consolas" w:hAnsi="Consolas"/>
                <w:sz w:val="20"/>
              </w:rPr>
              <w:t>/ Address width</w:t>
            </w:r>
          </w:p>
          <w:p w14:paraId="226B80D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13AD87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98EA8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14:paraId="10F2090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reset_n        </w:t>
            </w:r>
            <w:proofErr w:type="gramStart"/>
            <w:r w:rsidRPr="00082E3D">
              <w:rPr>
                <w:rFonts w:ascii="Consolas" w:hAnsi="Consolas"/>
                <w:sz w:val="20"/>
              </w:rPr>
              <w:t xml:space="preserve">  ,</w:t>
            </w:r>
            <w:proofErr w:type="gramEnd"/>
            <w:r w:rsidRPr="00082E3D">
              <w:rPr>
                <w:rFonts w:ascii="Consolas" w:hAnsi="Consolas"/>
                <w:sz w:val="20"/>
              </w:rPr>
              <w:t xml:space="preserve"> // Source domain asynchronous reset (active low)</w:t>
            </w:r>
          </w:p>
          <w:p w14:paraId="304FF42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i_valid_s      </w:t>
            </w:r>
            <w:proofErr w:type="gramStart"/>
            <w:r w:rsidRPr="00082E3D">
              <w:rPr>
                <w:rFonts w:ascii="Consolas" w:hAnsi="Consolas"/>
                <w:sz w:val="20"/>
              </w:rPr>
              <w:t xml:space="preserve">  ,</w:t>
            </w:r>
            <w:proofErr w:type="gramEnd"/>
            <w:r w:rsidRPr="00082E3D">
              <w:rPr>
                <w:rFonts w:ascii="Consolas" w:hAnsi="Consolas"/>
                <w:sz w:val="20"/>
              </w:rPr>
              <w:t xml:space="preserve"> // Request write data into FIFO</w:t>
            </w:r>
          </w:p>
          <w:p w14:paraId="0655797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i_ready_m      </w:t>
            </w:r>
            <w:proofErr w:type="gramStart"/>
            <w:r w:rsidRPr="00082E3D">
              <w:rPr>
                <w:rFonts w:ascii="Consolas" w:hAnsi="Consolas"/>
                <w:sz w:val="20"/>
              </w:rPr>
              <w:t xml:space="preserve">  ,</w:t>
            </w:r>
            <w:proofErr w:type="gramEnd"/>
            <w:r w:rsidRPr="00082E3D">
              <w:rPr>
                <w:rFonts w:ascii="Consolas" w:hAnsi="Consolas"/>
                <w:sz w:val="20"/>
              </w:rPr>
              <w:t xml:space="preserve"> // Request read data from FIFO</w:t>
            </w:r>
          </w:p>
          <w:p w14:paraId="1822B90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ADDR_WIDTH:0]   wr_addr          , // Write address</w:t>
            </w:r>
          </w:p>
          <w:p w14:paraId="07203A3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ADDR_WIDTH:0]   rd_addr          , // Read address</w:t>
            </w:r>
          </w:p>
          <w:p w14:paraId="7A6674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i_almostfull_lvl , // The number of empty memory locations in the FIFO at which the o_almostfull flag is active</w:t>
            </w:r>
          </w:p>
          <w:p w14:paraId="479F6D6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i_almostempty_lvl, // The number of empty memory locations in the FIFO at which the o_almostempty flag is active</w:t>
            </w:r>
          </w:p>
          <w:p w14:paraId="4A33E33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reg              o_ready_s      </w:t>
            </w:r>
            <w:proofErr w:type="gramStart"/>
            <w:r w:rsidRPr="00082E3D">
              <w:rPr>
                <w:rFonts w:ascii="Consolas" w:hAnsi="Consolas"/>
                <w:sz w:val="20"/>
              </w:rPr>
              <w:t xml:space="preserve">  ,</w:t>
            </w:r>
            <w:proofErr w:type="gramEnd"/>
            <w:r w:rsidRPr="00082E3D">
              <w:rPr>
                <w:rFonts w:ascii="Consolas" w:hAnsi="Consolas"/>
                <w:sz w:val="20"/>
              </w:rPr>
              <w:t xml:space="preserve"> // Status write data into FIFO (if FIFO not full then o_ready_s = 1)</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p>
          <w:p w14:paraId="43A007E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reg              o_almostfull   </w:t>
            </w:r>
            <w:proofErr w:type="gramStart"/>
            <w:r w:rsidRPr="00082E3D">
              <w:rPr>
                <w:rFonts w:ascii="Consolas" w:hAnsi="Consolas"/>
                <w:sz w:val="20"/>
              </w:rPr>
              <w:t xml:space="preserve">  ,</w:t>
            </w:r>
            <w:proofErr w:type="gramEnd"/>
            <w:r w:rsidRPr="00082E3D">
              <w:rPr>
                <w:rFonts w:ascii="Consolas" w:hAnsi="Consolas"/>
                <w:sz w:val="20"/>
              </w:rPr>
              <w:t xml:space="preserve"> // FIFO almostfull flag (determined by i_almostfull_lvl)</w:t>
            </w:r>
          </w:p>
          <w:p w14:paraId="6D5AE8E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reg              o_full         </w:t>
            </w:r>
            <w:proofErr w:type="gramStart"/>
            <w:r w:rsidRPr="00082E3D">
              <w:rPr>
                <w:rFonts w:ascii="Consolas" w:hAnsi="Consolas"/>
                <w:sz w:val="20"/>
              </w:rPr>
              <w:t xml:space="preserve">  ,</w:t>
            </w:r>
            <w:proofErr w:type="gramEnd"/>
            <w:r w:rsidRPr="00082E3D">
              <w:rPr>
                <w:rFonts w:ascii="Consolas" w:hAnsi="Consolas"/>
                <w:sz w:val="20"/>
              </w:rPr>
              <w:t xml:space="preserve"> // FIFO full flag</w:t>
            </w:r>
          </w:p>
          <w:p w14:paraId="53A4C4A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reg              o_valid_m      </w:t>
            </w:r>
            <w:proofErr w:type="gramStart"/>
            <w:r w:rsidRPr="00082E3D">
              <w:rPr>
                <w:rFonts w:ascii="Consolas" w:hAnsi="Consolas"/>
                <w:sz w:val="20"/>
              </w:rPr>
              <w:t xml:space="preserve">  ,</w:t>
            </w:r>
            <w:proofErr w:type="gramEnd"/>
            <w:r w:rsidRPr="00082E3D">
              <w:rPr>
                <w:rFonts w:ascii="Consolas" w:hAnsi="Consolas"/>
                <w:sz w:val="20"/>
              </w:rPr>
              <w:t xml:space="preserve"> // Status read data from FIFO (if FIFO not empty then o_valid_m = 1)</w:t>
            </w:r>
          </w:p>
          <w:p w14:paraId="7319D8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reg              o_almostempty  </w:t>
            </w:r>
            <w:proofErr w:type="gramStart"/>
            <w:r w:rsidRPr="00082E3D">
              <w:rPr>
                <w:rFonts w:ascii="Consolas" w:hAnsi="Consolas"/>
                <w:sz w:val="20"/>
              </w:rPr>
              <w:t xml:space="preserve">  ,</w:t>
            </w:r>
            <w:proofErr w:type="gramEnd"/>
            <w:r w:rsidRPr="00082E3D">
              <w:rPr>
                <w:rFonts w:ascii="Consolas" w:hAnsi="Consolas"/>
                <w:sz w:val="20"/>
              </w:rPr>
              <w:t xml:space="preserve"> // FIFO almostempty flag (determined by i_almostempty_lvl)</w:t>
            </w:r>
          </w:p>
          <w:p w14:paraId="41943E9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o_empty            // FIFO empty flag</w:t>
            </w:r>
          </w:p>
          <w:p w14:paraId="6F31B31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60AF8451" w14:textId="77777777" w:rsidR="00544B4A" w:rsidRPr="00082E3D" w:rsidRDefault="00544B4A" w:rsidP="00593017">
            <w:pPr>
              <w:spacing w:before="0" w:after="0"/>
              <w:ind w:firstLine="0"/>
              <w:rPr>
                <w:rFonts w:ascii="Consolas" w:hAnsi="Consolas"/>
                <w:sz w:val="20"/>
              </w:rPr>
            </w:pPr>
          </w:p>
          <w:p w14:paraId="4873FC0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4997CC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2F53BF8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AE72F21" w14:textId="77777777" w:rsidR="00544B4A" w:rsidRPr="00082E3D" w:rsidRDefault="00544B4A" w:rsidP="00593017">
            <w:pPr>
              <w:spacing w:before="0" w:after="0"/>
              <w:ind w:firstLine="0"/>
              <w:rPr>
                <w:rFonts w:ascii="Consolas" w:hAnsi="Consolas"/>
                <w:sz w:val="20"/>
              </w:rPr>
            </w:pPr>
          </w:p>
          <w:p w14:paraId="5207C85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[ADDR_WIDTH:0] num_elements; // Number of elements</w:t>
            </w:r>
          </w:p>
          <w:p w14:paraId="0F9DE37D" w14:textId="77777777" w:rsidR="00544B4A" w:rsidRPr="00082E3D" w:rsidRDefault="00544B4A" w:rsidP="00593017">
            <w:pPr>
              <w:spacing w:before="0" w:after="0"/>
              <w:ind w:firstLine="0"/>
              <w:rPr>
                <w:rFonts w:ascii="Consolas" w:hAnsi="Consolas"/>
                <w:sz w:val="20"/>
              </w:rPr>
            </w:pPr>
          </w:p>
          <w:p w14:paraId="372CEE2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51B838E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Number of elements</w:t>
            </w:r>
          </w:p>
          <w:p w14:paraId="236C231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68A8758" w14:textId="77777777" w:rsidR="00544B4A" w:rsidRPr="00082E3D" w:rsidRDefault="00544B4A" w:rsidP="00593017">
            <w:pPr>
              <w:spacing w:before="0" w:after="0"/>
              <w:ind w:firstLine="0"/>
              <w:rPr>
                <w:rFonts w:ascii="Consolas" w:hAnsi="Consolas"/>
                <w:sz w:val="20"/>
              </w:rPr>
            </w:pPr>
          </w:p>
          <w:p w14:paraId="0B76DC9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assign num_elements = wr_addr + ((~rd_addr) + 1); // Number of elements = write address - read address</w:t>
            </w:r>
          </w:p>
          <w:p w14:paraId="69FA3BDD" w14:textId="77777777" w:rsidR="00544B4A" w:rsidRPr="00082E3D" w:rsidRDefault="00544B4A" w:rsidP="00593017">
            <w:pPr>
              <w:spacing w:before="0" w:after="0"/>
              <w:ind w:firstLine="0"/>
              <w:rPr>
                <w:rFonts w:ascii="Consolas" w:hAnsi="Consolas"/>
                <w:sz w:val="20"/>
              </w:rPr>
            </w:pPr>
          </w:p>
          <w:p w14:paraId="3FD77C6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48CC639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Flags</w:t>
            </w:r>
          </w:p>
          <w:p w14:paraId="64149DF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5FC38D1" w14:textId="77777777" w:rsidR="00544B4A" w:rsidRPr="00082E3D" w:rsidRDefault="00544B4A" w:rsidP="00593017">
            <w:pPr>
              <w:spacing w:before="0" w:after="0"/>
              <w:ind w:firstLine="0"/>
              <w:rPr>
                <w:rFonts w:ascii="Consolas" w:hAnsi="Consolas"/>
                <w:sz w:val="20"/>
              </w:rPr>
            </w:pPr>
          </w:p>
          <w:p w14:paraId="381C4C9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t>// Flag FIFO almost full</w:t>
            </w:r>
          </w:p>
          <w:p w14:paraId="30B4270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proc_o_almostfull</w:t>
            </w:r>
          </w:p>
          <w:p w14:paraId="0A4B463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04D2593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o_almostfull &lt;= 0;</w:t>
            </w:r>
          </w:p>
          <w:p w14:paraId="14B48E2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end else if ((num_elements == i_almostfull_lvl - 1) &amp; i_valid_s &amp; </w:t>
            </w:r>
            <w:proofErr w:type="gramStart"/>
            <w:r w:rsidRPr="00082E3D">
              <w:rPr>
                <w:rFonts w:ascii="Consolas" w:hAnsi="Consolas"/>
                <w:sz w:val="20"/>
              </w:rPr>
              <w:t>(!i</w:t>
            </w:r>
            <w:proofErr w:type="gramEnd"/>
            <w:r w:rsidRPr="00082E3D">
              <w:rPr>
                <w:rFonts w:ascii="Consolas" w:hAnsi="Consolas"/>
                <w:sz w:val="20"/>
              </w:rPr>
              <w:t>_ready_m)) begin</w:t>
            </w:r>
          </w:p>
          <w:p w14:paraId="6DBD865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o_almostfull &lt;= 1;</w:t>
            </w:r>
          </w:p>
          <w:p w14:paraId="1AD6B4B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39DF512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else if ((num_elements == i_almostfull_lvl) &amp; i_ready_m &amp; </w:t>
            </w:r>
            <w:proofErr w:type="gramStart"/>
            <w:r w:rsidRPr="00082E3D">
              <w:rPr>
                <w:rFonts w:ascii="Consolas" w:hAnsi="Consolas"/>
                <w:sz w:val="20"/>
              </w:rPr>
              <w:t>(!i</w:t>
            </w:r>
            <w:proofErr w:type="gramEnd"/>
            <w:r w:rsidRPr="00082E3D">
              <w:rPr>
                <w:rFonts w:ascii="Consolas" w:hAnsi="Consolas"/>
                <w:sz w:val="20"/>
              </w:rPr>
              <w:t>_valid_s)) begin</w:t>
            </w:r>
          </w:p>
          <w:p w14:paraId="4739375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o_almostfull &lt;= 0;</w:t>
            </w:r>
          </w:p>
          <w:p w14:paraId="790D975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1974CDE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310C38B0" w14:textId="77777777" w:rsidR="00544B4A" w:rsidRPr="00082E3D" w:rsidRDefault="00544B4A" w:rsidP="00593017">
            <w:pPr>
              <w:spacing w:before="0" w:after="0"/>
              <w:ind w:firstLine="0"/>
              <w:rPr>
                <w:rFonts w:ascii="Consolas" w:hAnsi="Consolas"/>
                <w:sz w:val="20"/>
              </w:rPr>
            </w:pPr>
          </w:p>
          <w:p w14:paraId="3CE797F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 FIFO full and flag valid for reading data</w:t>
            </w:r>
          </w:p>
          <w:p w14:paraId="1BBEE63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proc_o_full</w:t>
            </w:r>
          </w:p>
          <w:p w14:paraId="0593420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7D598D5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o_full &lt;= 0;</w:t>
            </w:r>
          </w:p>
          <w:p w14:paraId="6F8F36C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o_ready_s &lt;= 1;</w:t>
            </w:r>
          </w:p>
          <w:p w14:paraId="6435BF9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 else if ((((num_elements == (FIFO_DEPTH-1)) &amp; i_valid_s) | (num_elements == FIFO_DEPTH</w:t>
            </w:r>
            <w:proofErr w:type="gramStart"/>
            <w:r w:rsidRPr="00082E3D">
              <w:rPr>
                <w:rFonts w:ascii="Consolas" w:hAnsi="Consolas"/>
                <w:sz w:val="20"/>
              </w:rPr>
              <w:t>))  &amp;</w:t>
            </w:r>
            <w:proofErr w:type="gramEnd"/>
            <w:r w:rsidRPr="00082E3D">
              <w:rPr>
                <w:rFonts w:ascii="Consolas" w:hAnsi="Consolas"/>
                <w:sz w:val="20"/>
              </w:rPr>
              <w:t xml:space="preserve"> (!i_ready_m)) begin</w:t>
            </w:r>
          </w:p>
          <w:p w14:paraId="7D05015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o_full &lt;= 1;</w:t>
            </w:r>
          </w:p>
          <w:p w14:paraId="4410500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o_ready_s &lt;= 0;</w:t>
            </w:r>
          </w:p>
          <w:p w14:paraId="40D9E63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0262B4F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else begin</w:t>
            </w:r>
          </w:p>
          <w:p w14:paraId="1FC606E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o_full &lt;= 0;</w:t>
            </w:r>
          </w:p>
          <w:p w14:paraId="0B04BB1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o_ready_s &lt;= 1;</w:t>
            </w:r>
          </w:p>
          <w:p w14:paraId="4F896D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663B41D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0A598344" w14:textId="77777777" w:rsidR="00544B4A" w:rsidRPr="00082E3D" w:rsidRDefault="00544B4A" w:rsidP="00593017">
            <w:pPr>
              <w:spacing w:before="0" w:after="0"/>
              <w:ind w:firstLine="0"/>
              <w:rPr>
                <w:rFonts w:ascii="Consolas" w:hAnsi="Consolas"/>
                <w:sz w:val="20"/>
              </w:rPr>
            </w:pPr>
          </w:p>
          <w:p w14:paraId="270D76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 FIFO almost empty</w:t>
            </w:r>
          </w:p>
          <w:p w14:paraId="4A9A6CA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proc_o_almostempty</w:t>
            </w:r>
          </w:p>
          <w:p w14:paraId="2146101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17E5082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o_almostempty &lt;= 1;</w:t>
            </w:r>
          </w:p>
          <w:p w14:paraId="4876449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end else if (((num_elements == i_almostempty_lvl + 1) &amp; i_ready_m &amp; </w:t>
            </w:r>
            <w:proofErr w:type="gramStart"/>
            <w:r w:rsidRPr="00082E3D">
              <w:rPr>
                <w:rFonts w:ascii="Consolas" w:hAnsi="Consolas"/>
                <w:sz w:val="20"/>
              </w:rPr>
              <w:t>(!i</w:t>
            </w:r>
            <w:proofErr w:type="gramEnd"/>
            <w:r w:rsidRPr="00082E3D">
              <w:rPr>
                <w:rFonts w:ascii="Consolas" w:hAnsi="Consolas"/>
                <w:sz w:val="20"/>
              </w:rPr>
              <w:t>_valid_s)) | o_empty) begin</w:t>
            </w:r>
          </w:p>
          <w:p w14:paraId="7C3223D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o_almostempty &lt;= 1;</w:t>
            </w:r>
          </w:p>
          <w:p w14:paraId="2A95671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40A0A69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else if ((num_elements == i_almostempty_lvl) &amp; i_valid_s &amp; </w:t>
            </w:r>
            <w:proofErr w:type="gramStart"/>
            <w:r w:rsidRPr="00082E3D">
              <w:rPr>
                <w:rFonts w:ascii="Consolas" w:hAnsi="Consolas"/>
                <w:sz w:val="20"/>
              </w:rPr>
              <w:t>(!i</w:t>
            </w:r>
            <w:proofErr w:type="gramEnd"/>
            <w:r w:rsidRPr="00082E3D">
              <w:rPr>
                <w:rFonts w:ascii="Consolas" w:hAnsi="Consolas"/>
                <w:sz w:val="20"/>
              </w:rPr>
              <w:t>_ready_m)) begin</w:t>
            </w:r>
          </w:p>
          <w:p w14:paraId="6E22A78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o_almostempty &lt;= 0;</w:t>
            </w:r>
          </w:p>
          <w:p w14:paraId="4282796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227852A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7D071878" w14:textId="77777777" w:rsidR="00544B4A" w:rsidRPr="00082E3D" w:rsidRDefault="00544B4A" w:rsidP="00593017">
            <w:pPr>
              <w:spacing w:before="0" w:after="0"/>
              <w:ind w:firstLine="0"/>
              <w:rPr>
                <w:rFonts w:ascii="Consolas" w:hAnsi="Consolas"/>
                <w:sz w:val="20"/>
              </w:rPr>
            </w:pPr>
          </w:p>
          <w:p w14:paraId="1442AAF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 FIFO empty</w:t>
            </w:r>
          </w:p>
          <w:p w14:paraId="5CA53A1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proc_o_empty</w:t>
            </w:r>
          </w:p>
          <w:p w14:paraId="49B364D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022F908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 o_empty &lt;= 1;</w:t>
            </w:r>
          </w:p>
          <w:p w14:paraId="75C936E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o_valid_m &lt;= 0;</w:t>
            </w:r>
          </w:p>
          <w:p w14:paraId="434C394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end else if ((((num_elements == 1) &amp; i_ready_m) | (num_elements == 0)) &amp; </w:t>
            </w:r>
            <w:proofErr w:type="gramStart"/>
            <w:r w:rsidRPr="00082E3D">
              <w:rPr>
                <w:rFonts w:ascii="Consolas" w:hAnsi="Consolas"/>
                <w:sz w:val="20"/>
              </w:rPr>
              <w:t>(!i</w:t>
            </w:r>
            <w:proofErr w:type="gramEnd"/>
            <w:r w:rsidRPr="00082E3D">
              <w:rPr>
                <w:rFonts w:ascii="Consolas" w:hAnsi="Consolas"/>
                <w:sz w:val="20"/>
              </w:rPr>
              <w:t>_valid_s)) begin</w:t>
            </w:r>
          </w:p>
          <w:p w14:paraId="5E3E1ED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 o_empty &lt;= 1;</w:t>
            </w:r>
          </w:p>
          <w:p w14:paraId="103264A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o_valid_m &lt;= 0;</w:t>
            </w:r>
          </w:p>
          <w:p w14:paraId="784CB4E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31C6133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else begin</w:t>
            </w:r>
          </w:p>
          <w:p w14:paraId="16DCB98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 o_empty &lt;= 0;</w:t>
            </w:r>
          </w:p>
          <w:p w14:paraId="2CC6CDA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o_valid_m &lt;= 1;</w:t>
            </w:r>
          </w:p>
          <w:p w14:paraId="61CD714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217FFEF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466651A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p>
          <w:p w14:paraId="5E58604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 xml:space="preserve">  assign o_empty = (num_elements == 0);</w:t>
            </w:r>
          </w:p>
          <w:p w14:paraId="7F720BA8" w14:textId="77777777" w:rsidR="00544B4A" w:rsidRPr="00082E3D" w:rsidRDefault="00544B4A" w:rsidP="00593017">
            <w:pPr>
              <w:spacing w:before="0" w:after="0"/>
              <w:ind w:firstLine="0"/>
              <w:rPr>
                <w:rFonts w:ascii="Consolas" w:hAnsi="Consolas"/>
                <w:sz w:val="20"/>
              </w:rPr>
            </w:pPr>
          </w:p>
          <w:p w14:paraId="12AAD7D3" w14:textId="77777777" w:rsidR="002B5976" w:rsidRPr="00082E3D" w:rsidRDefault="00544B4A" w:rsidP="00593017">
            <w:pPr>
              <w:spacing w:before="0" w:after="0"/>
              <w:ind w:firstLine="0"/>
              <w:rPr>
                <w:rFonts w:ascii="Consolas" w:hAnsi="Consolas"/>
                <w:sz w:val="20"/>
              </w:rPr>
            </w:pPr>
            <w:r w:rsidRPr="00082E3D">
              <w:rPr>
                <w:rFonts w:ascii="Consolas" w:hAnsi="Consolas"/>
                <w:sz w:val="20"/>
              </w:rPr>
              <w:t>endmodule</w:t>
            </w:r>
          </w:p>
          <w:p w14:paraId="26E92B86" w14:textId="77777777" w:rsidR="00544B4A" w:rsidRPr="00082E3D" w:rsidRDefault="00544B4A" w:rsidP="00593017">
            <w:pPr>
              <w:spacing w:before="0" w:after="0"/>
              <w:ind w:firstLine="0"/>
              <w:rPr>
                <w:rFonts w:ascii="Consolas" w:hAnsi="Consolas"/>
                <w:sz w:val="20"/>
              </w:rPr>
            </w:pPr>
          </w:p>
          <w:p w14:paraId="62EDD0A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5869914B" w14:textId="77777777" w:rsidR="00544B4A" w:rsidRPr="00082E3D" w:rsidRDefault="00544B4A" w:rsidP="00593017">
            <w:pPr>
              <w:spacing w:before="0" w:after="0"/>
              <w:ind w:firstLine="0"/>
              <w:rPr>
                <w:rFonts w:ascii="Consolas" w:hAnsi="Consolas"/>
                <w:sz w:val="20"/>
              </w:rPr>
            </w:pPr>
          </w:p>
          <w:p w14:paraId="64F7DE2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module read_control </w:t>
            </w:r>
            <w:proofErr w:type="gramStart"/>
            <w:r w:rsidRPr="00082E3D">
              <w:rPr>
                <w:rFonts w:ascii="Consolas" w:hAnsi="Consolas"/>
                <w:sz w:val="20"/>
              </w:rPr>
              <w:t>#(</w:t>
            </w:r>
            <w:proofErr w:type="gramEnd"/>
          </w:p>
          <w:p w14:paraId="1412A4A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MEM_</w:t>
            </w:r>
            <w:proofErr w:type="gramStart"/>
            <w:r w:rsidRPr="00082E3D">
              <w:rPr>
                <w:rFonts w:ascii="Consolas" w:hAnsi="Consolas"/>
                <w:sz w:val="20"/>
              </w:rPr>
              <w:t>DEPTH  =</w:t>
            </w:r>
            <w:proofErr w:type="gramEnd"/>
            <w:r w:rsidRPr="00082E3D">
              <w:rPr>
                <w:rFonts w:ascii="Consolas" w:hAnsi="Consolas"/>
                <w:sz w:val="20"/>
              </w:rPr>
              <w:t xml:space="preserve"> `CFG_FIFO_DEPTH      , // Memory depth</w:t>
            </w:r>
          </w:p>
          <w:p w14:paraId="2A43B21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14:paraId="0214469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$clog2(MEM_DEPTH) // Address width</w:t>
            </w:r>
          </w:p>
          <w:p w14:paraId="5EE5031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2B398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0EFA5B2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14:paraId="358796C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reset_</w:t>
            </w:r>
            <w:proofErr w:type="gramStart"/>
            <w:r w:rsidRPr="00082E3D">
              <w:rPr>
                <w:rFonts w:ascii="Consolas" w:hAnsi="Consolas"/>
                <w:sz w:val="20"/>
              </w:rPr>
              <w:t>n ,</w:t>
            </w:r>
            <w:proofErr w:type="gramEnd"/>
            <w:r w:rsidRPr="00082E3D">
              <w:rPr>
                <w:rFonts w:ascii="Consolas" w:hAnsi="Consolas"/>
                <w:sz w:val="20"/>
              </w:rPr>
              <w:t xml:space="preserve"> // Source domain asynchronous reset (active low)</w:t>
            </w:r>
          </w:p>
          <w:p w14:paraId="2DAF04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rd_ready, // Request read data from FIFO</w:t>
            </w:r>
          </w:p>
          <w:p w14:paraId="2E46471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rd_empty, // FIFO empty flag</w:t>
            </w:r>
          </w:p>
          <w:p w14:paraId="5922DE4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[ADDR_WIDTH:0] rd_addr   // Read address</w:t>
            </w:r>
          </w:p>
          <w:p w14:paraId="29B6333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4DD7B4A0" w14:textId="77777777" w:rsidR="00544B4A" w:rsidRPr="00082E3D" w:rsidRDefault="00544B4A" w:rsidP="00593017">
            <w:pPr>
              <w:spacing w:before="0" w:after="0"/>
              <w:ind w:firstLine="0"/>
              <w:rPr>
                <w:rFonts w:ascii="Consolas" w:hAnsi="Consolas"/>
                <w:sz w:val="20"/>
              </w:rPr>
            </w:pPr>
          </w:p>
          <w:p w14:paraId="67392A5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1719A7F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4E4C90B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A584685" w14:textId="77777777" w:rsidR="00544B4A" w:rsidRPr="00082E3D" w:rsidRDefault="00544B4A" w:rsidP="00593017">
            <w:pPr>
              <w:spacing w:before="0" w:after="0"/>
              <w:ind w:firstLine="0"/>
              <w:rPr>
                <w:rFonts w:ascii="Consolas" w:hAnsi="Consolas"/>
                <w:sz w:val="20"/>
              </w:rPr>
            </w:pPr>
          </w:p>
          <w:p w14:paraId="5796433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rd_en; // Read enable</w:t>
            </w:r>
          </w:p>
          <w:p w14:paraId="3A9C97B3" w14:textId="77777777" w:rsidR="00544B4A" w:rsidRPr="00082E3D" w:rsidRDefault="00544B4A" w:rsidP="00593017">
            <w:pPr>
              <w:spacing w:before="0" w:after="0"/>
              <w:ind w:firstLine="0"/>
              <w:rPr>
                <w:rFonts w:ascii="Consolas" w:hAnsi="Consolas"/>
                <w:sz w:val="20"/>
              </w:rPr>
            </w:pPr>
          </w:p>
          <w:p w14:paraId="2474934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7420DA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address</w:t>
            </w:r>
          </w:p>
          <w:p w14:paraId="2C12FF9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FE2F1C1" w14:textId="77777777" w:rsidR="00544B4A" w:rsidRPr="00082E3D" w:rsidRDefault="00544B4A" w:rsidP="00593017">
            <w:pPr>
              <w:spacing w:before="0" w:after="0"/>
              <w:ind w:firstLine="0"/>
              <w:rPr>
                <w:rFonts w:ascii="Consolas" w:hAnsi="Consolas"/>
                <w:sz w:val="20"/>
              </w:rPr>
            </w:pPr>
          </w:p>
          <w:p w14:paraId="70616D0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proc_rd_addr</w:t>
            </w:r>
          </w:p>
          <w:p w14:paraId="64A07F6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7C43A45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rd_addr &lt;= 0;</w:t>
            </w:r>
          </w:p>
          <w:p w14:paraId="4A04CAB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end </w:t>
            </w:r>
          </w:p>
          <w:p w14:paraId="34E0B28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begin</w:t>
            </w:r>
          </w:p>
          <w:p w14:paraId="2B2ECBA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if (rd_en &amp; (rd_addr == ADDR_WIDTH'(MEM_DEPTH-1))) begin</w:t>
            </w:r>
          </w:p>
          <w:p w14:paraId="3D4785E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rd_addr &lt;= 0;</w:t>
            </w:r>
          </w:p>
          <w:p w14:paraId="7BE7FC2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0DC04D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if (rd_en) begin</w:t>
            </w:r>
          </w:p>
          <w:p w14:paraId="2563C3D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ab/>
              <w:t>rd_addr &lt;= rd_addr + 1;</w:t>
            </w:r>
          </w:p>
          <w:p w14:paraId="7F5DFD8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t>end</w:t>
            </w:r>
          </w:p>
          <w:p w14:paraId="53D3203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6588D76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4DBC149C" w14:textId="77777777" w:rsidR="00544B4A" w:rsidRPr="00082E3D" w:rsidRDefault="00544B4A" w:rsidP="00593017">
            <w:pPr>
              <w:spacing w:before="0" w:after="0"/>
              <w:ind w:firstLine="0"/>
              <w:rPr>
                <w:rFonts w:ascii="Consolas" w:hAnsi="Consolas"/>
                <w:sz w:val="20"/>
              </w:rPr>
            </w:pPr>
          </w:p>
          <w:p w14:paraId="436F731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5A04CE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enable</w:t>
            </w:r>
          </w:p>
          <w:p w14:paraId="11B3B95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6DA6D57" w14:textId="77777777" w:rsidR="00544B4A" w:rsidRPr="00082E3D" w:rsidRDefault="00544B4A" w:rsidP="00593017">
            <w:pPr>
              <w:spacing w:before="0" w:after="0"/>
              <w:ind w:firstLine="0"/>
              <w:rPr>
                <w:rFonts w:ascii="Consolas" w:hAnsi="Consolas"/>
                <w:sz w:val="20"/>
              </w:rPr>
            </w:pPr>
          </w:p>
          <w:p w14:paraId="74A16C8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assign rd_en = rd_ready &amp; </w:t>
            </w:r>
            <w:proofErr w:type="gramStart"/>
            <w:r w:rsidRPr="00082E3D">
              <w:rPr>
                <w:rFonts w:ascii="Consolas" w:hAnsi="Consolas"/>
                <w:sz w:val="20"/>
              </w:rPr>
              <w:t>(!rd</w:t>
            </w:r>
            <w:proofErr w:type="gramEnd"/>
            <w:r w:rsidRPr="00082E3D">
              <w:rPr>
                <w:rFonts w:ascii="Consolas" w:hAnsi="Consolas"/>
                <w:sz w:val="20"/>
              </w:rPr>
              <w:t>_empty);</w:t>
            </w:r>
          </w:p>
          <w:p w14:paraId="6FCE8E80" w14:textId="77777777" w:rsidR="00544B4A" w:rsidRPr="00082E3D" w:rsidRDefault="00544B4A" w:rsidP="00593017">
            <w:pPr>
              <w:spacing w:before="0" w:after="0"/>
              <w:ind w:firstLine="0"/>
              <w:rPr>
                <w:rFonts w:ascii="Consolas" w:hAnsi="Consolas"/>
                <w:sz w:val="20"/>
              </w:rPr>
            </w:pPr>
          </w:p>
          <w:p w14:paraId="09DD65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p w14:paraId="3CEF08AA" w14:textId="77777777" w:rsidR="00544B4A" w:rsidRPr="00082E3D" w:rsidRDefault="00544B4A" w:rsidP="00593017">
            <w:pPr>
              <w:spacing w:before="0" w:after="0"/>
              <w:ind w:firstLine="0"/>
              <w:rPr>
                <w:rFonts w:ascii="Consolas" w:hAnsi="Consolas"/>
                <w:sz w:val="20"/>
              </w:rPr>
            </w:pPr>
          </w:p>
          <w:p w14:paraId="05D536A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5F9D61DA" w14:textId="77777777" w:rsidR="00544B4A" w:rsidRPr="00082E3D" w:rsidRDefault="00544B4A" w:rsidP="00593017">
            <w:pPr>
              <w:spacing w:before="0" w:after="0"/>
              <w:ind w:firstLine="0"/>
              <w:rPr>
                <w:rFonts w:ascii="Consolas" w:hAnsi="Consolas"/>
                <w:sz w:val="20"/>
              </w:rPr>
            </w:pPr>
          </w:p>
          <w:p w14:paraId="33BFDE3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module sync_fifo_mem </w:t>
            </w:r>
            <w:proofErr w:type="gramStart"/>
            <w:r w:rsidRPr="00082E3D">
              <w:rPr>
                <w:rFonts w:ascii="Consolas" w:hAnsi="Consolas"/>
                <w:sz w:val="20"/>
              </w:rPr>
              <w:t>#(</w:t>
            </w:r>
            <w:proofErr w:type="gramEnd"/>
          </w:p>
          <w:p w14:paraId="62BC745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MEM_</w:t>
            </w:r>
            <w:proofErr w:type="gramStart"/>
            <w:r w:rsidRPr="00082E3D">
              <w:rPr>
                <w:rFonts w:ascii="Consolas" w:hAnsi="Consolas"/>
                <w:sz w:val="20"/>
              </w:rPr>
              <w:t>DEPTH  =</w:t>
            </w:r>
            <w:proofErr w:type="gramEnd"/>
            <w:r w:rsidRPr="00082E3D">
              <w:rPr>
                <w:rFonts w:ascii="Consolas" w:hAnsi="Consolas"/>
                <w:sz w:val="20"/>
              </w:rPr>
              <w:t xml:space="preserve"> `CFG_FIFO_DEPTH      , // Memory depth</w:t>
            </w:r>
          </w:p>
          <w:p w14:paraId="72C711D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14:paraId="5A03DA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$clog2(MEM_DEPTH) // Address width</w:t>
            </w:r>
          </w:p>
          <w:p w14:paraId="60CFA9C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9B1782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485B853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14:paraId="7A11DA3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input                   reset_n, // Synchonous reset</w:t>
            </w:r>
          </w:p>
          <w:p w14:paraId="19EDE81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DATA_WIDTH-1:0] wr_data, // Write data</w:t>
            </w:r>
          </w:p>
          <w:p w14:paraId="56ECBDE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wr_addr, // Write address</w:t>
            </w:r>
          </w:p>
          <w:p w14:paraId="533E05B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wr_</w:t>
            </w:r>
            <w:proofErr w:type="gramStart"/>
            <w:r w:rsidRPr="00082E3D">
              <w:rPr>
                <w:rFonts w:ascii="Consolas" w:hAnsi="Consolas"/>
                <w:sz w:val="20"/>
              </w:rPr>
              <w:t>en  ,</w:t>
            </w:r>
            <w:proofErr w:type="gramEnd"/>
            <w:r w:rsidRPr="00082E3D">
              <w:rPr>
                <w:rFonts w:ascii="Consolas" w:hAnsi="Consolas"/>
                <w:sz w:val="20"/>
              </w:rPr>
              <w:t xml:space="preserve"> // Write enable</w:t>
            </w:r>
          </w:p>
          <w:p w14:paraId="0D6DD2D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rd_addr, // Read address</w:t>
            </w:r>
          </w:p>
          <w:p w14:paraId="493E2CA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[DATA_WIDTH-1:0] rd_</w:t>
            </w:r>
            <w:proofErr w:type="gramStart"/>
            <w:r w:rsidRPr="00082E3D">
              <w:rPr>
                <w:rFonts w:ascii="Consolas" w:hAnsi="Consolas"/>
                <w:sz w:val="20"/>
              </w:rPr>
              <w:t>data  /</w:t>
            </w:r>
            <w:proofErr w:type="gramEnd"/>
            <w:r w:rsidRPr="00082E3D">
              <w:rPr>
                <w:rFonts w:ascii="Consolas" w:hAnsi="Consolas"/>
                <w:sz w:val="20"/>
              </w:rPr>
              <w:t>/ Read data</w:t>
            </w:r>
          </w:p>
          <w:p w14:paraId="7144563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65AB66DF" w14:textId="77777777" w:rsidR="00544B4A" w:rsidRPr="00082E3D" w:rsidRDefault="00544B4A" w:rsidP="00593017">
            <w:pPr>
              <w:spacing w:before="0" w:after="0"/>
              <w:ind w:firstLine="0"/>
              <w:rPr>
                <w:rFonts w:ascii="Consolas" w:hAnsi="Consolas"/>
                <w:sz w:val="20"/>
              </w:rPr>
            </w:pPr>
          </w:p>
          <w:p w14:paraId="7B96678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540EA32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5096B60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40D16190" w14:textId="77777777" w:rsidR="00544B4A" w:rsidRPr="00082E3D" w:rsidRDefault="00544B4A" w:rsidP="00593017">
            <w:pPr>
              <w:spacing w:before="0" w:after="0"/>
              <w:ind w:firstLine="0"/>
              <w:rPr>
                <w:rFonts w:ascii="Consolas" w:hAnsi="Consolas"/>
                <w:sz w:val="20"/>
              </w:rPr>
            </w:pPr>
          </w:p>
          <w:p w14:paraId="3B98AE4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reg [</w:t>
            </w:r>
            <w:proofErr w:type="gramStart"/>
            <w:r w:rsidRPr="00082E3D">
              <w:rPr>
                <w:rFonts w:ascii="Consolas" w:hAnsi="Consolas"/>
                <w:sz w:val="20"/>
              </w:rPr>
              <w:t>0:MEM</w:t>
            </w:r>
            <w:proofErr w:type="gramEnd"/>
            <w:r w:rsidRPr="00082E3D">
              <w:rPr>
                <w:rFonts w:ascii="Consolas" w:hAnsi="Consolas"/>
                <w:sz w:val="20"/>
              </w:rPr>
              <w:t>_DEPTH-1][DATA_WIDTH-1:0] fifo_mem;  // FIFO memory</w:t>
            </w:r>
          </w:p>
          <w:p w14:paraId="6B63836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 Number of elements: MEM_DEPTH</w:t>
            </w:r>
          </w:p>
          <w:p w14:paraId="63B518E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 Data width of each element: DATA_WIDTH </w:t>
            </w:r>
          </w:p>
          <w:p w14:paraId="358933F4" w14:textId="77777777" w:rsidR="00544B4A" w:rsidRPr="00082E3D" w:rsidRDefault="00544B4A" w:rsidP="00593017">
            <w:pPr>
              <w:spacing w:before="0" w:after="0"/>
              <w:ind w:firstLine="0"/>
              <w:rPr>
                <w:rFonts w:ascii="Consolas" w:hAnsi="Consolas"/>
                <w:sz w:val="20"/>
              </w:rPr>
            </w:pPr>
          </w:p>
          <w:p w14:paraId="6B9AEFE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1F2701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data</w:t>
            </w:r>
          </w:p>
          <w:p w14:paraId="3CC245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3FD569E" w14:textId="77777777" w:rsidR="00544B4A" w:rsidRPr="00082E3D" w:rsidRDefault="00544B4A" w:rsidP="00593017">
            <w:pPr>
              <w:spacing w:before="0" w:after="0"/>
              <w:ind w:firstLine="0"/>
              <w:rPr>
                <w:rFonts w:ascii="Consolas" w:hAnsi="Consolas"/>
                <w:sz w:val="20"/>
              </w:rPr>
            </w:pPr>
          </w:p>
          <w:p w14:paraId="28F0B04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assign rd_data = fifo_mem[rd_addr];</w:t>
            </w:r>
          </w:p>
          <w:p w14:paraId="34A6AB0B" w14:textId="77777777" w:rsidR="00544B4A" w:rsidRPr="00082E3D" w:rsidRDefault="00544B4A" w:rsidP="00593017">
            <w:pPr>
              <w:spacing w:before="0" w:after="0"/>
              <w:ind w:firstLine="0"/>
              <w:rPr>
                <w:rFonts w:ascii="Consolas" w:hAnsi="Consolas"/>
                <w:sz w:val="20"/>
              </w:rPr>
            </w:pPr>
          </w:p>
          <w:p w14:paraId="78FCA16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EC8050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data to memory</w:t>
            </w:r>
          </w:p>
          <w:p w14:paraId="2A75512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1B82CAC" w14:textId="77777777" w:rsidR="00544B4A" w:rsidRPr="00082E3D" w:rsidRDefault="00544B4A" w:rsidP="00593017">
            <w:pPr>
              <w:spacing w:before="0" w:after="0"/>
              <w:ind w:firstLine="0"/>
              <w:rPr>
                <w:rFonts w:ascii="Consolas" w:hAnsi="Consolas"/>
                <w:sz w:val="20"/>
              </w:rPr>
            </w:pPr>
          </w:p>
          <w:p w14:paraId="4196AFF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begin : proc_wr_data</w:t>
            </w:r>
          </w:p>
          <w:p w14:paraId="4CE90C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 (wr_en) begin</w:t>
            </w:r>
          </w:p>
          <w:p w14:paraId="237ED04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fifo_mem[wr_addr] &lt;= wr_data;</w:t>
            </w:r>
          </w:p>
          <w:p w14:paraId="5308A03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0CF80E5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234AF2B4" w14:textId="77777777" w:rsidR="00544B4A" w:rsidRPr="00082E3D" w:rsidRDefault="00544B4A" w:rsidP="00593017">
            <w:pPr>
              <w:spacing w:before="0" w:after="0"/>
              <w:ind w:firstLine="0"/>
              <w:rPr>
                <w:rFonts w:ascii="Consolas" w:hAnsi="Consolas"/>
                <w:sz w:val="20"/>
              </w:rPr>
            </w:pPr>
          </w:p>
          <w:p w14:paraId="68F6F90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p w14:paraId="5DE7490C" w14:textId="77777777" w:rsidR="00544B4A" w:rsidRPr="00082E3D" w:rsidRDefault="00544B4A" w:rsidP="00593017">
            <w:pPr>
              <w:spacing w:before="0" w:after="0"/>
              <w:ind w:firstLine="0"/>
              <w:rPr>
                <w:rFonts w:ascii="Consolas" w:hAnsi="Consolas"/>
                <w:sz w:val="20"/>
              </w:rPr>
            </w:pPr>
          </w:p>
          <w:p w14:paraId="1EE832F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4CF764D3" w14:textId="77777777" w:rsidR="00544B4A" w:rsidRPr="00082E3D" w:rsidRDefault="00544B4A" w:rsidP="00593017">
            <w:pPr>
              <w:spacing w:before="0" w:after="0"/>
              <w:ind w:firstLine="0"/>
              <w:rPr>
                <w:rFonts w:ascii="Consolas" w:hAnsi="Consolas"/>
                <w:sz w:val="20"/>
              </w:rPr>
            </w:pPr>
          </w:p>
          <w:p w14:paraId="49E3D69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module write_control </w:t>
            </w:r>
            <w:proofErr w:type="gramStart"/>
            <w:r w:rsidRPr="00082E3D">
              <w:rPr>
                <w:rFonts w:ascii="Consolas" w:hAnsi="Consolas"/>
                <w:sz w:val="20"/>
              </w:rPr>
              <w:t>#(</w:t>
            </w:r>
            <w:proofErr w:type="gramEnd"/>
          </w:p>
          <w:p w14:paraId="44ACDD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MEM_</w:t>
            </w:r>
            <w:proofErr w:type="gramStart"/>
            <w:r w:rsidRPr="00082E3D">
              <w:rPr>
                <w:rFonts w:ascii="Consolas" w:hAnsi="Consolas"/>
                <w:sz w:val="20"/>
              </w:rPr>
              <w:t>DEPTH  =</w:t>
            </w:r>
            <w:proofErr w:type="gramEnd"/>
            <w:r w:rsidRPr="00082E3D">
              <w:rPr>
                <w:rFonts w:ascii="Consolas" w:hAnsi="Consolas"/>
                <w:sz w:val="20"/>
              </w:rPr>
              <w:t xml:space="preserve"> `CFG_FIFO_DEPTH      , // Memory depth</w:t>
            </w:r>
          </w:p>
          <w:p w14:paraId="36CCF90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14:paraId="707AF56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$clog2(MEM_DEPTH) // Address width</w:t>
            </w:r>
          </w:p>
          <w:p w14:paraId="3826866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38FE162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06A5752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14:paraId="148BDA2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reset_</w:t>
            </w:r>
            <w:proofErr w:type="gramStart"/>
            <w:r w:rsidRPr="00082E3D">
              <w:rPr>
                <w:rFonts w:ascii="Consolas" w:hAnsi="Consolas"/>
                <w:sz w:val="20"/>
              </w:rPr>
              <w:t>n ,</w:t>
            </w:r>
            <w:proofErr w:type="gramEnd"/>
            <w:r w:rsidRPr="00082E3D">
              <w:rPr>
                <w:rFonts w:ascii="Consolas" w:hAnsi="Consolas"/>
                <w:sz w:val="20"/>
              </w:rPr>
              <w:t xml:space="preserve"> // Source domain asynchronous reset (active low)</w:t>
            </w:r>
          </w:p>
          <w:p w14:paraId="543C7EC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wr_valid, // Request write data into FIFO</w:t>
            </w:r>
          </w:p>
          <w:p w14:paraId="2FD8811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wr_</w:t>
            </w:r>
            <w:proofErr w:type="gramStart"/>
            <w:r w:rsidRPr="00082E3D">
              <w:rPr>
                <w:rFonts w:ascii="Consolas" w:hAnsi="Consolas"/>
                <w:sz w:val="20"/>
              </w:rPr>
              <w:t>full ,</w:t>
            </w:r>
            <w:proofErr w:type="gramEnd"/>
            <w:r w:rsidRPr="00082E3D">
              <w:rPr>
                <w:rFonts w:ascii="Consolas" w:hAnsi="Consolas"/>
                <w:sz w:val="20"/>
              </w:rPr>
              <w:t xml:space="preserve"> // FIFO full flag</w:t>
            </w:r>
          </w:p>
          <w:p w14:paraId="1FDE3A2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output                    wr_en </w:t>
            </w:r>
            <w:proofErr w:type="gramStart"/>
            <w:r w:rsidRPr="00082E3D">
              <w:rPr>
                <w:rFonts w:ascii="Consolas" w:hAnsi="Consolas"/>
                <w:sz w:val="20"/>
              </w:rPr>
              <w:t xml:space="preserve">  ,</w:t>
            </w:r>
            <w:proofErr w:type="gramEnd"/>
            <w:r w:rsidRPr="00082E3D">
              <w:rPr>
                <w:rFonts w:ascii="Consolas" w:hAnsi="Consolas"/>
                <w:sz w:val="20"/>
              </w:rPr>
              <w:t xml:space="preserve"> // Write data</w:t>
            </w:r>
          </w:p>
          <w:p w14:paraId="2B69FDB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[ADDR_WIDTH:0] wr_addr   // Write address</w:t>
            </w:r>
          </w:p>
          <w:p w14:paraId="1C36AE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78DD6C40" w14:textId="77777777" w:rsidR="00544B4A" w:rsidRPr="00082E3D" w:rsidRDefault="00544B4A" w:rsidP="00593017">
            <w:pPr>
              <w:spacing w:before="0" w:after="0"/>
              <w:ind w:firstLine="0"/>
              <w:rPr>
                <w:rFonts w:ascii="Consolas" w:hAnsi="Consolas"/>
                <w:sz w:val="20"/>
              </w:rPr>
            </w:pPr>
          </w:p>
          <w:p w14:paraId="618EDBC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4091EC9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address</w:t>
            </w:r>
          </w:p>
          <w:p w14:paraId="392EE08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56699727" w14:textId="77777777" w:rsidR="00544B4A" w:rsidRPr="00082E3D" w:rsidRDefault="00544B4A" w:rsidP="00593017">
            <w:pPr>
              <w:spacing w:before="0" w:after="0"/>
              <w:ind w:firstLine="0"/>
              <w:rPr>
                <w:rFonts w:ascii="Consolas" w:hAnsi="Consolas"/>
                <w:sz w:val="20"/>
              </w:rPr>
            </w:pPr>
          </w:p>
          <w:p w14:paraId="2BD89EC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proc_wr_addr</w:t>
            </w:r>
          </w:p>
          <w:p w14:paraId="304F98C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78A3C58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wr_addr &lt;= 0;</w:t>
            </w:r>
          </w:p>
          <w:p w14:paraId="3DDDCCB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ab/>
              <w:t xml:space="preserve">end </w:t>
            </w:r>
          </w:p>
          <w:p w14:paraId="01029DD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begin</w:t>
            </w:r>
          </w:p>
          <w:p w14:paraId="5C6EC88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if (wr_en &amp; (wr_addr == ADDR_WIDTH'(MEM_DEPTH-1))) begin</w:t>
            </w:r>
          </w:p>
          <w:p w14:paraId="2110BBF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wr_addr &lt;= '0;</w:t>
            </w:r>
          </w:p>
          <w:p w14:paraId="1A06CF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1240845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if (wr_en) begin</w:t>
            </w:r>
          </w:p>
          <w:p w14:paraId="5022378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ab/>
              <w:t>wr_addr &lt;= wr_addr + 1;</w:t>
            </w:r>
          </w:p>
          <w:p w14:paraId="4BB81C4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t>end</w:t>
            </w:r>
          </w:p>
          <w:p w14:paraId="7122273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464724C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325A97F9" w14:textId="77777777" w:rsidR="00544B4A" w:rsidRPr="00082E3D" w:rsidRDefault="00544B4A" w:rsidP="00593017">
            <w:pPr>
              <w:spacing w:before="0" w:after="0"/>
              <w:ind w:firstLine="0"/>
              <w:rPr>
                <w:rFonts w:ascii="Consolas" w:hAnsi="Consolas"/>
                <w:sz w:val="20"/>
              </w:rPr>
            </w:pPr>
          </w:p>
          <w:p w14:paraId="5884EF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EDECC2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enable</w:t>
            </w:r>
          </w:p>
          <w:p w14:paraId="444B9F9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435EAAD" w14:textId="77777777" w:rsidR="00544B4A" w:rsidRPr="00082E3D" w:rsidRDefault="00544B4A" w:rsidP="00593017">
            <w:pPr>
              <w:spacing w:before="0" w:after="0"/>
              <w:ind w:firstLine="0"/>
              <w:rPr>
                <w:rFonts w:ascii="Consolas" w:hAnsi="Consolas"/>
                <w:sz w:val="20"/>
              </w:rPr>
            </w:pPr>
          </w:p>
          <w:p w14:paraId="4378B6A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xml:space="preserve">assign wr_en = wr_valid &amp; </w:t>
            </w:r>
            <w:proofErr w:type="gramStart"/>
            <w:r w:rsidRPr="00082E3D">
              <w:rPr>
                <w:rFonts w:ascii="Consolas" w:hAnsi="Consolas"/>
                <w:sz w:val="20"/>
              </w:rPr>
              <w:t>(!wr</w:t>
            </w:r>
            <w:proofErr w:type="gramEnd"/>
            <w:r w:rsidRPr="00082E3D">
              <w:rPr>
                <w:rFonts w:ascii="Consolas" w:hAnsi="Consolas"/>
                <w:sz w:val="20"/>
              </w:rPr>
              <w:t>_full);</w:t>
            </w:r>
          </w:p>
          <w:p w14:paraId="090318C8" w14:textId="77777777" w:rsidR="00544B4A" w:rsidRPr="00082E3D" w:rsidRDefault="00544B4A" w:rsidP="00593017">
            <w:pPr>
              <w:spacing w:before="0" w:after="0"/>
              <w:ind w:firstLine="0"/>
              <w:rPr>
                <w:rFonts w:ascii="Consolas" w:hAnsi="Consolas"/>
                <w:sz w:val="20"/>
              </w:rPr>
            </w:pPr>
          </w:p>
          <w:p w14:paraId="66060798" w14:textId="0F62676C"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tc>
      </w:tr>
    </w:tbl>
    <w:p w14:paraId="4A1FB412" w14:textId="77777777" w:rsidR="002B5976" w:rsidRPr="002B5976" w:rsidRDefault="002B5976" w:rsidP="002B5976"/>
    <w:p w14:paraId="0A968C03" w14:textId="77777777" w:rsidR="00AD0059" w:rsidRPr="00AD0059" w:rsidRDefault="00AD0059" w:rsidP="00AD0059"/>
    <w:p w14:paraId="790B9E63" w14:textId="005C8042" w:rsidR="004B55EE" w:rsidRPr="00AC309E" w:rsidRDefault="004B55EE" w:rsidP="00AC309E">
      <w:pPr>
        <w:ind w:firstLine="0"/>
      </w:pPr>
    </w:p>
    <w:sectPr w:rsidR="004B55EE" w:rsidRPr="00AC309E" w:rsidSect="00A221D0">
      <w:footerReference w:type="default" r:id="rId50"/>
      <w:pgSz w:w="11906" w:h="16838" w:code="9"/>
      <w:pgMar w:top="1134" w:right="1134" w:bottom="1418" w:left="1701" w:header="851" w:footer="431" w:gutter="0"/>
      <w:cols w:space="454"/>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2B57B" w14:textId="77777777" w:rsidR="00073BB7" w:rsidRDefault="00073BB7" w:rsidP="00877142">
      <w:pPr>
        <w:spacing w:after="0" w:line="240" w:lineRule="auto"/>
      </w:pPr>
      <w:r>
        <w:separator/>
      </w:r>
    </w:p>
  </w:endnote>
  <w:endnote w:type="continuationSeparator" w:id="0">
    <w:p w14:paraId="4BDEA2BF" w14:textId="77777777" w:rsidR="00073BB7" w:rsidRDefault="00073BB7" w:rsidP="00877142">
      <w:pPr>
        <w:spacing w:after="0" w:line="240" w:lineRule="auto"/>
      </w:pPr>
      <w:r>
        <w:continuationSeparator/>
      </w:r>
    </w:p>
  </w:endnote>
  <w:endnote w:type="continuationNotice" w:id="1">
    <w:p w14:paraId="6D5E76EE" w14:textId="77777777" w:rsidR="00073BB7" w:rsidRDefault="00073BB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85258" w14:textId="093160CB" w:rsidR="00143C60" w:rsidRDefault="00143C60">
    <w:pPr>
      <w:pStyle w:val="Footer"/>
      <w:jc w:val="center"/>
    </w:pPr>
    <w:r>
      <w:fldChar w:fldCharType="begin"/>
    </w:r>
    <w:r>
      <w:instrText xml:space="preserve"> PAGE   \* MERGEFORMAT </w:instrText>
    </w:r>
    <w:r>
      <w:fldChar w:fldCharType="separate"/>
    </w:r>
    <w:r>
      <w:rPr>
        <w:noProof/>
      </w:rPr>
      <w:t>2</w:t>
    </w:r>
    <w:r>
      <w:rPr>
        <w:noProof/>
      </w:rPr>
      <w:fldChar w:fldCharType="end"/>
    </w:r>
  </w:p>
  <w:p w14:paraId="01271B60" w14:textId="77777777" w:rsidR="00143C60" w:rsidRDefault="00143C6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5236E" w14:textId="4D61A722" w:rsidR="00143C60" w:rsidRDefault="00143C60">
    <w:pPr>
      <w:pStyle w:val="Footer"/>
      <w:jc w:val="center"/>
    </w:pPr>
  </w:p>
  <w:p w14:paraId="3970F4BE" w14:textId="77777777" w:rsidR="00143C60" w:rsidRDefault="00143C60" w:rsidP="00672540">
    <w:pPr>
      <w:pStyle w:val="Foote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849378"/>
      <w:docPartObj>
        <w:docPartGallery w:val="Page Numbers (Bottom of Page)"/>
        <w:docPartUnique/>
      </w:docPartObj>
    </w:sdtPr>
    <w:sdtEndPr/>
    <w:sdtContent>
      <w:p w14:paraId="46135DBB" w14:textId="36F70BA0" w:rsidR="00143C60" w:rsidRDefault="00143C60">
        <w:pPr>
          <w:pStyle w:val="Footer"/>
          <w:jc w:val="right"/>
        </w:pPr>
        <w:r>
          <w:fldChar w:fldCharType="begin"/>
        </w:r>
        <w:r>
          <w:instrText>PAGE   \* MERGEFORMAT</w:instrText>
        </w:r>
        <w:r>
          <w:fldChar w:fldCharType="separate"/>
        </w:r>
        <w:r w:rsidR="00B73083" w:rsidRPr="00B73083">
          <w:rPr>
            <w:noProof/>
            <w:lang w:val="vi-VN"/>
          </w:rPr>
          <w:t>iv</w:t>
        </w:r>
        <w:r>
          <w:fldChar w:fldCharType="end"/>
        </w:r>
      </w:p>
    </w:sdtContent>
  </w:sdt>
  <w:p w14:paraId="247931AB" w14:textId="77777777" w:rsidR="00143C60" w:rsidRDefault="00143C6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873982"/>
      <w:docPartObj>
        <w:docPartGallery w:val="Page Numbers (Bottom of Page)"/>
        <w:docPartUnique/>
      </w:docPartObj>
    </w:sdtPr>
    <w:sdtEndPr>
      <w:rPr>
        <w:noProof/>
      </w:rPr>
    </w:sdtEndPr>
    <w:sdtContent>
      <w:p w14:paraId="71B9EE0B" w14:textId="0AD1AEA9" w:rsidR="00143C60" w:rsidRDefault="00143C60">
        <w:pPr>
          <w:pStyle w:val="Footer"/>
          <w:jc w:val="center"/>
        </w:pPr>
        <w:r>
          <w:fldChar w:fldCharType="begin"/>
        </w:r>
        <w:r>
          <w:instrText xml:space="preserve"> PAGE   \* MERGEFORMAT </w:instrText>
        </w:r>
        <w:r>
          <w:fldChar w:fldCharType="separate"/>
        </w:r>
        <w:r w:rsidR="005555AD">
          <w:rPr>
            <w:noProof/>
          </w:rPr>
          <w:t>26</w:t>
        </w:r>
        <w:r>
          <w:rPr>
            <w:noProof/>
          </w:rPr>
          <w:fldChar w:fldCharType="end"/>
        </w:r>
      </w:p>
    </w:sdtContent>
  </w:sdt>
  <w:p w14:paraId="3CFC589D" w14:textId="77777777" w:rsidR="00143C60" w:rsidRDefault="00143C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BF721" w14:textId="77777777" w:rsidR="00073BB7" w:rsidRDefault="00073BB7" w:rsidP="00877142">
      <w:pPr>
        <w:spacing w:after="0" w:line="240" w:lineRule="auto"/>
      </w:pPr>
      <w:r>
        <w:separator/>
      </w:r>
    </w:p>
  </w:footnote>
  <w:footnote w:type="continuationSeparator" w:id="0">
    <w:p w14:paraId="3A87A3EE" w14:textId="77777777" w:rsidR="00073BB7" w:rsidRDefault="00073BB7" w:rsidP="00877142">
      <w:pPr>
        <w:spacing w:after="0" w:line="240" w:lineRule="auto"/>
      </w:pPr>
      <w:r>
        <w:continuationSeparator/>
      </w:r>
    </w:p>
  </w:footnote>
  <w:footnote w:type="continuationNotice" w:id="1">
    <w:p w14:paraId="61604A96" w14:textId="77777777" w:rsidR="00073BB7" w:rsidRDefault="00073BB7">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18A36" w14:textId="1606A29B" w:rsidR="00143C60" w:rsidRPr="005575DA" w:rsidRDefault="00143C60"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7073F" w14:textId="3FBA8121" w:rsidR="00143C60" w:rsidRPr="00CE5556" w:rsidRDefault="00143C60"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E72CE" w14:textId="5705EC80" w:rsidR="00143C60" w:rsidRPr="004D5D72" w:rsidRDefault="00143C60" w:rsidP="004D5D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8B130CD"/>
    <w:multiLevelType w:val="hybridMultilevel"/>
    <w:tmpl w:val="C2BEA1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0F2239F9"/>
    <w:multiLevelType w:val="multilevel"/>
    <w:tmpl w:val="9940CF4E"/>
    <w:lvl w:ilvl="0">
      <w:start w:val="1"/>
      <w:numFmt w:val="decimal"/>
      <w:pStyle w:val="Heading1"/>
      <w:lvlText w:val="CHAPTER %1."/>
      <w:lvlJc w:val="left"/>
      <w:pPr>
        <w:ind w:left="360" w:hanging="360"/>
      </w:pPr>
      <w:rPr>
        <w:rFonts w:hint="default"/>
      </w:rPr>
    </w:lvl>
    <w:lvl w:ilvl="1">
      <w:start w:val="1"/>
      <w:numFmt w:val="decimal"/>
      <w:pStyle w:val="Heading2"/>
      <w:suff w:val="space"/>
      <w:lvlText w:val="%1.%2"/>
      <w:lvlJc w:val="left"/>
      <w:pPr>
        <w:ind w:left="9072" w:firstLine="0"/>
      </w:pPr>
    </w:lvl>
    <w:lvl w:ilvl="2">
      <w:start w:val="1"/>
      <w:numFmt w:val="decimal"/>
      <w:pStyle w:val="Heading3"/>
      <w:suff w:val="space"/>
      <w:lvlText w:val="%1.%2.%3"/>
      <w:lvlJc w:val="left"/>
      <w:pPr>
        <w:ind w:left="4537" w:firstLine="0"/>
      </w:pPr>
    </w:lvl>
    <w:lvl w:ilvl="3">
      <w:start w:val="1"/>
      <w:numFmt w:val="decimal"/>
      <w:pStyle w:val="Heading4"/>
      <w:suff w:val="space"/>
      <w:lvlText w:val="%1.%2.%3.%4"/>
      <w:lvlJc w:val="left"/>
      <w:pPr>
        <w:ind w:left="4678"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8C9164B"/>
    <w:multiLevelType w:val="hybridMultilevel"/>
    <w:tmpl w:val="BB38E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504025"/>
    <w:multiLevelType w:val="hybridMultilevel"/>
    <w:tmpl w:val="12E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334BF"/>
    <w:multiLevelType w:val="hybridMultilevel"/>
    <w:tmpl w:val="9B9080DA"/>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15:restartNumberingAfterBreak="0">
    <w:nsid w:val="247434A3"/>
    <w:multiLevelType w:val="hybridMultilevel"/>
    <w:tmpl w:val="2452C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A0CAC"/>
    <w:multiLevelType w:val="hybridMultilevel"/>
    <w:tmpl w:val="D8EC7B8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801763"/>
    <w:multiLevelType w:val="hybridMultilevel"/>
    <w:tmpl w:val="49A84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B1F40"/>
    <w:multiLevelType w:val="hybridMultilevel"/>
    <w:tmpl w:val="2F88FBB2"/>
    <w:lvl w:ilvl="0" w:tplc="04090001">
      <w:numFmt w:val="decimal"/>
      <w:lvlText w:val=""/>
      <w:lvlJc w:val="left"/>
    </w:lvl>
    <w:lvl w:ilvl="1" w:tplc="04090003">
      <w:numFmt w:val="decimal"/>
      <w:suff w:val="space"/>
      <w:lvlText w:val=""/>
      <w:lvlJc w:val="left"/>
    </w:lvl>
    <w:lvl w:ilvl="2" w:tplc="04090005">
      <w:numFmt w:val="decimal"/>
      <w:lvlText w:val=""/>
      <w:lvlJc w:val="left"/>
    </w:lvl>
    <w:lvl w:ilvl="3" w:tplc="04090001">
      <w:numFmt w:val="decimal"/>
      <w:lvlText w:val=""/>
      <w:lvlJc w:val="left"/>
    </w:lvl>
    <w:lvl w:ilvl="4" w:tplc="04090003">
      <w:start w:val="1493145"/>
      <w:numFmt w:val="decimal"/>
      <w:lvlRestart w:val="0"/>
      <w:isLgl/>
      <w:lvlText w:val="儀͊帀͊漀(o耗萏ቈ萑ﺘ葞"/>
      <w:lvlJc w:val="center"/>
      <w:rPr>
        <w:rFonts w:ascii="Courier New" w:eastAsiaTheme="minorHAnsi" w:hAnsi="Symbol" w:cs="Courier New" w:hint="default"/>
        <w14:reflection w14:blurRad="0" w14:stA="0" w14:stPos="0" w14:endA="0" w14:endPos="0" w14:dist="0" w14:dir="0" w14:fadeDir="0" w14:sx="0" w14:sy="0" w14:kx="0" w14:ky="0" w14:algn="none"/>
        <w14:props3d w14:extrusionH="0" w14:contourW="0" w14:prstMaterial="none"/>
        <w14:ligatures w14:val="none"/>
        <w14:numForm w14:val="default"/>
        <w14:numSpacing w14:val="default"/>
        <w14:stylisticSets/>
        <w14:cntxtAlts w14:val="0"/>
      </w:rPr>
    </w:lvl>
    <w:lvl w:ilvl="5" w:tplc="04090005">
      <w:numFmt w:val="none"/>
      <w:lvlText w:val=""/>
      <w:lvlJc w:val="left"/>
      <w:pPr>
        <w:tabs>
          <w:tab w:val="num" w:pos="360"/>
        </w:tabs>
      </w:pPr>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2" w15:restartNumberingAfterBreak="0">
    <w:nsid w:val="3A4F2A7A"/>
    <w:multiLevelType w:val="hybridMultilevel"/>
    <w:tmpl w:val="89342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94484"/>
    <w:multiLevelType w:val="hybridMultilevel"/>
    <w:tmpl w:val="F84C2D20"/>
    <w:lvl w:ilvl="0" w:tplc="94806FEA">
      <w:numFmt w:val="decimal"/>
      <w:pStyle w:val="Bang"/>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4" w15:restartNumberingAfterBreak="0">
    <w:nsid w:val="45406EFB"/>
    <w:multiLevelType w:val="hybridMultilevel"/>
    <w:tmpl w:val="ABBA6E3A"/>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5" w15:restartNumberingAfterBreak="0">
    <w:nsid w:val="47E01964"/>
    <w:multiLevelType w:val="hybridMultilevel"/>
    <w:tmpl w:val="8F6CC03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6" w15:restartNumberingAfterBreak="0">
    <w:nsid w:val="4D84129A"/>
    <w:multiLevelType w:val="hybridMultilevel"/>
    <w:tmpl w:val="95C0657E"/>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4FF955D8"/>
    <w:multiLevelType w:val="hybridMultilevel"/>
    <w:tmpl w:val="F9E2050E"/>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5FA142A"/>
    <w:multiLevelType w:val="hybridMultilevel"/>
    <w:tmpl w:val="6282995C"/>
    <w:lvl w:ilvl="0" w:tplc="58341CD0">
      <w:start w:val="1"/>
      <w:numFmt w:val="decimal"/>
      <w:pStyle w:val="Heading1unnumbered"/>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B1C1E"/>
    <w:multiLevelType w:val="hybridMultilevel"/>
    <w:tmpl w:val="E21AC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C553C"/>
    <w:multiLevelType w:val="hybridMultilevel"/>
    <w:tmpl w:val="150A7F6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1" w15:restartNumberingAfterBreak="0">
    <w:nsid w:val="668726BD"/>
    <w:multiLevelType w:val="hybridMultilevel"/>
    <w:tmpl w:val="97D8C9E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15:restartNumberingAfterBreak="0">
    <w:nsid w:val="67DC2DFA"/>
    <w:multiLevelType w:val="hybridMultilevel"/>
    <w:tmpl w:val="2120316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6A8B35AE"/>
    <w:multiLevelType w:val="hybridMultilevel"/>
    <w:tmpl w:val="428C854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783A0B17"/>
    <w:multiLevelType w:val="hybridMultilevel"/>
    <w:tmpl w:val="527E017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15:restartNumberingAfterBreak="0">
    <w:nsid w:val="7E29359D"/>
    <w:multiLevelType w:val="hybridMultilevel"/>
    <w:tmpl w:val="EA4E76A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2"/>
  </w:num>
  <w:num w:numId="2">
    <w:abstractNumId w:val="1"/>
  </w:num>
  <w:num w:numId="3">
    <w:abstractNumId w:val="0"/>
  </w:num>
  <w:num w:numId="4">
    <w:abstractNumId w:val="4"/>
  </w:num>
  <w:num w:numId="5">
    <w:abstractNumId w:val="13"/>
  </w:num>
  <w:num w:numId="6">
    <w:abstractNumId w:val="15"/>
  </w:num>
  <w:num w:numId="7">
    <w:abstractNumId w:val="16"/>
  </w:num>
  <w:num w:numId="8">
    <w:abstractNumId w:val="21"/>
  </w:num>
  <w:num w:numId="9">
    <w:abstractNumId w:val="14"/>
  </w:num>
  <w:num w:numId="10">
    <w:abstractNumId w:val="5"/>
  </w:num>
  <w:num w:numId="11">
    <w:abstractNumId w:val="24"/>
  </w:num>
  <w:num w:numId="12">
    <w:abstractNumId w:val="11"/>
  </w:num>
  <w:num w:numId="13">
    <w:abstractNumId w:val="25"/>
  </w:num>
  <w:num w:numId="14">
    <w:abstractNumId w:val="22"/>
  </w:num>
  <w:num w:numId="15">
    <w:abstractNumId w:val="23"/>
  </w:num>
  <w:num w:numId="16">
    <w:abstractNumId w:val="17"/>
  </w:num>
  <w:num w:numId="17">
    <w:abstractNumId w:val="7"/>
  </w:num>
  <w:num w:numId="18">
    <w:abstractNumId w:val="12"/>
  </w:num>
  <w:num w:numId="19">
    <w:abstractNumId w:val="6"/>
  </w:num>
  <w:num w:numId="20">
    <w:abstractNumId w:val="8"/>
  </w:num>
  <w:num w:numId="21">
    <w:abstractNumId w:val="19"/>
  </w:num>
  <w:num w:numId="22">
    <w:abstractNumId w:val="3"/>
  </w:num>
  <w:num w:numId="23">
    <w:abstractNumId w:val="18"/>
  </w:num>
  <w:num w:numId="24">
    <w:abstractNumId w:val="10"/>
  </w:num>
  <w:num w:numId="25">
    <w:abstractNumId w:val="9"/>
  </w:num>
  <w:num w:numId="26">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DA9"/>
    <w:rsid w:val="00000E39"/>
    <w:rsid w:val="0000126D"/>
    <w:rsid w:val="00001447"/>
    <w:rsid w:val="00001909"/>
    <w:rsid w:val="00001C3C"/>
    <w:rsid w:val="00003543"/>
    <w:rsid w:val="00004E80"/>
    <w:rsid w:val="000100ED"/>
    <w:rsid w:val="00010443"/>
    <w:rsid w:val="00010CDB"/>
    <w:rsid w:val="00011941"/>
    <w:rsid w:val="0001366F"/>
    <w:rsid w:val="000137D8"/>
    <w:rsid w:val="000142B8"/>
    <w:rsid w:val="000153B1"/>
    <w:rsid w:val="00015AA6"/>
    <w:rsid w:val="00015D0C"/>
    <w:rsid w:val="0001618C"/>
    <w:rsid w:val="00017369"/>
    <w:rsid w:val="0001750D"/>
    <w:rsid w:val="00017E99"/>
    <w:rsid w:val="00020BE9"/>
    <w:rsid w:val="000213D5"/>
    <w:rsid w:val="000217FB"/>
    <w:rsid w:val="00021F28"/>
    <w:rsid w:val="00022266"/>
    <w:rsid w:val="000222AA"/>
    <w:rsid w:val="00022D59"/>
    <w:rsid w:val="00022E4E"/>
    <w:rsid w:val="00023B83"/>
    <w:rsid w:val="000245B5"/>
    <w:rsid w:val="00025448"/>
    <w:rsid w:val="00026018"/>
    <w:rsid w:val="00026080"/>
    <w:rsid w:val="00026DA0"/>
    <w:rsid w:val="000270B5"/>
    <w:rsid w:val="000275E6"/>
    <w:rsid w:val="00027C8A"/>
    <w:rsid w:val="00027CCC"/>
    <w:rsid w:val="00030C28"/>
    <w:rsid w:val="00031547"/>
    <w:rsid w:val="00031C2B"/>
    <w:rsid w:val="00031D2F"/>
    <w:rsid w:val="000331BC"/>
    <w:rsid w:val="00033F97"/>
    <w:rsid w:val="0003494B"/>
    <w:rsid w:val="00036727"/>
    <w:rsid w:val="000367DB"/>
    <w:rsid w:val="00036E0F"/>
    <w:rsid w:val="00036F47"/>
    <w:rsid w:val="000412AF"/>
    <w:rsid w:val="00041332"/>
    <w:rsid w:val="00042329"/>
    <w:rsid w:val="00043823"/>
    <w:rsid w:val="00043C54"/>
    <w:rsid w:val="00043CEA"/>
    <w:rsid w:val="0004466B"/>
    <w:rsid w:val="00044732"/>
    <w:rsid w:val="00044953"/>
    <w:rsid w:val="00044B93"/>
    <w:rsid w:val="000450DA"/>
    <w:rsid w:val="00045712"/>
    <w:rsid w:val="000462AA"/>
    <w:rsid w:val="00046BF8"/>
    <w:rsid w:val="000476D5"/>
    <w:rsid w:val="00051534"/>
    <w:rsid w:val="0005178E"/>
    <w:rsid w:val="00051F7E"/>
    <w:rsid w:val="00053324"/>
    <w:rsid w:val="00054EF0"/>
    <w:rsid w:val="000559B1"/>
    <w:rsid w:val="00055CD7"/>
    <w:rsid w:val="00056422"/>
    <w:rsid w:val="00057DFD"/>
    <w:rsid w:val="000600AE"/>
    <w:rsid w:val="000603BD"/>
    <w:rsid w:val="000617F0"/>
    <w:rsid w:val="00061B8B"/>
    <w:rsid w:val="000625DF"/>
    <w:rsid w:val="00063C51"/>
    <w:rsid w:val="000647C1"/>
    <w:rsid w:val="00064FD0"/>
    <w:rsid w:val="000655E4"/>
    <w:rsid w:val="0006697F"/>
    <w:rsid w:val="00066F6A"/>
    <w:rsid w:val="00067BE3"/>
    <w:rsid w:val="000704C0"/>
    <w:rsid w:val="0007129C"/>
    <w:rsid w:val="00071881"/>
    <w:rsid w:val="00072F60"/>
    <w:rsid w:val="000739A3"/>
    <w:rsid w:val="00073BB7"/>
    <w:rsid w:val="00074C8C"/>
    <w:rsid w:val="00075D79"/>
    <w:rsid w:val="00076A0A"/>
    <w:rsid w:val="0007702E"/>
    <w:rsid w:val="00077E54"/>
    <w:rsid w:val="00081521"/>
    <w:rsid w:val="00082E3D"/>
    <w:rsid w:val="0008354F"/>
    <w:rsid w:val="00083B16"/>
    <w:rsid w:val="00085A33"/>
    <w:rsid w:val="00086304"/>
    <w:rsid w:val="00086B8D"/>
    <w:rsid w:val="0008778D"/>
    <w:rsid w:val="0009262A"/>
    <w:rsid w:val="000926D4"/>
    <w:rsid w:val="000930E5"/>
    <w:rsid w:val="00093634"/>
    <w:rsid w:val="00093720"/>
    <w:rsid w:val="0009441F"/>
    <w:rsid w:val="00094A53"/>
    <w:rsid w:val="00094FE4"/>
    <w:rsid w:val="000951D7"/>
    <w:rsid w:val="00095E24"/>
    <w:rsid w:val="00096127"/>
    <w:rsid w:val="00096E1B"/>
    <w:rsid w:val="00096EAF"/>
    <w:rsid w:val="000979BA"/>
    <w:rsid w:val="00097C34"/>
    <w:rsid w:val="00097DF3"/>
    <w:rsid w:val="00097FB2"/>
    <w:rsid w:val="000A0063"/>
    <w:rsid w:val="000A05B3"/>
    <w:rsid w:val="000A0A99"/>
    <w:rsid w:val="000A0EBD"/>
    <w:rsid w:val="000A1558"/>
    <w:rsid w:val="000A15CB"/>
    <w:rsid w:val="000A1874"/>
    <w:rsid w:val="000A1FC9"/>
    <w:rsid w:val="000A2251"/>
    <w:rsid w:val="000A449B"/>
    <w:rsid w:val="000A48F8"/>
    <w:rsid w:val="000A4E99"/>
    <w:rsid w:val="000A5962"/>
    <w:rsid w:val="000A6135"/>
    <w:rsid w:val="000A6D69"/>
    <w:rsid w:val="000A71B9"/>
    <w:rsid w:val="000A7272"/>
    <w:rsid w:val="000B02DA"/>
    <w:rsid w:val="000B0DE3"/>
    <w:rsid w:val="000B102F"/>
    <w:rsid w:val="000B21D0"/>
    <w:rsid w:val="000B2581"/>
    <w:rsid w:val="000B25C8"/>
    <w:rsid w:val="000B6329"/>
    <w:rsid w:val="000B6F96"/>
    <w:rsid w:val="000B757C"/>
    <w:rsid w:val="000B7749"/>
    <w:rsid w:val="000C0448"/>
    <w:rsid w:val="000C2E4E"/>
    <w:rsid w:val="000C2ED1"/>
    <w:rsid w:val="000C42F1"/>
    <w:rsid w:val="000C452A"/>
    <w:rsid w:val="000C56BE"/>
    <w:rsid w:val="000C5AA5"/>
    <w:rsid w:val="000C5B03"/>
    <w:rsid w:val="000C6469"/>
    <w:rsid w:val="000C71D3"/>
    <w:rsid w:val="000C7F4C"/>
    <w:rsid w:val="000D09F8"/>
    <w:rsid w:val="000D0A8C"/>
    <w:rsid w:val="000D1EA6"/>
    <w:rsid w:val="000D2089"/>
    <w:rsid w:val="000D2A6A"/>
    <w:rsid w:val="000D4BC0"/>
    <w:rsid w:val="000D4E47"/>
    <w:rsid w:val="000D53D0"/>
    <w:rsid w:val="000D783F"/>
    <w:rsid w:val="000D7ED9"/>
    <w:rsid w:val="000E04B1"/>
    <w:rsid w:val="000E051A"/>
    <w:rsid w:val="000E1B33"/>
    <w:rsid w:val="000E2247"/>
    <w:rsid w:val="000E2D68"/>
    <w:rsid w:val="000E34D4"/>
    <w:rsid w:val="000E3631"/>
    <w:rsid w:val="000E3810"/>
    <w:rsid w:val="000E3F49"/>
    <w:rsid w:val="000E6653"/>
    <w:rsid w:val="000E79EB"/>
    <w:rsid w:val="000E7E91"/>
    <w:rsid w:val="000F1EFE"/>
    <w:rsid w:val="000F2BEC"/>
    <w:rsid w:val="000F36FB"/>
    <w:rsid w:val="000F406F"/>
    <w:rsid w:val="000F55D8"/>
    <w:rsid w:val="000F58D6"/>
    <w:rsid w:val="000F5CFC"/>
    <w:rsid w:val="000F5EA4"/>
    <w:rsid w:val="00101160"/>
    <w:rsid w:val="0010238C"/>
    <w:rsid w:val="001025BE"/>
    <w:rsid w:val="00103CDF"/>
    <w:rsid w:val="001048F8"/>
    <w:rsid w:val="0010516B"/>
    <w:rsid w:val="00105438"/>
    <w:rsid w:val="00105C3F"/>
    <w:rsid w:val="00105E2E"/>
    <w:rsid w:val="001063D8"/>
    <w:rsid w:val="00107F9E"/>
    <w:rsid w:val="00110248"/>
    <w:rsid w:val="00110B92"/>
    <w:rsid w:val="001136FE"/>
    <w:rsid w:val="00113757"/>
    <w:rsid w:val="0011577F"/>
    <w:rsid w:val="00115C5A"/>
    <w:rsid w:val="001161CA"/>
    <w:rsid w:val="001162B2"/>
    <w:rsid w:val="001163A6"/>
    <w:rsid w:val="00116A9E"/>
    <w:rsid w:val="00116B30"/>
    <w:rsid w:val="00120627"/>
    <w:rsid w:val="0012074D"/>
    <w:rsid w:val="00121F2B"/>
    <w:rsid w:val="00122CA7"/>
    <w:rsid w:val="00123ADD"/>
    <w:rsid w:val="00123CF2"/>
    <w:rsid w:val="00124054"/>
    <w:rsid w:val="00124C0C"/>
    <w:rsid w:val="00124D45"/>
    <w:rsid w:val="0012607A"/>
    <w:rsid w:val="001308BF"/>
    <w:rsid w:val="00131948"/>
    <w:rsid w:val="00131A10"/>
    <w:rsid w:val="00131A30"/>
    <w:rsid w:val="00131B0E"/>
    <w:rsid w:val="00131C40"/>
    <w:rsid w:val="00131F17"/>
    <w:rsid w:val="00132C85"/>
    <w:rsid w:val="00133D25"/>
    <w:rsid w:val="00135886"/>
    <w:rsid w:val="001372C3"/>
    <w:rsid w:val="001374EA"/>
    <w:rsid w:val="00137779"/>
    <w:rsid w:val="00137FAB"/>
    <w:rsid w:val="00140C11"/>
    <w:rsid w:val="0014343B"/>
    <w:rsid w:val="00143C60"/>
    <w:rsid w:val="001446D5"/>
    <w:rsid w:val="00144CED"/>
    <w:rsid w:val="00145C7F"/>
    <w:rsid w:val="00146DB9"/>
    <w:rsid w:val="00147039"/>
    <w:rsid w:val="001471DD"/>
    <w:rsid w:val="00147302"/>
    <w:rsid w:val="00147AF1"/>
    <w:rsid w:val="00147C58"/>
    <w:rsid w:val="00150CCC"/>
    <w:rsid w:val="00150DD6"/>
    <w:rsid w:val="0015186C"/>
    <w:rsid w:val="00152131"/>
    <w:rsid w:val="001532CA"/>
    <w:rsid w:val="0015417C"/>
    <w:rsid w:val="001547D4"/>
    <w:rsid w:val="00154865"/>
    <w:rsid w:val="00154ED8"/>
    <w:rsid w:val="001550F3"/>
    <w:rsid w:val="00156EC6"/>
    <w:rsid w:val="0016066B"/>
    <w:rsid w:val="00160678"/>
    <w:rsid w:val="00160752"/>
    <w:rsid w:val="00161824"/>
    <w:rsid w:val="001620E5"/>
    <w:rsid w:val="001624DB"/>
    <w:rsid w:val="00162646"/>
    <w:rsid w:val="00162A1B"/>
    <w:rsid w:val="0016310C"/>
    <w:rsid w:val="00164060"/>
    <w:rsid w:val="00164E3A"/>
    <w:rsid w:val="00165239"/>
    <w:rsid w:val="00165BC3"/>
    <w:rsid w:val="00165DCF"/>
    <w:rsid w:val="001667BB"/>
    <w:rsid w:val="001671A0"/>
    <w:rsid w:val="00167B39"/>
    <w:rsid w:val="00170098"/>
    <w:rsid w:val="0017112F"/>
    <w:rsid w:val="00171211"/>
    <w:rsid w:val="001728E8"/>
    <w:rsid w:val="0017298A"/>
    <w:rsid w:val="0017319F"/>
    <w:rsid w:val="00174846"/>
    <w:rsid w:val="00177288"/>
    <w:rsid w:val="00177E33"/>
    <w:rsid w:val="001802BD"/>
    <w:rsid w:val="001806D1"/>
    <w:rsid w:val="00180B97"/>
    <w:rsid w:val="00180C60"/>
    <w:rsid w:val="00181CAF"/>
    <w:rsid w:val="00182B45"/>
    <w:rsid w:val="00182CED"/>
    <w:rsid w:val="00183313"/>
    <w:rsid w:val="00183BE7"/>
    <w:rsid w:val="00185197"/>
    <w:rsid w:val="00186024"/>
    <w:rsid w:val="00186516"/>
    <w:rsid w:val="00186ABD"/>
    <w:rsid w:val="00190225"/>
    <w:rsid w:val="0019087C"/>
    <w:rsid w:val="0019112C"/>
    <w:rsid w:val="00191A7B"/>
    <w:rsid w:val="00191CFA"/>
    <w:rsid w:val="00192EED"/>
    <w:rsid w:val="00194288"/>
    <w:rsid w:val="001946C2"/>
    <w:rsid w:val="00194863"/>
    <w:rsid w:val="001948F5"/>
    <w:rsid w:val="00194B74"/>
    <w:rsid w:val="00194BB5"/>
    <w:rsid w:val="00195F7A"/>
    <w:rsid w:val="00196637"/>
    <w:rsid w:val="001966AC"/>
    <w:rsid w:val="001A2037"/>
    <w:rsid w:val="001A38A3"/>
    <w:rsid w:val="001A3DBB"/>
    <w:rsid w:val="001A425A"/>
    <w:rsid w:val="001A51A2"/>
    <w:rsid w:val="001A54B1"/>
    <w:rsid w:val="001A5CFD"/>
    <w:rsid w:val="001A5FF5"/>
    <w:rsid w:val="001A6A50"/>
    <w:rsid w:val="001A6ED0"/>
    <w:rsid w:val="001A7667"/>
    <w:rsid w:val="001B056D"/>
    <w:rsid w:val="001B104E"/>
    <w:rsid w:val="001B1563"/>
    <w:rsid w:val="001B1774"/>
    <w:rsid w:val="001B1CCF"/>
    <w:rsid w:val="001B342A"/>
    <w:rsid w:val="001B3D61"/>
    <w:rsid w:val="001B4643"/>
    <w:rsid w:val="001B55A1"/>
    <w:rsid w:val="001B62E1"/>
    <w:rsid w:val="001B65DC"/>
    <w:rsid w:val="001C0764"/>
    <w:rsid w:val="001C0CA7"/>
    <w:rsid w:val="001C12B3"/>
    <w:rsid w:val="001C1CC2"/>
    <w:rsid w:val="001C24E7"/>
    <w:rsid w:val="001C30B2"/>
    <w:rsid w:val="001C45EA"/>
    <w:rsid w:val="001C7AFC"/>
    <w:rsid w:val="001D0E23"/>
    <w:rsid w:val="001D1199"/>
    <w:rsid w:val="001D15D4"/>
    <w:rsid w:val="001D1DC7"/>
    <w:rsid w:val="001D207E"/>
    <w:rsid w:val="001D2390"/>
    <w:rsid w:val="001D2968"/>
    <w:rsid w:val="001D320E"/>
    <w:rsid w:val="001D371D"/>
    <w:rsid w:val="001D3C6A"/>
    <w:rsid w:val="001D4357"/>
    <w:rsid w:val="001D440F"/>
    <w:rsid w:val="001D4D5E"/>
    <w:rsid w:val="001D5236"/>
    <w:rsid w:val="001D584C"/>
    <w:rsid w:val="001D5884"/>
    <w:rsid w:val="001D599E"/>
    <w:rsid w:val="001D67B9"/>
    <w:rsid w:val="001D6BE6"/>
    <w:rsid w:val="001D6D4E"/>
    <w:rsid w:val="001D773A"/>
    <w:rsid w:val="001D7A68"/>
    <w:rsid w:val="001D7AC6"/>
    <w:rsid w:val="001D7B4E"/>
    <w:rsid w:val="001E0EAD"/>
    <w:rsid w:val="001E1D48"/>
    <w:rsid w:val="001E1F0F"/>
    <w:rsid w:val="001E22AA"/>
    <w:rsid w:val="001E2AE9"/>
    <w:rsid w:val="001E2D50"/>
    <w:rsid w:val="001E48A6"/>
    <w:rsid w:val="001E497E"/>
    <w:rsid w:val="001E4C07"/>
    <w:rsid w:val="001E5B18"/>
    <w:rsid w:val="001E60D7"/>
    <w:rsid w:val="001E61AE"/>
    <w:rsid w:val="001E69BD"/>
    <w:rsid w:val="001E6FE1"/>
    <w:rsid w:val="001E742D"/>
    <w:rsid w:val="001E7A88"/>
    <w:rsid w:val="001F0773"/>
    <w:rsid w:val="001F0C93"/>
    <w:rsid w:val="001F0D41"/>
    <w:rsid w:val="001F160D"/>
    <w:rsid w:val="001F1C8C"/>
    <w:rsid w:val="001F3186"/>
    <w:rsid w:val="001F4952"/>
    <w:rsid w:val="001F4ABF"/>
    <w:rsid w:val="001F5254"/>
    <w:rsid w:val="001F5571"/>
    <w:rsid w:val="001F5A2B"/>
    <w:rsid w:val="001F65E2"/>
    <w:rsid w:val="001F746F"/>
    <w:rsid w:val="001F7BEE"/>
    <w:rsid w:val="001F7F13"/>
    <w:rsid w:val="00200735"/>
    <w:rsid w:val="00201B7C"/>
    <w:rsid w:val="00202375"/>
    <w:rsid w:val="00203FC1"/>
    <w:rsid w:val="0020490B"/>
    <w:rsid w:val="002050D2"/>
    <w:rsid w:val="00206164"/>
    <w:rsid w:val="002067A2"/>
    <w:rsid w:val="00206DBE"/>
    <w:rsid w:val="00206FB8"/>
    <w:rsid w:val="0020715B"/>
    <w:rsid w:val="00207BC8"/>
    <w:rsid w:val="00211DD6"/>
    <w:rsid w:val="00211F4A"/>
    <w:rsid w:val="00212059"/>
    <w:rsid w:val="00212644"/>
    <w:rsid w:val="00213386"/>
    <w:rsid w:val="0021398B"/>
    <w:rsid w:val="00214B91"/>
    <w:rsid w:val="00214BDD"/>
    <w:rsid w:val="002154BF"/>
    <w:rsid w:val="002155E6"/>
    <w:rsid w:val="00215FA8"/>
    <w:rsid w:val="00217553"/>
    <w:rsid w:val="002176AD"/>
    <w:rsid w:val="00220765"/>
    <w:rsid w:val="00220D82"/>
    <w:rsid w:val="002219AE"/>
    <w:rsid w:val="00222745"/>
    <w:rsid w:val="00222D95"/>
    <w:rsid w:val="00223F2F"/>
    <w:rsid w:val="00224668"/>
    <w:rsid w:val="00224765"/>
    <w:rsid w:val="00224823"/>
    <w:rsid w:val="00224C4A"/>
    <w:rsid w:val="00224C51"/>
    <w:rsid w:val="00224C5E"/>
    <w:rsid w:val="00224E3F"/>
    <w:rsid w:val="0022533B"/>
    <w:rsid w:val="00225490"/>
    <w:rsid w:val="002277A3"/>
    <w:rsid w:val="0023191E"/>
    <w:rsid w:val="002321EF"/>
    <w:rsid w:val="00232385"/>
    <w:rsid w:val="002325C2"/>
    <w:rsid w:val="00232D88"/>
    <w:rsid w:val="0023412C"/>
    <w:rsid w:val="002343BB"/>
    <w:rsid w:val="0023454D"/>
    <w:rsid w:val="00234D4C"/>
    <w:rsid w:val="00234E54"/>
    <w:rsid w:val="00235D52"/>
    <w:rsid w:val="00235E2E"/>
    <w:rsid w:val="0023697C"/>
    <w:rsid w:val="0024068D"/>
    <w:rsid w:val="002407B3"/>
    <w:rsid w:val="00240B10"/>
    <w:rsid w:val="00241876"/>
    <w:rsid w:val="00241E18"/>
    <w:rsid w:val="0024287B"/>
    <w:rsid w:val="00246896"/>
    <w:rsid w:val="00246C9E"/>
    <w:rsid w:val="00247AB0"/>
    <w:rsid w:val="00250214"/>
    <w:rsid w:val="00251ABD"/>
    <w:rsid w:val="00251D11"/>
    <w:rsid w:val="00252FA7"/>
    <w:rsid w:val="00252FD9"/>
    <w:rsid w:val="002538D7"/>
    <w:rsid w:val="002538F5"/>
    <w:rsid w:val="00253F75"/>
    <w:rsid w:val="00255648"/>
    <w:rsid w:val="00255841"/>
    <w:rsid w:val="00256C0A"/>
    <w:rsid w:val="00256FC0"/>
    <w:rsid w:val="002601E2"/>
    <w:rsid w:val="002603D3"/>
    <w:rsid w:val="002604A1"/>
    <w:rsid w:val="00260705"/>
    <w:rsid w:val="00260A2D"/>
    <w:rsid w:val="00260BD5"/>
    <w:rsid w:val="002613B3"/>
    <w:rsid w:val="00263140"/>
    <w:rsid w:val="002633B3"/>
    <w:rsid w:val="002635F4"/>
    <w:rsid w:val="00264049"/>
    <w:rsid w:val="0026436E"/>
    <w:rsid w:val="00265B3F"/>
    <w:rsid w:val="00265B44"/>
    <w:rsid w:val="0026635D"/>
    <w:rsid w:val="002678E9"/>
    <w:rsid w:val="0027196C"/>
    <w:rsid w:val="00271EF1"/>
    <w:rsid w:val="00273038"/>
    <w:rsid w:val="00273E02"/>
    <w:rsid w:val="00274545"/>
    <w:rsid w:val="00274897"/>
    <w:rsid w:val="00274B84"/>
    <w:rsid w:val="002768F9"/>
    <w:rsid w:val="00276D8A"/>
    <w:rsid w:val="00276EAD"/>
    <w:rsid w:val="00277346"/>
    <w:rsid w:val="002777AF"/>
    <w:rsid w:val="00280057"/>
    <w:rsid w:val="00280074"/>
    <w:rsid w:val="00281351"/>
    <w:rsid w:val="00281372"/>
    <w:rsid w:val="00281547"/>
    <w:rsid w:val="00281FD2"/>
    <w:rsid w:val="00281FFE"/>
    <w:rsid w:val="00282041"/>
    <w:rsid w:val="00282397"/>
    <w:rsid w:val="002828AB"/>
    <w:rsid w:val="00282FA4"/>
    <w:rsid w:val="002841DC"/>
    <w:rsid w:val="00284678"/>
    <w:rsid w:val="00285D75"/>
    <w:rsid w:val="00285F56"/>
    <w:rsid w:val="00286FAF"/>
    <w:rsid w:val="002879D2"/>
    <w:rsid w:val="00287B7F"/>
    <w:rsid w:val="0029151D"/>
    <w:rsid w:val="0029157B"/>
    <w:rsid w:val="00291C41"/>
    <w:rsid w:val="00293795"/>
    <w:rsid w:val="00293A2F"/>
    <w:rsid w:val="00293E46"/>
    <w:rsid w:val="00294C6D"/>
    <w:rsid w:val="00294D08"/>
    <w:rsid w:val="00295005"/>
    <w:rsid w:val="00295596"/>
    <w:rsid w:val="002955FB"/>
    <w:rsid w:val="002964A5"/>
    <w:rsid w:val="00296986"/>
    <w:rsid w:val="00296FA6"/>
    <w:rsid w:val="002A05E2"/>
    <w:rsid w:val="002A0991"/>
    <w:rsid w:val="002A0B6D"/>
    <w:rsid w:val="002A144F"/>
    <w:rsid w:val="002A1600"/>
    <w:rsid w:val="002A1D3E"/>
    <w:rsid w:val="002A218A"/>
    <w:rsid w:val="002A2AE4"/>
    <w:rsid w:val="002A2DB3"/>
    <w:rsid w:val="002A35F7"/>
    <w:rsid w:val="002A42DA"/>
    <w:rsid w:val="002A4463"/>
    <w:rsid w:val="002A4F90"/>
    <w:rsid w:val="002A6600"/>
    <w:rsid w:val="002A696B"/>
    <w:rsid w:val="002A6ACE"/>
    <w:rsid w:val="002A7061"/>
    <w:rsid w:val="002A7210"/>
    <w:rsid w:val="002A72DA"/>
    <w:rsid w:val="002A7AC9"/>
    <w:rsid w:val="002A7F78"/>
    <w:rsid w:val="002B081A"/>
    <w:rsid w:val="002B0982"/>
    <w:rsid w:val="002B0B1F"/>
    <w:rsid w:val="002B0BCE"/>
    <w:rsid w:val="002B110A"/>
    <w:rsid w:val="002B1CEA"/>
    <w:rsid w:val="002B1ED7"/>
    <w:rsid w:val="002B2936"/>
    <w:rsid w:val="002B2995"/>
    <w:rsid w:val="002B33CA"/>
    <w:rsid w:val="002B44AF"/>
    <w:rsid w:val="002B4590"/>
    <w:rsid w:val="002B48F9"/>
    <w:rsid w:val="002B5976"/>
    <w:rsid w:val="002B5A1A"/>
    <w:rsid w:val="002B607F"/>
    <w:rsid w:val="002B6849"/>
    <w:rsid w:val="002B6F6B"/>
    <w:rsid w:val="002B715C"/>
    <w:rsid w:val="002B7615"/>
    <w:rsid w:val="002B776B"/>
    <w:rsid w:val="002B7C2D"/>
    <w:rsid w:val="002C0779"/>
    <w:rsid w:val="002C0B6A"/>
    <w:rsid w:val="002C0DBF"/>
    <w:rsid w:val="002C1D56"/>
    <w:rsid w:val="002C1DBE"/>
    <w:rsid w:val="002C211E"/>
    <w:rsid w:val="002C24E3"/>
    <w:rsid w:val="002C350B"/>
    <w:rsid w:val="002C44A4"/>
    <w:rsid w:val="002C4EC0"/>
    <w:rsid w:val="002C5EEB"/>
    <w:rsid w:val="002C676C"/>
    <w:rsid w:val="002D063D"/>
    <w:rsid w:val="002D0B53"/>
    <w:rsid w:val="002D0E1F"/>
    <w:rsid w:val="002D1FB5"/>
    <w:rsid w:val="002D1FDA"/>
    <w:rsid w:val="002D3384"/>
    <w:rsid w:val="002D3D1B"/>
    <w:rsid w:val="002D4580"/>
    <w:rsid w:val="002D45C6"/>
    <w:rsid w:val="002D48C2"/>
    <w:rsid w:val="002D51C1"/>
    <w:rsid w:val="002D5B3B"/>
    <w:rsid w:val="002D5F63"/>
    <w:rsid w:val="002D612B"/>
    <w:rsid w:val="002D6FA2"/>
    <w:rsid w:val="002D711E"/>
    <w:rsid w:val="002D761E"/>
    <w:rsid w:val="002D7820"/>
    <w:rsid w:val="002D7F6A"/>
    <w:rsid w:val="002D7F9D"/>
    <w:rsid w:val="002E03F3"/>
    <w:rsid w:val="002E0554"/>
    <w:rsid w:val="002E1352"/>
    <w:rsid w:val="002E1C5E"/>
    <w:rsid w:val="002E201D"/>
    <w:rsid w:val="002E2461"/>
    <w:rsid w:val="002E2690"/>
    <w:rsid w:val="002E2C94"/>
    <w:rsid w:val="002E316C"/>
    <w:rsid w:val="002E469B"/>
    <w:rsid w:val="002E51C0"/>
    <w:rsid w:val="002E5AC9"/>
    <w:rsid w:val="002E65B5"/>
    <w:rsid w:val="002E6A89"/>
    <w:rsid w:val="002E7428"/>
    <w:rsid w:val="002E7663"/>
    <w:rsid w:val="002E76A9"/>
    <w:rsid w:val="002F10B9"/>
    <w:rsid w:val="002F12E5"/>
    <w:rsid w:val="002F1E9C"/>
    <w:rsid w:val="002F227A"/>
    <w:rsid w:val="002F2B0E"/>
    <w:rsid w:val="002F3225"/>
    <w:rsid w:val="002F33F5"/>
    <w:rsid w:val="002F4277"/>
    <w:rsid w:val="002F4715"/>
    <w:rsid w:val="002F6C68"/>
    <w:rsid w:val="00300A5D"/>
    <w:rsid w:val="003015FF"/>
    <w:rsid w:val="00302C5A"/>
    <w:rsid w:val="0030535A"/>
    <w:rsid w:val="003064FD"/>
    <w:rsid w:val="00307038"/>
    <w:rsid w:val="003102C7"/>
    <w:rsid w:val="00310C38"/>
    <w:rsid w:val="00310DC3"/>
    <w:rsid w:val="0031109F"/>
    <w:rsid w:val="00311499"/>
    <w:rsid w:val="00311A27"/>
    <w:rsid w:val="00312CA6"/>
    <w:rsid w:val="0031356D"/>
    <w:rsid w:val="00313993"/>
    <w:rsid w:val="00314410"/>
    <w:rsid w:val="0031452D"/>
    <w:rsid w:val="003145BA"/>
    <w:rsid w:val="00315B96"/>
    <w:rsid w:val="00315D76"/>
    <w:rsid w:val="0031662F"/>
    <w:rsid w:val="00316799"/>
    <w:rsid w:val="00317103"/>
    <w:rsid w:val="003177EF"/>
    <w:rsid w:val="00317BA5"/>
    <w:rsid w:val="00320609"/>
    <w:rsid w:val="00320FC6"/>
    <w:rsid w:val="00321BF9"/>
    <w:rsid w:val="00322E2E"/>
    <w:rsid w:val="00322ECF"/>
    <w:rsid w:val="00323C9A"/>
    <w:rsid w:val="0032446B"/>
    <w:rsid w:val="00324708"/>
    <w:rsid w:val="003256D0"/>
    <w:rsid w:val="003267EC"/>
    <w:rsid w:val="0033051E"/>
    <w:rsid w:val="003306AB"/>
    <w:rsid w:val="003313DB"/>
    <w:rsid w:val="00332504"/>
    <w:rsid w:val="00332AD4"/>
    <w:rsid w:val="00333789"/>
    <w:rsid w:val="0033392C"/>
    <w:rsid w:val="00333C4C"/>
    <w:rsid w:val="00334062"/>
    <w:rsid w:val="00334CD6"/>
    <w:rsid w:val="00336A0C"/>
    <w:rsid w:val="00336C0B"/>
    <w:rsid w:val="00336EAB"/>
    <w:rsid w:val="00340147"/>
    <w:rsid w:val="00340587"/>
    <w:rsid w:val="0034077B"/>
    <w:rsid w:val="00340DBC"/>
    <w:rsid w:val="00340FC4"/>
    <w:rsid w:val="003410E7"/>
    <w:rsid w:val="003416CA"/>
    <w:rsid w:val="00341B06"/>
    <w:rsid w:val="00342CF7"/>
    <w:rsid w:val="0034474D"/>
    <w:rsid w:val="00344B3F"/>
    <w:rsid w:val="00345315"/>
    <w:rsid w:val="0034622F"/>
    <w:rsid w:val="00350C29"/>
    <w:rsid w:val="00351285"/>
    <w:rsid w:val="00351820"/>
    <w:rsid w:val="00353DB6"/>
    <w:rsid w:val="00355880"/>
    <w:rsid w:val="00355E94"/>
    <w:rsid w:val="003567F4"/>
    <w:rsid w:val="00357B92"/>
    <w:rsid w:val="00360BAC"/>
    <w:rsid w:val="0036240B"/>
    <w:rsid w:val="00362C50"/>
    <w:rsid w:val="00362F17"/>
    <w:rsid w:val="0036309B"/>
    <w:rsid w:val="00363D00"/>
    <w:rsid w:val="00364B3C"/>
    <w:rsid w:val="00365481"/>
    <w:rsid w:val="00366C73"/>
    <w:rsid w:val="00366F01"/>
    <w:rsid w:val="00367103"/>
    <w:rsid w:val="00370D51"/>
    <w:rsid w:val="00371DF6"/>
    <w:rsid w:val="0037350F"/>
    <w:rsid w:val="00374FCD"/>
    <w:rsid w:val="003750E3"/>
    <w:rsid w:val="00375B20"/>
    <w:rsid w:val="00376832"/>
    <w:rsid w:val="00380637"/>
    <w:rsid w:val="0038063B"/>
    <w:rsid w:val="00382FFB"/>
    <w:rsid w:val="0038345A"/>
    <w:rsid w:val="00383603"/>
    <w:rsid w:val="00383E3E"/>
    <w:rsid w:val="00384EA8"/>
    <w:rsid w:val="0038640F"/>
    <w:rsid w:val="003868E8"/>
    <w:rsid w:val="00386AB6"/>
    <w:rsid w:val="00386AF8"/>
    <w:rsid w:val="003902AC"/>
    <w:rsid w:val="0039059B"/>
    <w:rsid w:val="003909D3"/>
    <w:rsid w:val="00391136"/>
    <w:rsid w:val="00391C74"/>
    <w:rsid w:val="00391E12"/>
    <w:rsid w:val="00392A08"/>
    <w:rsid w:val="00392A0F"/>
    <w:rsid w:val="00392EF3"/>
    <w:rsid w:val="00393DA8"/>
    <w:rsid w:val="00394D2D"/>
    <w:rsid w:val="00395597"/>
    <w:rsid w:val="00396A60"/>
    <w:rsid w:val="00397627"/>
    <w:rsid w:val="00397DB1"/>
    <w:rsid w:val="00397EBA"/>
    <w:rsid w:val="003A048F"/>
    <w:rsid w:val="003A0F70"/>
    <w:rsid w:val="003A1711"/>
    <w:rsid w:val="003A399C"/>
    <w:rsid w:val="003A40FD"/>
    <w:rsid w:val="003A424C"/>
    <w:rsid w:val="003A5B47"/>
    <w:rsid w:val="003A6345"/>
    <w:rsid w:val="003A708B"/>
    <w:rsid w:val="003B2ECA"/>
    <w:rsid w:val="003B365D"/>
    <w:rsid w:val="003B40D9"/>
    <w:rsid w:val="003B40EE"/>
    <w:rsid w:val="003B4E47"/>
    <w:rsid w:val="003B58AE"/>
    <w:rsid w:val="003B6882"/>
    <w:rsid w:val="003B7475"/>
    <w:rsid w:val="003B7DCC"/>
    <w:rsid w:val="003B7FA7"/>
    <w:rsid w:val="003C0557"/>
    <w:rsid w:val="003C1E8B"/>
    <w:rsid w:val="003C439F"/>
    <w:rsid w:val="003C46AA"/>
    <w:rsid w:val="003C52A0"/>
    <w:rsid w:val="003C55EF"/>
    <w:rsid w:val="003C5E03"/>
    <w:rsid w:val="003C63B0"/>
    <w:rsid w:val="003C6A19"/>
    <w:rsid w:val="003C7735"/>
    <w:rsid w:val="003D0D57"/>
    <w:rsid w:val="003D2185"/>
    <w:rsid w:val="003D2F25"/>
    <w:rsid w:val="003D3B7D"/>
    <w:rsid w:val="003D5586"/>
    <w:rsid w:val="003D5A54"/>
    <w:rsid w:val="003D5A80"/>
    <w:rsid w:val="003D6182"/>
    <w:rsid w:val="003D62E4"/>
    <w:rsid w:val="003D6903"/>
    <w:rsid w:val="003D6E7E"/>
    <w:rsid w:val="003D7132"/>
    <w:rsid w:val="003D7864"/>
    <w:rsid w:val="003E0297"/>
    <w:rsid w:val="003E0946"/>
    <w:rsid w:val="003E0964"/>
    <w:rsid w:val="003E1588"/>
    <w:rsid w:val="003E29C4"/>
    <w:rsid w:val="003E2F4B"/>
    <w:rsid w:val="003E328E"/>
    <w:rsid w:val="003E3B5E"/>
    <w:rsid w:val="003E3BA8"/>
    <w:rsid w:val="003E44A1"/>
    <w:rsid w:val="003E5AC6"/>
    <w:rsid w:val="003E680B"/>
    <w:rsid w:val="003F06E1"/>
    <w:rsid w:val="003F1568"/>
    <w:rsid w:val="003F3100"/>
    <w:rsid w:val="003F3865"/>
    <w:rsid w:val="003F38D0"/>
    <w:rsid w:val="003F4309"/>
    <w:rsid w:val="003F4653"/>
    <w:rsid w:val="003F5A08"/>
    <w:rsid w:val="003F62C5"/>
    <w:rsid w:val="003F6649"/>
    <w:rsid w:val="003F767D"/>
    <w:rsid w:val="003F7869"/>
    <w:rsid w:val="003F7DA7"/>
    <w:rsid w:val="0040014D"/>
    <w:rsid w:val="00401A66"/>
    <w:rsid w:val="00401B35"/>
    <w:rsid w:val="004020CF"/>
    <w:rsid w:val="00402284"/>
    <w:rsid w:val="004022A0"/>
    <w:rsid w:val="00402A05"/>
    <w:rsid w:val="00402AEB"/>
    <w:rsid w:val="00402B38"/>
    <w:rsid w:val="00402D0A"/>
    <w:rsid w:val="00403B03"/>
    <w:rsid w:val="00404B61"/>
    <w:rsid w:val="00405118"/>
    <w:rsid w:val="0040656E"/>
    <w:rsid w:val="004066E2"/>
    <w:rsid w:val="00406C9D"/>
    <w:rsid w:val="00406FC7"/>
    <w:rsid w:val="004072E7"/>
    <w:rsid w:val="00407BD2"/>
    <w:rsid w:val="00407DF1"/>
    <w:rsid w:val="004100B1"/>
    <w:rsid w:val="00410136"/>
    <w:rsid w:val="0041090F"/>
    <w:rsid w:val="00410F63"/>
    <w:rsid w:val="004130D3"/>
    <w:rsid w:val="00413B6E"/>
    <w:rsid w:val="00413F11"/>
    <w:rsid w:val="00414735"/>
    <w:rsid w:val="00414FA6"/>
    <w:rsid w:val="0041540A"/>
    <w:rsid w:val="0041792A"/>
    <w:rsid w:val="00417AD0"/>
    <w:rsid w:val="004202D8"/>
    <w:rsid w:val="00420BA4"/>
    <w:rsid w:val="00420EB1"/>
    <w:rsid w:val="00421401"/>
    <w:rsid w:val="004221C3"/>
    <w:rsid w:val="00422586"/>
    <w:rsid w:val="00422B53"/>
    <w:rsid w:val="00422DAC"/>
    <w:rsid w:val="00422E5F"/>
    <w:rsid w:val="00423B90"/>
    <w:rsid w:val="004244D6"/>
    <w:rsid w:val="00424822"/>
    <w:rsid w:val="004265EB"/>
    <w:rsid w:val="00426C32"/>
    <w:rsid w:val="00426F61"/>
    <w:rsid w:val="004277E8"/>
    <w:rsid w:val="00427AF3"/>
    <w:rsid w:val="004302DF"/>
    <w:rsid w:val="00431290"/>
    <w:rsid w:val="00432211"/>
    <w:rsid w:val="00433FF7"/>
    <w:rsid w:val="00435C27"/>
    <w:rsid w:val="004361E4"/>
    <w:rsid w:val="00436A0B"/>
    <w:rsid w:val="00436C24"/>
    <w:rsid w:val="0044049F"/>
    <w:rsid w:val="0044070A"/>
    <w:rsid w:val="00440843"/>
    <w:rsid w:val="00440B9E"/>
    <w:rsid w:val="00441209"/>
    <w:rsid w:val="00441354"/>
    <w:rsid w:val="0044202C"/>
    <w:rsid w:val="00442056"/>
    <w:rsid w:val="00442B63"/>
    <w:rsid w:val="00444524"/>
    <w:rsid w:val="00444F41"/>
    <w:rsid w:val="00446398"/>
    <w:rsid w:val="00446528"/>
    <w:rsid w:val="00446B32"/>
    <w:rsid w:val="00446CD3"/>
    <w:rsid w:val="00446F99"/>
    <w:rsid w:val="00447392"/>
    <w:rsid w:val="00447A7D"/>
    <w:rsid w:val="00450415"/>
    <w:rsid w:val="00450B1D"/>
    <w:rsid w:val="0045130E"/>
    <w:rsid w:val="004515A6"/>
    <w:rsid w:val="0045197B"/>
    <w:rsid w:val="0045238E"/>
    <w:rsid w:val="004538D8"/>
    <w:rsid w:val="00453BF5"/>
    <w:rsid w:val="00454D42"/>
    <w:rsid w:val="00455238"/>
    <w:rsid w:val="00455526"/>
    <w:rsid w:val="004556C8"/>
    <w:rsid w:val="004562CB"/>
    <w:rsid w:val="004562CD"/>
    <w:rsid w:val="004567AD"/>
    <w:rsid w:val="00457520"/>
    <w:rsid w:val="00457A89"/>
    <w:rsid w:val="004607A0"/>
    <w:rsid w:val="004609DF"/>
    <w:rsid w:val="004610A1"/>
    <w:rsid w:val="004629AA"/>
    <w:rsid w:val="004630C6"/>
    <w:rsid w:val="004633B6"/>
    <w:rsid w:val="004637AA"/>
    <w:rsid w:val="0046428A"/>
    <w:rsid w:val="004649FC"/>
    <w:rsid w:val="00464CEB"/>
    <w:rsid w:val="004657C6"/>
    <w:rsid w:val="00465A71"/>
    <w:rsid w:val="0046637D"/>
    <w:rsid w:val="004667AD"/>
    <w:rsid w:val="00466883"/>
    <w:rsid w:val="00466A9C"/>
    <w:rsid w:val="00471193"/>
    <w:rsid w:val="00471C18"/>
    <w:rsid w:val="004723C1"/>
    <w:rsid w:val="00472437"/>
    <w:rsid w:val="00473F18"/>
    <w:rsid w:val="00474A43"/>
    <w:rsid w:val="00474E8A"/>
    <w:rsid w:val="00474FCE"/>
    <w:rsid w:val="004761A9"/>
    <w:rsid w:val="00476FC9"/>
    <w:rsid w:val="004779DB"/>
    <w:rsid w:val="00477BE3"/>
    <w:rsid w:val="00480310"/>
    <w:rsid w:val="00481CDA"/>
    <w:rsid w:val="00483BCB"/>
    <w:rsid w:val="00484B02"/>
    <w:rsid w:val="004868B5"/>
    <w:rsid w:val="00487513"/>
    <w:rsid w:val="00487DB7"/>
    <w:rsid w:val="00490340"/>
    <w:rsid w:val="0049067B"/>
    <w:rsid w:val="0049145F"/>
    <w:rsid w:val="004926E1"/>
    <w:rsid w:val="004927CB"/>
    <w:rsid w:val="00493164"/>
    <w:rsid w:val="004932AA"/>
    <w:rsid w:val="00493DFA"/>
    <w:rsid w:val="004941F9"/>
    <w:rsid w:val="00494EDD"/>
    <w:rsid w:val="00495354"/>
    <w:rsid w:val="004966FA"/>
    <w:rsid w:val="004969A9"/>
    <w:rsid w:val="004977AE"/>
    <w:rsid w:val="004A04F2"/>
    <w:rsid w:val="004A0802"/>
    <w:rsid w:val="004A11DA"/>
    <w:rsid w:val="004A15D2"/>
    <w:rsid w:val="004A172F"/>
    <w:rsid w:val="004A1B11"/>
    <w:rsid w:val="004A26FB"/>
    <w:rsid w:val="004A2AB8"/>
    <w:rsid w:val="004A343A"/>
    <w:rsid w:val="004A3C98"/>
    <w:rsid w:val="004A45F8"/>
    <w:rsid w:val="004A54AD"/>
    <w:rsid w:val="004A73FE"/>
    <w:rsid w:val="004B0AE7"/>
    <w:rsid w:val="004B1455"/>
    <w:rsid w:val="004B1619"/>
    <w:rsid w:val="004B176C"/>
    <w:rsid w:val="004B1D14"/>
    <w:rsid w:val="004B247B"/>
    <w:rsid w:val="004B2D17"/>
    <w:rsid w:val="004B31FB"/>
    <w:rsid w:val="004B32F2"/>
    <w:rsid w:val="004B356E"/>
    <w:rsid w:val="004B5498"/>
    <w:rsid w:val="004B54B8"/>
    <w:rsid w:val="004B55EE"/>
    <w:rsid w:val="004B5ACB"/>
    <w:rsid w:val="004B70DD"/>
    <w:rsid w:val="004B74F6"/>
    <w:rsid w:val="004B7829"/>
    <w:rsid w:val="004B7D8A"/>
    <w:rsid w:val="004C1DC8"/>
    <w:rsid w:val="004C3576"/>
    <w:rsid w:val="004C37B8"/>
    <w:rsid w:val="004C3A04"/>
    <w:rsid w:val="004C4742"/>
    <w:rsid w:val="004C5521"/>
    <w:rsid w:val="004C555B"/>
    <w:rsid w:val="004C703C"/>
    <w:rsid w:val="004C72E8"/>
    <w:rsid w:val="004C74BE"/>
    <w:rsid w:val="004C7698"/>
    <w:rsid w:val="004C7FDF"/>
    <w:rsid w:val="004D01BF"/>
    <w:rsid w:val="004D0330"/>
    <w:rsid w:val="004D0C0A"/>
    <w:rsid w:val="004D150D"/>
    <w:rsid w:val="004D1BCE"/>
    <w:rsid w:val="004D2275"/>
    <w:rsid w:val="004D3367"/>
    <w:rsid w:val="004D34B3"/>
    <w:rsid w:val="004D51B6"/>
    <w:rsid w:val="004D5D72"/>
    <w:rsid w:val="004D65FB"/>
    <w:rsid w:val="004D6F41"/>
    <w:rsid w:val="004D71D3"/>
    <w:rsid w:val="004D7646"/>
    <w:rsid w:val="004D78B1"/>
    <w:rsid w:val="004D7A86"/>
    <w:rsid w:val="004E0BF5"/>
    <w:rsid w:val="004E16C9"/>
    <w:rsid w:val="004E29D4"/>
    <w:rsid w:val="004E340C"/>
    <w:rsid w:val="004E41E1"/>
    <w:rsid w:val="004E4A9C"/>
    <w:rsid w:val="004E4AF8"/>
    <w:rsid w:val="004E4C87"/>
    <w:rsid w:val="004E4FFA"/>
    <w:rsid w:val="004E510A"/>
    <w:rsid w:val="004E65E4"/>
    <w:rsid w:val="004F0A40"/>
    <w:rsid w:val="004F12C3"/>
    <w:rsid w:val="004F2089"/>
    <w:rsid w:val="004F2846"/>
    <w:rsid w:val="004F34D5"/>
    <w:rsid w:val="004F3600"/>
    <w:rsid w:val="004F3C69"/>
    <w:rsid w:val="004F4271"/>
    <w:rsid w:val="004F4559"/>
    <w:rsid w:val="004F486F"/>
    <w:rsid w:val="004F4FB6"/>
    <w:rsid w:val="004F5B12"/>
    <w:rsid w:val="004F7512"/>
    <w:rsid w:val="004F7E98"/>
    <w:rsid w:val="00500550"/>
    <w:rsid w:val="005005AB"/>
    <w:rsid w:val="0050094A"/>
    <w:rsid w:val="005010C1"/>
    <w:rsid w:val="005011E5"/>
    <w:rsid w:val="00501A09"/>
    <w:rsid w:val="005025FE"/>
    <w:rsid w:val="00502BC7"/>
    <w:rsid w:val="00502E38"/>
    <w:rsid w:val="00503803"/>
    <w:rsid w:val="0050492E"/>
    <w:rsid w:val="005049FB"/>
    <w:rsid w:val="00504A1A"/>
    <w:rsid w:val="00505399"/>
    <w:rsid w:val="005064DB"/>
    <w:rsid w:val="00506897"/>
    <w:rsid w:val="00506926"/>
    <w:rsid w:val="00506FC5"/>
    <w:rsid w:val="00507FB4"/>
    <w:rsid w:val="00510979"/>
    <w:rsid w:val="005117C1"/>
    <w:rsid w:val="005126B5"/>
    <w:rsid w:val="00512AE0"/>
    <w:rsid w:val="005145F8"/>
    <w:rsid w:val="00516196"/>
    <w:rsid w:val="00516C57"/>
    <w:rsid w:val="005175DC"/>
    <w:rsid w:val="00517A34"/>
    <w:rsid w:val="005202D3"/>
    <w:rsid w:val="00520A78"/>
    <w:rsid w:val="00521EA3"/>
    <w:rsid w:val="005225AE"/>
    <w:rsid w:val="005242CC"/>
    <w:rsid w:val="0052488B"/>
    <w:rsid w:val="00524BEA"/>
    <w:rsid w:val="00525080"/>
    <w:rsid w:val="00525171"/>
    <w:rsid w:val="005255A2"/>
    <w:rsid w:val="00530D4A"/>
    <w:rsid w:val="00530DD6"/>
    <w:rsid w:val="00532199"/>
    <w:rsid w:val="00532E88"/>
    <w:rsid w:val="00534529"/>
    <w:rsid w:val="0053539A"/>
    <w:rsid w:val="00535FB6"/>
    <w:rsid w:val="0053683C"/>
    <w:rsid w:val="005368F4"/>
    <w:rsid w:val="005373C9"/>
    <w:rsid w:val="00537DFA"/>
    <w:rsid w:val="00541B06"/>
    <w:rsid w:val="00541D13"/>
    <w:rsid w:val="00542B73"/>
    <w:rsid w:val="00542BFD"/>
    <w:rsid w:val="005434D5"/>
    <w:rsid w:val="00543F4B"/>
    <w:rsid w:val="00544B4A"/>
    <w:rsid w:val="00544FA2"/>
    <w:rsid w:val="00545449"/>
    <w:rsid w:val="00545669"/>
    <w:rsid w:val="005456D9"/>
    <w:rsid w:val="0054646C"/>
    <w:rsid w:val="00546F08"/>
    <w:rsid w:val="0054702E"/>
    <w:rsid w:val="0054750D"/>
    <w:rsid w:val="0054791F"/>
    <w:rsid w:val="00550865"/>
    <w:rsid w:val="0055099C"/>
    <w:rsid w:val="00551BE5"/>
    <w:rsid w:val="00552666"/>
    <w:rsid w:val="00552B4A"/>
    <w:rsid w:val="00552FC5"/>
    <w:rsid w:val="00554697"/>
    <w:rsid w:val="005551A4"/>
    <w:rsid w:val="005555AD"/>
    <w:rsid w:val="005559FD"/>
    <w:rsid w:val="00555DA4"/>
    <w:rsid w:val="005567B1"/>
    <w:rsid w:val="00556E52"/>
    <w:rsid w:val="00556E94"/>
    <w:rsid w:val="005575DA"/>
    <w:rsid w:val="005578BB"/>
    <w:rsid w:val="0056066D"/>
    <w:rsid w:val="005607E6"/>
    <w:rsid w:val="00561A90"/>
    <w:rsid w:val="00562007"/>
    <w:rsid w:val="005626DF"/>
    <w:rsid w:val="0056421C"/>
    <w:rsid w:val="00564258"/>
    <w:rsid w:val="00564C5D"/>
    <w:rsid w:val="00564FC4"/>
    <w:rsid w:val="005663A5"/>
    <w:rsid w:val="00566A64"/>
    <w:rsid w:val="005707A9"/>
    <w:rsid w:val="00570AE3"/>
    <w:rsid w:val="00570F72"/>
    <w:rsid w:val="00571431"/>
    <w:rsid w:val="005735A2"/>
    <w:rsid w:val="00574C79"/>
    <w:rsid w:val="0057517A"/>
    <w:rsid w:val="0057558F"/>
    <w:rsid w:val="005757F3"/>
    <w:rsid w:val="00575A94"/>
    <w:rsid w:val="00576760"/>
    <w:rsid w:val="00577127"/>
    <w:rsid w:val="005773C2"/>
    <w:rsid w:val="005774DD"/>
    <w:rsid w:val="005805EB"/>
    <w:rsid w:val="00580FD7"/>
    <w:rsid w:val="0058147F"/>
    <w:rsid w:val="00581F10"/>
    <w:rsid w:val="00581F3B"/>
    <w:rsid w:val="00582458"/>
    <w:rsid w:val="005826F8"/>
    <w:rsid w:val="00582F8E"/>
    <w:rsid w:val="00583791"/>
    <w:rsid w:val="00583A0A"/>
    <w:rsid w:val="00583E34"/>
    <w:rsid w:val="00585078"/>
    <w:rsid w:val="0058564D"/>
    <w:rsid w:val="0058654F"/>
    <w:rsid w:val="00586697"/>
    <w:rsid w:val="00587144"/>
    <w:rsid w:val="0058746E"/>
    <w:rsid w:val="005903AB"/>
    <w:rsid w:val="00590657"/>
    <w:rsid w:val="00590B96"/>
    <w:rsid w:val="00590C80"/>
    <w:rsid w:val="00590CB2"/>
    <w:rsid w:val="00591BE6"/>
    <w:rsid w:val="00592293"/>
    <w:rsid w:val="005927C1"/>
    <w:rsid w:val="00593017"/>
    <w:rsid w:val="00593059"/>
    <w:rsid w:val="00593776"/>
    <w:rsid w:val="00593A0B"/>
    <w:rsid w:val="00594542"/>
    <w:rsid w:val="00594C8D"/>
    <w:rsid w:val="005975EE"/>
    <w:rsid w:val="00597680"/>
    <w:rsid w:val="005A0012"/>
    <w:rsid w:val="005A02D5"/>
    <w:rsid w:val="005A0839"/>
    <w:rsid w:val="005A0E65"/>
    <w:rsid w:val="005A11F9"/>
    <w:rsid w:val="005A313F"/>
    <w:rsid w:val="005A3FEF"/>
    <w:rsid w:val="005A472A"/>
    <w:rsid w:val="005A4B8B"/>
    <w:rsid w:val="005A4F21"/>
    <w:rsid w:val="005A5596"/>
    <w:rsid w:val="005A5E17"/>
    <w:rsid w:val="005A638A"/>
    <w:rsid w:val="005A6D5C"/>
    <w:rsid w:val="005A6F28"/>
    <w:rsid w:val="005A7502"/>
    <w:rsid w:val="005B13D8"/>
    <w:rsid w:val="005B17B9"/>
    <w:rsid w:val="005B18A3"/>
    <w:rsid w:val="005B1921"/>
    <w:rsid w:val="005B4422"/>
    <w:rsid w:val="005B5DA7"/>
    <w:rsid w:val="005B5E43"/>
    <w:rsid w:val="005B6888"/>
    <w:rsid w:val="005B6C4C"/>
    <w:rsid w:val="005B6F62"/>
    <w:rsid w:val="005B7543"/>
    <w:rsid w:val="005B79A1"/>
    <w:rsid w:val="005B7EC2"/>
    <w:rsid w:val="005C00AF"/>
    <w:rsid w:val="005C00B0"/>
    <w:rsid w:val="005C280E"/>
    <w:rsid w:val="005C2A83"/>
    <w:rsid w:val="005C2E59"/>
    <w:rsid w:val="005C33B1"/>
    <w:rsid w:val="005C3A1B"/>
    <w:rsid w:val="005C4C00"/>
    <w:rsid w:val="005C5358"/>
    <w:rsid w:val="005C5CF7"/>
    <w:rsid w:val="005C677C"/>
    <w:rsid w:val="005C68CF"/>
    <w:rsid w:val="005C74EF"/>
    <w:rsid w:val="005C761C"/>
    <w:rsid w:val="005C76FE"/>
    <w:rsid w:val="005D040B"/>
    <w:rsid w:val="005D110B"/>
    <w:rsid w:val="005D175C"/>
    <w:rsid w:val="005D2651"/>
    <w:rsid w:val="005D3223"/>
    <w:rsid w:val="005D397E"/>
    <w:rsid w:val="005D39A2"/>
    <w:rsid w:val="005D4B5B"/>
    <w:rsid w:val="005D4B6F"/>
    <w:rsid w:val="005D4DBA"/>
    <w:rsid w:val="005D74F4"/>
    <w:rsid w:val="005D780E"/>
    <w:rsid w:val="005E085B"/>
    <w:rsid w:val="005E1828"/>
    <w:rsid w:val="005E1C47"/>
    <w:rsid w:val="005E1DB7"/>
    <w:rsid w:val="005E213B"/>
    <w:rsid w:val="005E30BF"/>
    <w:rsid w:val="005E38CF"/>
    <w:rsid w:val="005E3EC6"/>
    <w:rsid w:val="005E512D"/>
    <w:rsid w:val="005E5785"/>
    <w:rsid w:val="005E59D6"/>
    <w:rsid w:val="005E5F6F"/>
    <w:rsid w:val="005E687B"/>
    <w:rsid w:val="005E6929"/>
    <w:rsid w:val="005F02C2"/>
    <w:rsid w:val="005F0B62"/>
    <w:rsid w:val="005F1677"/>
    <w:rsid w:val="005F2890"/>
    <w:rsid w:val="005F55AA"/>
    <w:rsid w:val="005F5C6B"/>
    <w:rsid w:val="005F5DDA"/>
    <w:rsid w:val="005F60A7"/>
    <w:rsid w:val="005F6797"/>
    <w:rsid w:val="005F6CB6"/>
    <w:rsid w:val="00600000"/>
    <w:rsid w:val="00601714"/>
    <w:rsid w:val="006023AA"/>
    <w:rsid w:val="00602DBE"/>
    <w:rsid w:val="0060347B"/>
    <w:rsid w:val="00603C81"/>
    <w:rsid w:val="00604C2F"/>
    <w:rsid w:val="00604F28"/>
    <w:rsid w:val="0060741C"/>
    <w:rsid w:val="0061195F"/>
    <w:rsid w:val="0061224F"/>
    <w:rsid w:val="006122CA"/>
    <w:rsid w:val="00612830"/>
    <w:rsid w:val="006128D7"/>
    <w:rsid w:val="00614A38"/>
    <w:rsid w:val="00615781"/>
    <w:rsid w:val="00615FCC"/>
    <w:rsid w:val="00616AA0"/>
    <w:rsid w:val="00617533"/>
    <w:rsid w:val="00617D2C"/>
    <w:rsid w:val="00621505"/>
    <w:rsid w:val="00621762"/>
    <w:rsid w:val="006218F5"/>
    <w:rsid w:val="00622B8B"/>
    <w:rsid w:val="006237F1"/>
    <w:rsid w:val="00624835"/>
    <w:rsid w:val="00626496"/>
    <w:rsid w:val="006275F5"/>
    <w:rsid w:val="006301B0"/>
    <w:rsid w:val="00630805"/>
    <w:rsid w:val="00630C49"/>
    <w:rsid w:val="006312A5"/>
    <w:rsid w:val="006319CF"/>
    <w:rsid w:val="00631C6F"/>
    <w:rsid w:val="00631DF5"/>
    <w:rsid w:val="0063291E"/>
    <w:rsid w:val="00632F0E"/>
    <w:rsid w:val="0063376C"/>
    <w:rsid w:val="0063384E"/>
    <w:rsid w:val="00633E02"/>
    <w:rsid w:val="0063556F"/>
    <w:rsid w:val="006367D4"/>
    <w:rsid w:val="00636F98"/>
    <w:rsid w:val="006376F4"/>
    <w:rsid w:val="00637AB5"/>
    <w:rsid w:val="006404EF"/>
    <w:rsid w:val="00640845"/>
    <w:rsid w:val="006416EF"/>
    <w:rsid w:val="00641791"/>
    <w:rsid w:val="00642202"/>
    <w:rsid w:val="006446E7"/>
    <w:rsid w:val="0064481B"/>
    <w:rsid w:val="006448A7"/>
    <w:rsid w:val="0064518E"/>
    <w:rsid w:val="00645EC8"/>
    <w:rsid w:val="00646B43"/>
    <w:rsid w:val="00647E45"/>
    <w:rsid w:val="006518BB"/>
    <w:rsid w:val="00651E26"/>
    <w:rsid w:val="00653113"/>
    <w:rsid w:val="00653994"/>
    <w:rsid w:val="0065458C"/>
    <w:rsid w:val="00656FD0"/>
    <w:rsid w:val="00657A55"/>
    <w:rsid w:val="00660515"/>
    <w:rsid w:val="006605FD"/>
    <w:rsid w:val="00661AC6"/>
    <w:rsid w:val="00661FE8"/>
    <w:rsid w:val="00664631"/>
    <w:rsid w:val="00664F12"/>
    <w:rsid w:val="0067237B"/>
    <w:rsid w:val="00672540"/>
    <w:rsid w:val="00673559"/>
    <w:rsid w:val="0067411C"/>
    <w:rsid w:val="00675086"/>
    <w:rsid w:val="0067510E"/>
    <w:rsid w:val="006757A6"/>
    <w:rsid w:val="006762FB"/>
    <w:rsid w:val="00676702"/>
    <w:rsid w:val="00676787"/>
    <w:rsid w:val="00677241"/>
    <w:rsid w:val="00677AC4"/>
    <w:rsid w:val="00677D07"/>
    <w:rsid w:val="006812C1"/>
    <w:rsid w:val="00681A1F"/>
    <w:rsid w:val="00682380"/>
    <w:rsid w:val="00682A08"/>
    <w:rsid w:val="00683260"/>
    <w:rsid w:val="006839D0"/>
    <w:rsid w:val="0068429B"/>
    <w:rsid w:val="006848A9"/>
    <w:rsid w:val="00684A09"/>
    <w:rsid w:val="00685CFD"/>
    <w:rsid w:val="00686263"/>
    <w:rsid w:val="00687759"/>
    <w:rsid w:val="00690607"/>
    <w:rsid w:val="0069065A"/>
    <w:rsid w:val="00690A70"/>
    <w:rsid w:val="00690C4B"/>
    <w:rsid w:val="0069391C"/>
    <w:rsid w:val="00693C47"/>
    <w:rsid w:val="00694348"/>
    <w:rsid w:val="00694B8A"/>
    <w:rsid w:val="006955BD"/>
    <w:rsid w:val="006957A1"/>
    <w:rsid w:val="00695A50"/>
    <w:rsid w:val="00696144"/>
    <w:rsid w:val="00696339"/>
    <w:rsid w:val="00696766"/>
    <w:rsid w:val="006A0071"/>
    <w:rsid w:val="006A021C"/>
    <w:rsid w:val="006A1300"/>
    <w:rsid w:val="006A1576"/>
    <w:rsid w:val="006A1DDB"/>
    <w:rsid w:val="006A1E08"/>
    <w:rsid w:val="006A42B1"/>
    <w:rsid w:val="006A43A0"/>
    <w:rsid w:val="006A43F2"/>
    <w:rsid w:val="006A474D"/>
    <w:rsid w:val="006A4E83"/>
    <w:rsid w:val="006A70A0"/>
    <w:rsid w:val="006A75EA"/>
    <w:rsid w:val="006A7B2C"/>
    <w:rsid w:val="006A7EC2"/>
    <w:rsid w:val="006B0AE7"/>
    <w:rsid w:val="006B1FB7"/>
    <w:rsid w:val="006B32D6"/>
    <w:rsid w:val="006B338C"/>
    <w:rsid w:val="006B62B1"/>
    <w:rsid w:val="006B6DE6"/>
    <w:rsid w:val="006C01DE"/>
    <w:rsid w:val="006C0C42"/>
    <w:rsid w:val="006C0D81"/>
    <w:rsid w:val="006C0D9E"/>
    <w:rsid w:val="006C171C"/>
    <w:rsid w:val="006C23D9"/>
    <w:rsid w:val="006C3831"/>
    <w:rsid w:val="006C5FC4"/>
    <w:rsid w:val="006C6695"/>
    <w:rsid w:val="006C7605"/>
    <w:rsid w:val="006C7806"/>
    <w:rsid w:val="006D0762"/>
    <w:rsid w:val="006D1A63"/>
    <w:rsid w:val="006D2EC5"/>
    <w:rsid w:val="006D3093"/>
    <w:rsid w:val="006D324F"/>
    <w:rsid w:val="006D34E5"/>
    <w:rsid w:val="006D40C5"/>
    <w:rsid w:val="006D6F71"/>
    <w:rsid w:val="006D771A"/>
    <w:rsid w:val="006D7A22"/>
    <w:rsid w:val="006D7BC8"/>
    <w:rsid w:val="006E0177"/>
    <w:rsid w:val="006E0593"/>
    <w:rsid w:val="006E0A01"/>
    <w:rsid w:val="006E194F"/>
    <w:rsid w:val="006E1B46"/>
    <w:rsid w:val="006E26F6"/>
    <w:rsid w:val="006E35D5"/>
    <w:rsid w:val="006E36E1"/>
    <w:rsid w:val="006E4934"/>
    <w:rsid w:val="006E4C09"/>
    <w:rsid w:val="006E61F2"/>
    <w:rsid w:val="006E6A58"/>
    <w:rsid w:val="006E7363"/>
    <w:rsid w:val="006F032A"/>
    <w:rsid w:val="006F04CF"/>
    <w:rsid w:val="006F0710"/>
    <w:rsid w:val="006F1D13"/>
    <w:rsid w:val="006F31EC"/>
    <w:rsid w:val="006F457E"/>
    <w:rsid w:val="006F52B9"/>
    <w:rsid w:val="006F7672"/>
    <w:rsid w:val="006F7A16"/>
    <w:rsid w:val="006F7B46"/>
    <w:rsid w:val="00700D9B"/>
    <w:rsid w:val="00701571"/>
    <w:rsid w:val="0070348F"/>
    <w:rsid w:val="00703D76"/>
    <w:rsid w:val="00703DFD"/>
    <w:rsid w:val="00704759"/>
    <w:rsid w:val="00705FA2"/>
    <w:rsid w:val="0070635B"/>
    <w:rsid w:val="007065A2"/>
    <w:rsid w:val="007069FD"/>
    <w:rsid w:val="00706C70"/>
    <w:rsid w:val="00706CBF"/>
    <w:rsid w:val="007102B6"/>
    <w:rsid w:val="00710A0C"/>
    <w:rsid w:val="007113DA"/>
    <w:rsid w:val="00711985"/>
    <w:rsid w:val="00711A9A"/>
    <w:rsid w:val="007125CC"/>
    <w:rsid w:val="007127EB"/>
    <w:rsid w:val="007143F3"/>
    <w:rsid w:val="00714E4F"/>
    <w:rsid w:val="007159C8"/>
    <w:rsid w:val="00715B4D"/>
    <w:rsid w:val="00715CE4"/>
    <w:rsid w:val="00717028"/>
    <w:rsid w:val="0071798F"/>
    <w:rsid w:val="007201F7"/>
    <w:rsid w:val="007213A5"/>
    <w:rsid w:val="0072148F"/>
    <w:rsid w:val="00721833"/>
    <w:rsid w:val="00721911"/>
    <w:rsid w:val="00721E88"/>
    <w:rsid w:val="00722324"/>
    <w:rsid w:val="00722596"/>
    <w:rsid w:val="00722EEB"/>
    <w:rsid w:val="00723CB4"/>
    <w:rsid w:val="00724E4A"/>
    <w:rsid w:val="00724E99"/>
    <w:rsid w:val="0072527E"/>
    <w:rsid w:val="0072587A"/>
    <w:rsid w:val="00725E11"/>
    <w:rsid w:val="0072647A"/>
    <w:rsid w:val="00726650"/>
    <w:rsid w:val="0072680B"/>
    <w:rsid w:val="00726FF3"/>
    <w:rsid w:val="0072741F"/>
    <w:rsid w:val="00727537"/>
    <w:rsid w:val="007276D5"/>
    <w:rsid w:val="007277DC"/>
    <w:rsid w:val="007279A4"/>
    <w:rsid w:val="007309EC"/>
    <w:rsid w:val="00730AF4"/>
    <w:rsid w:val="00731F69"/>
    <w:rsid w:val="007326C4"/>
    <w:rsid w:val="00733A74"/>
    <w:rsid w:val="00734606"/>
    <w:rsid w:val="00734610"/>
    <w:rsid w:val="007353EA"/>
    <w:rsid w:val="00735E67"/>
    <w:rsid w:val="00736198"/>
    <w:rsid w:val="007361A3"/>
    <w:rsid w:val="007363AF"/>
    <w:rsid w:val="007376A5"/>
    <w:rsid w:val="007379CA"/>
    <w:rsid w:val="00740D1F"/>
    <w:rsid w:val="00741014"/>
    <w:rsid w:val="00741641"/>
    <w:rsid w:val="0074209B"/>
    <w:rsid w:val="00742467"/>
    <w:rsid w:val="007424A9"/>
    <w:rsid w:val="00742D86"/>
    <w:rsid w:val="00742ED4"/>
    <w:rsid w:val="007436BD"/>
    <w:rsid w:val="00744027"/>
    <w:rsid w:val="007444BA"/>
    <w:rsid w:val="0074473B"/>
    <w:rsid w:val="00745D04"/>
    <w:rsid w:val="00745F12"/>
    <w:rsid w:val="00745FC9"/>
    <w:rsid w:val="007461D2"/>
    <w:rsid w:val="00746319"/>
    <w:rsid w:val="007467A4"/>
    <w:rsid w:val="007467F2"/>
    <w:rsid w:val="00746823"/>
    <w:rsid w:val="00750406"/>
    <w:rsid w:val="00750B7B"/>
    <w:rsid w:val="007511BE"/>
    <w:rsid w:val="00751AD9"/>
    <w:rsid w:val="007527B7"/>
    <w:rsid w:val="007533BF"/>
    <w:rsid w:val="00753676"/>
    <w:rsid w:val="00753AB3"/>
    <w:rsid w:val="00753DB9"/>
    <w:rsid w:val="00757A19"/>
    <w:rsid w:val="00760AD9"/>
    <w:rsid w:val="0076188E"/>
    <w:rsid w:val="007619A1"/>
    <w:rsid w:val="00762187"/>
    <w:rsid w:val="0076240F"/>
    <w:rsid w:val="00762A8C"/>
    <w:rsid w:val="00762CDE"/>
    <w:rsid w:val="00763190"/>
    <w:rsid w:val="007638EB"/>
    <w:rsid w:val="00764DE3"/>
    <w:rsid w:val="00765041"/>
    <w:rsid w:val="007659EC"/>
    <w:rsid w:val="00765D47"/>
    <w:rsid w:val="00766238"/>
    <w:rsid w:val="00766E8F"/>
    <w:rsid w:val="0077001B"/>
    <w:rsid w:val="00770330"/>
    <w:rsid w:val="007703E5"/>
    <w:rsid w:val="00771104"/>
    <w:rsid w:val="00771507"/>
    <w:rsid w:val="007725B0"/>
    <w:rsid w:val="007726E0"/>
    <w:rsid w:val="007733EC"/>
    <w:rsid w:val="00773B8E"/>
    <w:rsid w:val="0077487D"/>
    <w:rsid w:val="007749F9"/>
    <w:rsid w:val="00774E9D"/>
    <w:rsid w:val="00774FEE"/>
    <w:rsid w:val="0077517A"/>
    <w:rsid w:val="00775436"/>
    <w:rsid w:val="007764D5"/>
    <w:rsid w:val="00777417"/>
    <w:rsid w:val="00777E12"/>
    <w:rsid w:val="00780008"/>
    <w:rsid w:val="00780156"/>
    <w:rsid w:val="0078051D"/>
    <w:rsid w:val="007809FD"/>
    <w:rsid w:val="00781C36"/>
    <w:rsid w:val="00782985"/>
    <w:rsid w:val="0078313C"/>
    <w:rsid w:val="00783B44"/>
    <w:rsid w:val="007845B2"/>
    <w:rsid w:val="00785C2D"/>
    <w:rsid w:val="00785DC8"/>
    <w:rsid w:val="00786A9A"/>
    <w:rsid w:val="00786E9F"/>
    <w:rsid w:val="00790B1F"/>
    <w:rsid w:val="0079103A"/>
    <w:rsid w:val="007910F4"/>
    <w:rsid w:val="007918E6"/>
    <w:rsid w:val="0079190D"/>
    <w:rsid w:val="00792020"/>
    <w:rsid w:val="00792A7B"/>
    <w:rsid w:val="00793FEC"/>
    <w:rsid w:val="00797030"/>
    <w:rsid w:val="00797039"/>
    <w:rsid w:val="0079780E"/>
    <w:rsid w:val="007A0096"/>
    <w:rsid w:val="007A0565"/>
    <w:rsid w:val="007A0837"/>
    <w:rsid w:val="007A11C0"/>
    <w:rsid w:val="007A1CEF"/>
    <w:rsid w:val="007A1DAE"/>
    <w:rsid w:val="007A271C"/>
    <w:rsid w:val="007A2A88"/>
    <w:rsid w:val="007A2B15"/>
    <w:rsid w:val="007A31C6"/>
    <w:rsid w:val="007A3451"/>
    <w:rsid w:val="007A3B2E"/>
    <w:rsid w:val="007A3E58"/>
    <w:rsid w:val="007A546C"/>
    <w:rsid w:val="007A6591"/>
    <w:rsid w:val="007A703A"/>
    <w:rsid w:val="007A7189"/>
    <w:rsid w:val="007B0086"/>
    <w:rsid w:val="007B02E8"/>
    <w:rsid w:val="007B0BEF"/>
    <w:rsid w:val="007B0EB7"/>
    <w:rsid w:val="007B10A4"/>
    <w:rsid w:val="007B19A0"/>
    <w:rsid w:val="007B1E1B"/>
    <w:rsid w:val="007B2E73"/>
    <w:rsid w:val="007B3900"/>
    <w:rsid w:val="007B396C"/>
    <w:rsid w:val="007B47C8"/>
    <w:rsid w:val="007B5422"/>
    <w:rsid w:val="007B5456"/>
    <w:rsid w:val="007B5A6F"/>
    <w:rsid w:val="007B7D48"/>
    <w:rsid w:val="007C01F4"/>
    <w:rsid w:val="007C051B"/>
    <w:rsid w:val="007C163F"/>
    <w:rsid w:val="007C1B5D"/>
    <w:rsid w:val="007C2D42"/>
    <w:rsid w:val="007C330D"/>
    <w:rsid w:val="007C3E3B"/>
    <w:rsid w:val="007C3FA7"/>
    <w:rsid w:val="007C4197"/>
    <w:rsid w:val="007C45B9"/>
    <w:rsid w:val="007C4D2C"/>
    <w:rsid w:val="007C5BBD"/>
    <w:rsid w:val="007C6A56"/>
    <w:rsid w:val="007C6F35"/>
    <w:rsid w:val="007C7600"/>
    <w:rsid w:val="007D02E0"/>
    <w:rsid w:val="007D0D5A"/>
    <w:rsid w:val="007D130C"/>
    <w:rsid w:val="007D145A"/>
    <w:rsid w:val="007D15E7"/>
    <w:rsid w:val="007D205B"/>
    <w:rsid w:val="007D4A35"/>
    <w:rsid w:val="007D52E3"/>
    <w:rsid w:val="007D537F"/>
    <w:rsid w:val="007D555D"/>
    <w:rsid w:val="007D6068"/>
    <w:rsid w:val="007D6CEF"/>
    <w:rsid w:val="007E0C94"/>
    <w:rsid w:val="007E1CCC"/>
    <w:rsid w:val="007E236A"/>
    <w:rsid w:val="007E349A"/>
    <w:rsid w:val="007E4065"/>
    <w:rsid w:val="007E5A43"/>
    <w:rsid w:val="007E617A"/>
    <w:rsid w:val="007E6ABE"/>
    <w:rsid w:val="007E73F3"/>
    <w:rsid w:val="007E7C58"/>
    <w:rsid w:val="007F14A5"/>
    <w:rsid w:val="007F206D"/>
    <w:rsid w:val="007F212D"/>
    <w:rsid w:val="007F2543"/>
    <w:rsid w:val="007F29BF"/>
    <w:rsid w:val="007F320A"/>
    <w:rsid w:val="007F36DF"/>
    <w:rsid w:val="007F3803"/>
    <w:rsid w:val="007F4820"/>
    <w:rsid w:val="007F4DBC"/>
    <w:rsid w:val="007F4DC5"/>
    <w:rsid w:val="007F5A57"/>
    <w:rsid w:val="007F6DA5"/>
    <w:rsid w:val="007F6E58"/>
    <w:rsid w:val="007F7646"/>
    <w:rsid w:val="007F77B4"/>
    <w:rsid w:val="008009E2"/>
    <w:rsid w:val="008014D7"/>
    <w:rsid w:val="00802629"/>
    <w:rsid w:val="00804938"/>
    <w:rsid w:val="00805D37"/>
    <w:rsid w:val="008061B2"/>
    <w:rsid w:val="0081092F"/>
    <w:rsid w:val="00810C6E"/>
    <w:rsid w:val="00810CDF"/>
    <w:rsid w:val="0081158C"/>
    <w:rsid w:val="00811A49"/>
    <w:rsid w:val="00812127"/>
    <w:rsid w:val="00812ECD"/>
    <w:rsid w:val="00812F38"/>
    <w:rsid w:val="008133E1"/>
    <w:rsid w:val="008137E2"/>
    <w:rsid w:val="0081672F"/>
    <w:rsid w:val="00816FB1"/>
    <w:rsid w:val="0081770A"/>
    <w:rsid w:val="00820689"/>
    <w:rsid w:val="00820A45"/>
    <w:rsid w:val="00821B14"/>
    <w:rsid w:val="0082259F"/>
    <w:rsid w:val="00823D6C"/>
    <w:rsid w:val="00824195"/>
    <w:rsid w:val="008250E8"/>
    <w:rsid w:val="008255C1"/>
    <w:rsid w:val="00825DA5"/>
    <w:rsid w:val="0082793C"/>
    <w:rsid w:val="00830216"/>
    <w:rsid w:val="00830E33"/>
    <w:rsid w:val="00831109"/>
    <w:rsid w:val="00832108"/>
    <w:rsid w:val="00832616"/>
    <w:rsid w:val="00832AB7"/>
    <w:rsid w:val="00833293"/>
    <w:rsid w:val="00833923"/>
    <w:rsid w:val="00833BAC"/>
    <w:rsid w:val="008344E3"/>
    <w:rsid w:val="00834510"/>
    <w:rsid w:val="0083510D"/>
    <w:rsid w:val="0083629D"/>
    <w:rsid w:val="00837070"/>
    <w:rsid w:val="0084066F"/>
    <w:rsid w:val="008411B6"/>
    <w:rsid w:val="00841C2F"/>
    <w:rsid w:val="00841C70"/>
    <w:rsid w:val="00841F9A"/>
    <w:rsid w:val="00842581"/>
    <w:rsid w:val="0084267C"/>
    <w:rsid w:val="00842C45"/>
    <w:rsid w:val="00843482"/>
    <w:rsid w:val="00843506"/>
    <w:rsid w:val="00843D46"/>
    <w:rsid w:val="00845CE9"/>
    <w:rsid w:val="00847003"/>
    <w:rsid w:val="00847922"/>
    <w:rsid w:val="00847B49"/>
    <w:rsid w:val="00850090"/>
    <w:rsid w:val="00850DF0"/>
    <w:rsid w:val="0085191D"/>
    <w:rsid w:val="00851E28"/>
    <w:rsid w:val="00851FB1"/>
    <w:rsid w:val="00852810"/>
    <w:rsid w:val="00853A15"/>
    <w:rsid w:val="0085434B"/>
    <w:rsid w:val="0085524F"/>
    <w:rsid w:val="008552FC"/>
    <w:rsid w:val="00855C5C"/>
    <w:rsid w:val="008564B7"/>
    <w:rsid w:val="008565D6"/>
    <w:rsid w:val="00856C84"/>
    <w:rsid w:val="008571B4"/>
    <w:rsid w:val="0086010C"/>
    <w:rsid w:val="0086035A"/>
    <w:rsid w:val="0086051A"/>
    <w:rsid w:val="008605E6"/>
    <w:rsid w:val="008607A7"/>
    <w:rsid w:val="00860E7E"/>
    <w:rsid w:val="0086131C"/>
    <w:rsid w:val="00861CF8"/>
    <w:rsid w:val="008624DB"/>
    <w:rsid w:val="00862853"/>
    <w:rsid w:val="008628FE"/>
    <w:rsid w:val="00863C3E"/>
    <w:rsid w:val="00864076"/>
    <w:rsid w:val="00864C14"/>
    <w:rsid w:val="00865248"/>
    <w:rsid w:val="00866F5C"/>
    <w:rsid w:val="00867D8E"/>
    <w:rsid w:val="00870351"/>
    <w:rsid w:val="00870EE7"/>
    <w:rsid w:val="00871749"/>
    <w:rsid w:val="00871E3D"/>
    <w:rsid w:val="00872092"/>
    <w:rsid w:val="008723E3"/>
    <w:rsid w:val="008724CE"/>
    <w:rsid w:val="00872E98"/>
    <w:rsid w:val="00873B2E"/>
    <w:rsid w:val="00877142"/>
    <w:rsid w:val="008775D1"/>
    <w:rsid w:val="0088030B"/>
    <w:rsid w:val="008815C8"/>
    <w:rsid w:val="008820DC"/>
    <w:rsid w:val="0088266A"/>
    <w:rsid w:val="00883AC3"/>
    <w:rsid w:val="00883DB1"/>
    <w:rsid w:val="00885010"/>
    <w:rsid w:val="00885085"/>
    <w:rsid w:val="0088660C"/>
    <w:rsid w:val="008868B7"/>
    <w:rsid w:val="008879A9"/>
    <w:rsid w:val="00887DF2"/>
    <w:rsid w:val="008900EC"/>
    <w:rsid w:val="0089079F"/>
    <w:rsid w:val="00890FF2"/>
    <w:rsid w:val="00891CE2"/>
    <w:rsid w:val="008927E6"/>
    <w:rsid w:val="00892AB4"/>
    <w:rsid w:val="00893023"/>
    <w:rsid w:val="008931BD"/>
    <w:rsid w:val="008931D6"/>
    <w:rsid w:val="00893C23"/>
    <w:rsid w:val="00893EB9"/>
    <w:rsid w:val="008943DB"/>
    <w:rsid w:val="0089491D"/>
    <w:rsid w:val="0089493F"/>
    <w:rsid w:val="00894CFE"/>
    <w:rsid w:val="00897361"/>
    <w:rsid w:val="00897759"/>
    <w:rsid w:val="008A0031"/>
    <w:rsid w:val="008A0765"/>
    <w:rsid w:val="008A0F79"/>
    <w:rsid w:val="008A2860"/>
    <w:rsid w:val="008A3D4A"/>
    <w:rsid w:val="008A4C25"/>
    <w:rsid w:val="008A6229"/>
    <w:rsid w:val="008A6A4B"/>
    <w:rsid w:val="008A7B0B"/>
    <w:rsid w:val="008A7E57"/>
    <w:rsid w:val="008B0134"/>
    <w:rsid w:val="008B0BF3"/>
    <w:rsid w:val="008B0DE5"/>
    <w:rsid w:val="008B0FC9"/>
    <w:rsid w:val="008B12AC"/>
    <w:rsid w:val="008B1B1A"/>
    <w:rsid w:val="008B3B5A"/>
    <w:rsid w:val="008B3D4D"/>
    <w:rsid w:val="008B4173"/>
    <w:rsid w:val="008B466E"/>
    <w:rsid w:val="008B5282"/>
    <w:rsid w:val="008B62BF"/>
    <w:rsid w:val="008B74A5"/>
    <w:rsid w:val="008B75EA"/>
    <w:rsid w:val="008C058F"/>
    <w:rsid w:val="008C0842"/>
    <w:rsid w:val="008C0876"/>
    <w:rsid w:val="008C08C5"/>
    <w:rsid w:val="008C09B7"/>
    <w:rsid w:val="008C0DE1"/>
    <w:rsid w:val="008C2921"/>
    <w:rsid w:val="008C3560"/>
    <w:rsid w:val="008C3E46"/>
    <w:rsid w:val="008C3E47"/>
    <w:rsid w:val="008C4FC5"/>
    <w:rsid w:val="008C53F1"/>
    <w:rsid w:val="008C5B9B"/>
    <w:rsid w:val="008C5D1B"/>
    <w:rsid w:val="008C5F13"/>
    <w:rsid w:val="008C6D3B"/>
    <w:rsid w:val="008D1761"/>
    <w:rsid w:val="008D1E68"/>
    <w:rsid w:val="008D1F7E"/>
    <w:rsid w:val="008D26B0"/>
    <w:rsid w:val="008D28CD"/>
    <w:rsid w:val="008D2FA0"/>
    <w:rsid w:val="008D339D"/>
    <w:rsid w:val="008D34FF"/>
    <w:rsid w:val="008D3F9D"/>
    <w:rsid w:val="008D3FDB"/>
    <w:rsid w:val="008D402A"/>
    <w:rsid w:val="008D4E7F"/>
    <w:rsid w:val="008D50F0"/>
    <w:rsid w:val="008D566E"/>
    <w:rsid w:val="008D580A"/>
    <w:rsid w:val="008D5A60"/>
    <w:rsid w:val="008D6FAA"/>
    <w:rsid w:val="008D741A"/>
    <w:rsid w:val="008E1268"/>
    <w:rsid w:val="008E1368"/>
    <w:rsid w:val="008E2129"/>
    <w:rsid w:val="008E3253"/>
    <w:rsid w:val="008E4149"/>
    <w:rsid w:val="008E4699"/>
    <w:rsid w:val="008E49B4"/>
    <w:rsid w:val="008E5AEC"/>
    <w:rsid w:val="008E5EFA"/>
    <w:rsid w:val="008E6406"/>
    <w:rsid w:val="008E7DF5"/>
    <w:rsid w:val="008F0244"/>
    <w:rsid w:val="008F05BD"/>
    <w:rsid w:val="008F3B18"/>
    <w:rsid w:val="008F3E30"/>
    <w:rsid w:val="008F5CDC"/>
    <w:rsid w:val="008F5D8B"/>
    <w:rsid w:val="008F625B"/>
    <w:rsid w:val="008F7167"/>
    <w:rsid w:val="00900E36"/>
    <w:rsid w:val="009018D7"/>
    <w:rsid w:val="00901E79"/>
    <w:rsid w:val="00902A21"/>
    <w:rsid w:val="00903079"/>
    <w:rsid w:val="00903853"/>
    <w:rsid w:val="00903DCC"/>
    <w:rsid w:val="00905731"/>
    <w:rsid w:val="00905EC3"/>
    <w:rsid w:val="009062A7"/>
    <w:rsid w:val="009066F7"/>
    <w:rsid w:val="00906C1C"/>
    <w:rsid w:val="00906D34"/>
    <w:rsid w:val="00907108"/>
    <w:rsid w:val="009071F2"/>
    <w:rsid w:val="00910698"/>
    <w:rsid w:val="00910ABD"/>
    <w:rsid w:val="00910B3C"/>
    <w:rsid w:val="00911A8E"/>
    <w:rsid w:val="00911D2E"/>
    <w:rsid w:val="0091295F"/>
    <w:rsid w:val="00913A79"/>
    <w:rsid w:val="00914323"/>
    <w:rsid w:val="00914F0B"/>
    <w:rsid w:val="00916590"/>
    <w:rsid w:val="00916D8D"/>
    <w:rsid w:val="0091764F"/>
    <w:rsid w:val="009203C8"/>
    <w:rsid w:val="00921A97"/>
    <w:rsid w:val="00921D70"/>
    <w:rsid w:val="00921E7E"/>
    <w:rsid w:val="0092257E"/>
    <w:rsid w:val="009235AA"/>
    <w:rsid w:val="00923845"/>
    <w:rsid w:val="00923EAE"/>
    <w:rsid w:val="00924377"/>
    <w:rsid w:val="00925B26"/>
    <w:rsid w:val="00925FAF"/>
    <w:rsid w:val="009275C0"/>
    <w:rsid w:val="0093080F"/>
    <w:rsid w:val="00932E5E"/>
    <w:rsid w:val="009333AC"/>
    <w:rsid w:val="00933439"/>
    <w:rsid w:val="00933974"/>
    <w:rsid w:val="00934872"/>
    <w:rsid w:val="009348F1"/>
    <w:rsid w:val="00934B76"/>
    <w:rsid w:val="00934D5C"/>
    <w:rsid w:val="00934E4B"/>
    <w:rsid w:val="00935782"/>
    <w:rsid w:val="00935DF2"/>
    <w:rsid w:val="0093623A"/>
    <w:rsid w:val="00936EA1"/>
    <w:rsid w:val="00937F17"/>
    <w:rsid w:val="009404B7"/>
    <w:rsid w:val="00940BE4"/>
    <w:rsid w:val="00941144"/>
    <w:rsid w:val="00941328"/>
    <w:rsid w:val="00943495"/>
    <w:rsid w:val="00943635"/>
    <w:rsid w:val="009446F2"/>
    <w:rsid w:val="00945360"/>
    <w:rsid w:val="009464CD"/>
    <w:rsid w:val="00946C6C"/>
    <w:rsid w:val="00946CBB"/>
    <w:rsid w:val="0094777C"/>
    <w:rsid w:val="00951245"/>
    <w:rsid w:val="00951255"/>
    <w:rsid w:val="00951E6E"/>
    <w:rsid w:val="0095228B"/>
    <w:rsid w:val="009533C4"/>
    <w:rsid w:val="009543D7"/>
    <w:rsid w:val="00954517"/>
    <w:rsid w:val="00956251"/>
    <w:rsid w:val="009562A6"/>
    <w:rsid w:val="009577AD"/>
    <w:rsid w:val="00957FC9"/>
    <w:rsid w:val="00960B9A"/>
    <w:rsid w:val="00960C2D"/>
    <w:rsid w:val="0096359A"/>
    <w:rsid w:val="009635F5"/>
    <w:rsid w:val="00963B8F"/>
    <w:rsid w:val="009647C0"/>
    <w:rsid w:val="009655FE"/>
    <w:rsid w:val="00965A30"/>
    <w:rsid w:val="0096618A"/>
    <w:rsid w:val="00966BA0"/>
    <w:rsid w:val="00966F7D"/>
    <w:rsid w:val="00970606"/>
    <w:rsid w:val="0097177F"/>
    <w:rsid w:val="009727C5"/>
    <w:rsid w:val="00972DCB"/>
    <w:rsid w:val="00973BAF"/>
    <w:rsid w:val="00974262"/>
    <w:rsid w:val="00974B55"/>
    <w:rsid w:val="00982D5F"/>
    <w:rsid w:val="009833B8"/>
    <w:rsid w:val="009833F5"/>
    <w:rsid w:val="00984B92"/>
    <w:rsid w:val="009853C0"/>
    <w:rsid w:val="00985569"/>
    <w:rsid w:val="0098580D"/>
    <w:rsid w:val="00986AC2"/>
    <w:rsid w:val="00987E40"/>
    <w:rsid w:val="009906B2"/>
    <w:rsid w:val="009920C7"/>
    <w:rsid w:val="00992748"/>
    <w:rsid w:val="0099374E"/>
    <w:rsid w:val="0099392F"/>
    <w:rsid w:val="009943AA"/>
    <w:rsid w:val="0099442A"/>
    <w:rsid w:val="00994855"/>
    <w:rsid w:val="00994EE7"/>
    <w:rsid w:val="00994F9E"/>
    <w:rsid w:val="00996736"/>
    <w:rsid w:val="00996A2B"/>
    <w:rsid w:val="00997D31"/>
    <w:rsid w:val="00997EF8"/>
    <w:rsid w:val="009A0462"/>
    <w:rsid w:val="009A0CE9"/>
    <w:rsid w:val="009A11E6"/>
    <w:rsid w:val="009A1FF5"/>
    <w:rsid w:val="009A22ED"/>
    <w:rsid w:val="009A272E"/>
    <w:rsid w:val="009A30DE"/>
    <w:rsid w:val="009A3672"/>
    <w:rsid w:val="009A3A73"/>
    <w:rsid w:val="009A4250"/>
    <w:rsid w:val="009A5791"/>
    <w:rsid w:val="009A647C"/>
    <w:rsid w:val="009B0B00"/>
    <w:rsid w:val="009B0E88"/>
    <w:rsid w:val="009B197D"/>
    <w:rsid w:val="009B1BD1"/>
    <w:rsid w:val="009B1C06"/>
    <w:rsid w:val="009B2DCC"/>
    <w:rsid w:val="009B2F10"/>
    <w:rsid w:val="009B363C"/>
    <w:rsid w:val="009B3995"/>
    <w:rsid w:val="009B3E13"/>
    <w:rsid w:val="009B4132"/>
    <w:rsid w:val="009B416F"/>
    <w:rsid w:val="009B4952"/>
    <w:rsid w:val="009B4E32"/>
    <w:rsid w:val="009B5B2B"/>
    <w:rsid w:val="009B7940"/>
    <w:rsid w:val="009C0B8C"/>
    <w:rsid w:val="009C0E30"/>
    <w:rsid w:val="009C14CD"/>
    <w:rsid w:val="009C15E1"/>
    <w:rsid w:val="009C1676"/>
    <w:rsid w:val="009C2704"/>
    <w:rsid w:val="009C2C45"/>
    <w:rsid w:val="009C31CE"/>
    <w:rsid w:val="009C31DC"/>
    <w:rsid w:val="009C36F7"/>
    <w:rsid w:val="009C3AAC"/>
    <w:rsid w:val="009C3C72"/>
    <w:rsid w:val="009C5FAD"/>
    <w:rsid w:val="009C6F2A"/>
    <w:rsid w:val="009C706B"/>
    <w:rsid w:val="009D0972"/>
    <w:rsid w:val="009D0BE5"/>
    <w:rsid w:val="009D1C40"/>
    <w:rsid w:val="009D23E5"/>
    <w:rsid w:val="009D3878"/>
    <w:rsid w:val="009D3976"/>
    <w:rsid w:val="009D3E9D"/>
    <w:rsid w:val="009D55DC"/>
    <w:rsid w:val="009D651A"/>
    <w:rsid w:val="009D69B9"/>
    <w:rsid w:val="009D72CF"/>
    <w:rsid w:val="009D7712"/>
    <w:rsid w:val="009E08EB"/>
    <w:rsid w:val="009E0AB9"/>
    <w:rsid w:val="009E1D57"/>
    <w:rsid w:val="009E2A92"/>
    <w:rsid w:val="009E3405"/>
    <w:rsid w:val="009E378F"/>
    <w:rsid w:val="009E3B6A"/>
    <w:rsid w:val="009E4D45"/>
    <w:rsid w:val="009E4F87"/>
    <w:rsid w:val="009E5141"/>
    <w:rsid w:val="009E5B11"/>
    <w:rsid w:val="009E5DD5"/>
    <w:rsid w:val="009E6DD6"/>
    <w:rsid w:val="009E7878"/>
    <w:rsid w:val="009E7F4C"/>
    <w:rsid w:val="009F1FB8"/>
    <w:rsid w:val="009F341B"/>
    <w:rsid w:val="009F4115"/>
    <w:rsid w:val="009F55ED"/>
    <w:rsid w:val="009F5767"/>
    <w:rsid w:val="009F5C59"/>
    <w:rsid w:val="009F7033"/>
    <w:rsid w:val="009F7257"/>
    <w:rsid w:val="009F7D47"/>
    <w:rsid w:val="00A0141A"/>
    <w:rsid w:val="00A016A4"/>
    <w:rsid w:val="00A02047"/>
    <w:rsid w:val="00A025F9"/>
    <w:rsid w:val="00A02FB3"/>
    <w:rsid w:val="00A0436F"/>
    <w:rsid w:val="00A04E52"/>
    <w:rsid w:val="00A06443"/>
    <w:rsid w:val="00A06588"/>
    <w:rsid w:val="00A073FB"/>
    <w:rsid w:val="00A0765E"/>
    <w:rsid w:val="00A07904"/>
    <w:rsid w:val="00A07AB2"/>
    <w:rsid w:val="00A07B78"/>
    <w:rsid w:val="00A07D2F"/>
    <w:rsid w:val="00A116F4"/>
    <w:rsid w:val="00A11C8D"/>
    <w:rsid w:val="00A122D8"/>
    <w:rsid w:val="00A129ED"/>
    <w:rsid w:val="00A12D3A"/>
    <w:rsid w:val="00A13973"/>
    <w:rsid w:val="00A13D31"/>
    <w:rsid w:val="00A14097"/>
    <w:rsid w:val="00A1418A"/>
    <w:rsid w:val="00A14377"/>
    <w:rsid w:val="00A14513"/>
    <w:rsid w:val="00A14569"/>
    <w:rsid w:val="00A17030"/>
    <w:rsid w:val="00A17CBE"/>
    <w:rsid w:val="00A2062E"/>
    <w:rsid w:val="00A206B3"/>
    <w:rsid w:val="00A21480"/>
    <w:rsid w:val="00A219B0"/>
    <w:rsid w:val="00A221D0"/>
    <w:rsid w:val="00A22808"/>
    <w:rsid w:val="00A23C03"/>
    <w:rsid w:val="00A244A7"/>
    <w:rsid w:val="00A25068"/>
    <w:rsid w:val="00A25CA2"/>
    <w:rsid w:val="00A27C38"/>
    <w:rsid w:val="00A300C4"/>
    <w:rsid w:val="00A311DB"/>
    <w:rsid w:val="00A3171A"/>
    <w:rsid w:val="00A3181F"/>
    <w:rsid w:val="00A322D1"/>
    <w:rsid w:val="00A32363"/>
    <w:rsid w:val="00A32CD2"/>
    <w:rsid w:val="00A33210"/>
    <w:rsid w:val="00A3346C"/>
    <w:rsid w:val="00A341BE"/>
    <w:rsid w:val="00A34307"/>
    <w:rsid w:val="00A34722"/>
    <w:rsid w:val="00A34D60"/>
    <w:rsid w:val="00A3533B"/>
    <w:rsid w:val="00A357BF"/>
    <w:rsid w:val="00A35B67"/>
    <w:rsid w:val="00A367BD"/>
    <w:rsid w:val="00A4104E"/>
    <w:rsid w:val="00A435E2"/>
    <w:rsid w:val="00A43B1A"/>
    <w:rsid w:val="00A46FA1"/>
    <w:rsid w:val="00A5070A"/>
    <w:rsid w:val="00A507E7"/>
    <w:rsid w:val="00A5122C"/>
    <w:rsid w:val="00A51FE8"/>
    <w:rsid w:val="00A526B2"/>
    <w:rsid w:val="00A5375A"/>
    <w:rsid w:val="00A53CD6"/>
    <w:rsid w:val="00A54576"/>
    <w:rsid w:val="00A54DA3"/>
    <w:rsid w:val="00A551D2"/>
    <w:rsid w:val="00A563C2"/>
    <w:rsid w:val="00A56625"/>
    <w:rsid w:val="00A56E25"/>
    <w:rsid w:val="00A575B9"/>
    <w:rsid w:val="00A57875"/>
    <w:rsid w:val="00A57DA7"/>
    <w:rsid w:val="00A60489"/>
    <w:rsid w:val="00A6060D"/>
    <w:rsid w:val="00A609CB"/>
    <w:rsid w:val="00A60B4D"/>
    <w:rsid w:val="00A61169"/>
    <w:rsid w:val="00A611C6"/>
    <w:rsid w:val="00A613B8"/>
    <w:rsid w:val="00A616AE"/>
    <w:rsid w:val="00A623B8"/>
    <w:rsid w:val="00A64343"/>
    <w:rsid w:val="00A653DE"/>
    <w:rsid w:val="00A65E95"/>
    <w:rsid w:val="00A6602D"/>
    <w:rsid w:val="00A66949"/>
    <w:rsid w:val="00A66B11"/>
    <w:rsid w:val="00A708AE"/>
    <w:rsid w:val="00A710BD"/>
    <w:rsid w:val="00A729A8"/>
    <w:rsid w:val="00A74476"/>
    <w:rsid w:val="00A74D9A"/>
    <w:rsid w:val="00A75016"/>
    <w:rsid w:val="00A753B5"/>
    <w:rsid w:val="00A75520"/>
    <w:rsid w:val="00A75F32"/>
    <w:rsid w:val="00A77131"/>
    <w:rsid w:val="00A80028"/>
    <w:rsid w:val="00A801C2"/>
    <w:rsid w:val="00A801C8"/>
    <w:rsid w:val="00A80371"/>
    <w:rsid w:val="00A80657"/>
    <w:rsid w:val="00A80D75"/>
    <w:rsid w:val="00A81583"/>
    <w:rsid w:val="00A81628"/>
    <w:rsid w:val="00A81801"/>
    <w:rsid w:val="00A81CCC"/>
    <w:rsid w:val="00A8356E"/>
    <w:rsid w:val="00A83D83"/>
    <w:rsid w:val="00A8413C"/>
    <w:rsid w:val="00A852A8"/>
    <w:rsid w:val="00A853FD"/>
    <w:rsid w:val="00A87248"/>
    <w:rsid w:val="00A90F0F"/>
    <w:rsid w:val="00A924A5"/>
    <w:rsid w:val="00A9298F"/>
    <w:rsid w:val="00A932F2"/>
    <w:rsid w:val="00A93F32"/>
    <w:rsid w:val="00A94A46"/>
    <w:rsid w:val="00A94D44"/>
    <w:rsid w:val="00A95963"/>
    <w:rsid w:val="00A95B9D"/>
    <w:rsid w:val="00A95FE1"/>
    <w:rsid w:val="00A9609A"/>
    <w:rsid w:val="00A97280"/>
    <w:rsid w:val="00A97406"/>
    <w:rsid w:val="00A97E9D"/>
    <w:rsid w:val="00AA0132"/>
    <w:rsid w:val="00AA08CD"/>
    <w:rsid w:val="00AA1082"/>
    <w:rsid w:val="00AA13FE"/>
    <w:rsid w:val="00AA19E7"/>
    <w:rsid w:val="00AA1E4F"/>
    <w:rsid w:val="00AA2A75"/>
    <w:rsid w:val="00AA2C20"/>
    <w:rsid w:val="00AA2C51"/>
    <w:rsid w:val="00AA2D20"/>
    <w:rsid w:val="00AA4795"/>
    <w:rsid w:val="00AA54D2"/>
    <w:rsid w:val="00AA5555"/>
    <w:rsid w:val="00AA5AF6"/>
    <w:rsid w:val="00AA7417"/>
    <w:rsid w:val="00AB0890"/>
    <w:rsid w:val="00AB166C"/>
    <w:rsid w:val="00AB1F4F"/>
    <w:rsid w:val="00AB277A"/>
    <w:rsid w:val="00AB2B5B"/>
    <w:rsid w:val="00AB4FE7"/>
    <w:rsid w:val="00AB5E69"/>
    <w:rsid w:val="00AB7B04"/>
    <w:rsid w:val="00AC07B1"/>
    <w:rsid w:val="00AC122A"/>
    <w:rsid w:val="00AC12EF"/>
    <w:rsid w:val="00AC1E2A"/>
    <w:rsid w:val="00AC309E"/>
    <w:rsid w:val="00AC4B89"/>
    <w:rsid w:val="00AC4E31"/>
    <w:rsid w:val="00AC502A"/>
    <w:rsid w:val="00AC6B61"/>
    <w:rsid w:val="00AC7213"/>
    <w:rsid w:val="00AD0059"/>
    <w:rsid w:val="00AD02D2"/>
    <w:rsid w:val="00AD17BA"/>
    <w:rsid w:val="00AD1B4D"/>
    <w:rsid w:val="00AD2037"/>
    <w:rsid w:val="00AD36F2"/>
    <w:rsid w:val="00AD5C50"/>
    <w:rsid w:val="00AD5FEE"/>
    <w:rsid w:val="00AD67FC"/>
    <w:rsid w:val="00AD68F4"/>
    <w:rsid w:val="00AD6A69"/>
    <w:rsid w:val="00AD7562"/>
    <w:rsid w:val="00AD7602"/>
    <w:rsid w:val="00AD7D6A"/>
    <w:rsid w:val="00AE0231"/>
    <w:rsid w:val="00AE0E57"/>
    <w:rsid w:val="00AE1396"/>
    <w:rsid w:val="00AE1D2E"/>
    <w:rsid w:val="00AE2982"/>
    <w:rsid w:val="00AE2DC5"/>
    <w:rsid w:val="00AE31A5"/>
    <w:rsid w:val="00AE37BE"/>
    <w:rsid w:val="00AE37F9"/>
    <w:rsid w:val="00AE3A41"/>
    <w:rsid w:val="00AE4160"/>
    <w:rsid w:val="00AE4246"/>
    <w:rsid w:val="00AE43D5"/>
    <w:rsid w:val="00AE4E92"/>
    <w:rsid w:val="00AE5C6F"/>
    <w:rsid w:val="00AE619F"/>
    <w:rsid w:val="00AE6252"/>
    <w:rsid w:val="00AE7570"/>
    <w:rsid w:val="00AF197C"/>
    <w:rsid w:val="00AF1E5B"/>
    <w:rsid w:val="00AF2D9E"/>
    <w:rsid w:val="00AF35FB"/>
    <w:rsid w:val="00AF38C2"/>
    <w:rsid w:val="00AF3BF3"/>
    <w:rsid w:val="00AF3D82"/>
    <w:rsid w:val="00AF4047"/>
    <w:rsid w:val="00AF48E2"/>
    <w:rsid w:val="00AF4A5D"/>
    <w:rsid w:val="00AF4AEF"/>
    <w:rsid w:val="00AF5019"/>
    <w:rsid w:val="00AF5512"/>
    <w:rsid w:val="00AF5CEB"/>
    <w:rsid w:val="00AF5D98"/>
    <w:rsid w:val="00AF5F56"/>
    <w:rsid w:val="00AF70D5"/>
    <w:rsid w:val="00AF79CD"/>
    <w:rsid w:val="00B0002D"/>
    <w:rsid w:val="00B0022E"/>
    <w:rsid w:val="00B00A25"/>
    <w:rsid w:val="00B03C37"/>
    <w:rsid w:val="00B050F4"/>
    <w:rsid w:val="00B0542A"/>
    <w:rsid w:val="00B069DE"/>
    <w:rsid w:val="00B06B41"/>
    <w:rsid w:val="00B07C57"/>
    <w:rsid w:val="00B07E5D"/>
    <w:rsid w:val="00B104D1"/>
    <w:rsid w:val="00B11CDE"/>
    <w:rsid w:val="00B13048"/>
    <w:rsid w:val="00B133DE"/>
    <w:rsid w:val="00B1420A"/>
    <w:rsid w:val="00B1438F"/>
    <w:rsid w:val="00B144E5"/>
    <w:rsid w:val="00B14D28"/>
    <w:rsid w:val="00B1519A"/>
    <w:rsid w:val="00B1578E"/>
    <w:rsid w:val="00B15926"/>
    <w:rsid w:val="00B15DFD"/>
    <w:rsid w:val="00B16A73"/>
    <w:rsid w:val="00B16C1A"/>
    <w:rsid w:val="00B17850"/>
    <w:rsid w:val="00B17E4F"/>
    <w:rsid w:val="00B17F5C"/>
    <w:rsid w:val="00B20C07"/>
    <w:rsid w:val="00B2108A"/>
    <w:rsid w:val="00B220DF"/>
    <w:rsid w:val="00B23E11"/>
    <w:rsid w:val="00B24A16"/>
    <w:rsid w:val="00B2521C"/>
    <w:rsid w:val="00B25523"/>
    <w:rsid w:val="00B26837"/>
    <w:rsid w:val="00B2789B"/>
    <w:rsid w:val="00B279FA"/>
    <w:rsid w:val="00B31357"/>
    <w:rsid w:val="00B316A5"/>
    <w:rsid w:val="00B32A17"/>
    <w:rsid w:val="00B3353C"/>
    <w:rsid w:val="00B33C33"/>
    <w:rsid w:val="00B35C3A"/>
    <w:rsid w:val="00B36A02"/>
    <w:rsid w:val="00B3702A"/>
    <w:rsid w:val="00B3740F"/>
    <w:rsid w:val="00B417AB"/>
    <w:rsid w:val="00B41DD6"/>
    <w:rsid w:val="00B42D4B"/>
    <w:rsid w:val="00B445EA"/>
    <w:rsid w:val="00B44934"/>
    <w:rsid w:val="00B449DB"/>
    <w:rsid w:val="00B44E57"/>
    <w:rsid w:val="00B45C5C"/>
    <w:rsid w:val="00B46669"/>
    <w:rsid w:val="00B47649"/>
    <w:rsid w:val="00B47E28"/>
    <w:rsid w:val="00B5067C"/>
    <w:rsid w:val="00B50932"/>
    <w:rsid w:val="00B50E06"/>
    <w:rsid w:val="00B511B8"/>
    <w:rsid w:val="00B52503"/>
    <w:rsid w:val="00B529DF"/>
    <w:rsid w:val="00B52ED5"/>
    <w:rsid w:val="00B52FB1"/>
    <w:rsid w:val="00B53CFD"/>
    <w:rsid w:val="00B54494"/>
    <w:rsid w:val="00B54D13"/>
    <w:rsid w:val="00B55925"/>
    <w:rsid w:val="00B56550"/>
    <w:rsid w:val="00B57CF3"/>
    <w:rsid w:val="00B60619"/>
    <w:rsid w:val="00B60FD0"/>
    <w:rsid w:val="00B610DD"/>
    <w:rsid w:val="00B612D3"/>
    <w:rsid w:val="00B62B70"/>
    <w:rsid w:val="00B62D8C"/>
    <w:rsid w:val="00B64514"/>
    <w:rsid w:val="00B64AFC"/>
    <w:rsid w:val="00B6528C"/>
    <w:rsid w:val="00B65432"/>
    <w:rsid w:val="00B6668E"/>
    <w:rsid w:val="00B66C79"/>
    <w:rsid w:val="00B671F0"/>
    <w:rsid w:val="00B674B7"/>
    <w:rsid w:val="00B701F9"/>
    <w:rsid w:val="00B709D3"/>
    <w:rsid w:val="00B71916"/>
    <w:rsid w:val="00B73083"/>
    <w:rsid w:val="00B7490E"/>
    <w:rsid w:val="00B74F8C"/>
    <w:rsid w:val="00B76886"/>
    <w:rsid w:val="00B80B94"/>
    <w:rsid w:val="00B81D53"/>
    <w:rsid w:val="00B836A5"/>
    <w:rsid w:val="00B83717"/>
    <w:rsid w:val="00B8463C"/>
    <w:rsid w:val="00B84794"/>
    <w:rsid w:val="00B8562F"/>
    <w:rsid w:val="00B8599A"/>
    <w:rsid w:val="00B85F67"/>
    <w:rsid w:val="00B86498"/>
    <w:rsid w:val="00B87075"/>
    <w:rsid w:val="00B872AE"/>
    <w:rsid w:val="00B87B09"/>
    <w:rsid w:val="00B87B4D"/>
    <w:rsid w:val="00B905B4"/>
    <w:rsid w:val="00B908FB"/>
    <w:rsid w:val="00B910B2"/>
    <w:rsid w:val="00B92B64"/>
    <w:rsid w:val="00B93BE1"/>
    <w:rsid w:val="00B946E6"/>
    <w:rsid w:val="00B95DE1"/>
    <w:rsid w:val="00B95E02"/>
    <w:rsid w:val="00B96526"/>
    <w:rsid w:val="00B97297"/>
    <w:rsid w:val="00B9767C"/>
    <w:rsid w:val="00B97EE9"/>
    <w:rsid w:val="00B97FA2"/>
    <w:rsid w:val="00BA048D"/>
    <w:rsid w:val="00BA09FA"/>
    <w:rsid w:val="00BA0D75"/>
    <w:rsid w:val="00BA0FA3"/>
    <w:rsid w:val="00BA1EEB"/>
    <w:rsid w:val="00BA2C17"/>
    <w:rsid w:val="00BA2D32"/>
    <w:rsid w:val="00BA3253"/>
    <w:rsid w:val="00BA3951"/>
    <w:rsid w:val="00BA41AD"/>
    <w:rsid w:val="00BA4D0F"/>
    <w:rsid w:val="00BA5709"/>
    <w:rsid w:val="00BA6734"/>
    <w:rsid w:val="00BA732E"/>
    <w:rsid w:val="00BB011A"/>
    <w:rsid w:val="00BB03AC"/>
    <w:rsid w:val="00BB08E3"/>
    <w:rsid w:val="00BB0950"/>
    <w:rsid w:val="00BB287D"/>
    <w:rsid w:val="00BB293A"/>
    <w:rsid w:val="00BB2D10"/>
    <w:rsid w:val="00BB35A7"/>
    <w:rsid w:val="00BB4115"/>
    <w:rsid w:val="00BB76EA"/>
    <w:rsid w:val="00BC0609"/>
    <w:rsid w:val="00BC0B44"/>
    <w:rsid w:val="00BC16B1"/>
    <w:rsid w:val="00BC1A24"/>
    <w:rsid w:val="00BC1B7E"/>
    <w:rsid w:val="00BC1CC1"/>
    <w:rsid w:val="00BC2B5C"/>
    <w:rsid w:val="00BC402C"/>
    <w:rsid w:val="00BC40D6"/>
    <w:rsid w:val="00BC4456"/>
    <w:rsid w:val="00BC6044"/>
    <w:rsid w:val="00BC63B5"/>
    <w:rsid w:val="00BC7B18"/>
    <w:rsid w:val="00BC7C00"/>
    <w:rsid w:val="00BD033C"/>
    <w:rsid w:val="00BD0518"/>
    <w:rsid w:val="00BD0A54"/>
    <w:rsid w:val="00BD101F"/>
    <w:rsid w:val="00BD12E9"/>
    <w:rsid w:val="00BD3534"/>
    <w:rsid w:val="00BD367E"/>
    <w:rsid w:val="00BD3FB4"/>
    <w:rsid w:val="00BD49A9"/>
    <w:rsid w:val="00BD5427"/>
    <w:rsid w:val="00BD5630"/>
    <w:rsid w:val="00BD627B"/>
    <w:rsid w:val="00BE093B"/>
    <w:rsid w:val="00BE0B63"/>
    <w:rsid w:val="00BE1A26"/>
    <w:rsid w:val="00BE2151"/>
    <w:rsid w:val="00BE2F04"/>
    <w:rsid w:val="00BE2FD6"/>
    <w:rsid w:val="00BE30FD"/>
    <w:rsid w:val="00BE4AB5"/>
    <w:rsid w:val="00BE4B52"/>
    <w:rsid w:val="00BE5754"/>
    <w:rsid w:val="00BE6592"/>
    <w:rsid w:val="00BE6D6C"/>
    <w:rsid w:val="00BE6ECF"/>
    <w:rsid w:val="00BE6EFA"/>
    <w:rsid w:val="00BF0374"/>
    <w:rsid w:val="00BF04E8"/>
    <w:rsid w:val="00BF06B7"/>
    <w:rsid w:val="00BF0A5E"/>
    <w:rsid w:val="00BF0F75"/>
    <w:rsid w:val="00BF183F"/>
    <w:rsid w:val="00BF218B"/>
    <w:rsid w:val="00BF2242"/>
    <w:rsid w:val="00BF244E"/>
    <w:rsid w:val="00BF26D9"/>
    <w:rsid w:val="00BF2849"/>
    <w:rsid w:val="00BF2BA3"/>
    <w:rsid w:val="00BF2D0A"/>
    <w:rsid w:val="00BF31D1"/>
    <w:rsid w:val="00BF360C"/>
    <w:rsid w:val="00BF37B9"/>
    <w:rsid w:val="00BF4866"/>
    <w:rsid w:val="00BF520D"/>
    <w:rsid w:val="00BF56F0"/>
    <w:rsid w:val="00BF5DD9"/>
    <w:rsid w:val="00C00203"/>
    <w:rsid w:val="00C0031B"/>
    <w:rsid w:val="00C01245"/>
    <w:rsid w:val="00C01427"/>
    <w:rsid w:val="00C0144A"/>
    <w:rsid w:val="00C034F9"/>
    <w:rsid w:val="00C03D3A"/>
    <w:rsid w:val="00C03DAA"/>
    <w:rsid w:val="00C07278"/>
    <w:rsid w:val="00C10738"/>
    <w:rsid w:val="00C109E7"/>
    <w:rsid w:val="00C1134D"/>
    <w:rsid w:val="00C11D8E"/>
    <w:rsid w:val="00C1227E"/>
    <w:rsid w:val="00C13AA9"/>
    <w:rsid w:val="00C14166"/>
    <w:rsid w:val="00C147FF"/>
    <w:rsid w:val="00C149F0"/>
    <w:rsid w:val="00C14FFE"/>
    <w:rsid w:val="00C15C7A"/>
    <w:rsid w:val="00C166CB"/>
    <w:rsid w:val="00C16C3C"/>
    <w:rsid w:val="00C17B85"/>
    <w:rsid w:val="00C17D95"/>
    <w:rsid w:val="00C17E31"/>
    <w:rsid w:val="00C17EBE"/>
    <w:rsid w:val="00C2012E"/>
    <w:rsid w:val="00C2021D"/>
    <w:rsid w:val="00C20658"/>
    <w:rsid w:val="00C22CF5"/>
    <w:rsid w:val="00C22F2A"/>
    <w:rsid w:val="00C235F1"/>
    <w:rsid w:val="00C2388E"/>
    <w:rsid w:val="00C23C79"/>
    <w:rsid w:val="00C24CB2"/>
    <w:rsid w:val="00C251F9"/>
    <w:rsid w:val="00C2586A"/>
    <w:rsid w:val="00C25F7E"/>
    <w:rsid w:val="00C262DD"/>
    <w:rsid w:val="00C275C4"/>
    <w:rsid w:val="00C310C3"/>
    <w:rsid w:val="00C31578"/>
    <w:rsid w:val="00C31AAC"/>
    <w:rsid w:val="00C31B69"/>
    <w:rsid w:val="00C3217D"/>
    <w:rsid w:val="00C33879"/>
    <w:rsid w:val="00C338A7"/>
    <w:rsid w:val="00C345C9"/>
    <w:rsid w:val="00C348CF"/>
    <w:rsid w:val="00C34B1D"/>
    <w:rsid w:val="00C364AF"/>
    <w:rsid w:val="00C368DE"/>
    <w:rsid w:val="00C36E64"/>
    <w:rsid w:val="00C3743A"/>
    <w:rsid w:val="00C40D68"/>
    <w:rsid w:val="00C410AF"/>
    <w:rsid w:val="00C42B1C"/>
    <w:rsid w:val="00C43533"/>
    <w:rsid w:val="00C43BE6"/>
    <w:rsid w:val="00C43FBD"/>
    <w:rsid w:val="00C440FC"/>
    <w:rsid w:val="00C44773"/>
    <w:rsid w:val="00C44A87"/>
    <w:rsid w:val="00C44E0B"/>
    <w:rsid w:val="00C45235"/>
    <w:rsid w:val="00C454F5"/>
    <w:rsid w:val="00C45B50"/>
    <w:rsid w:val="00C45C40"/>
    <w:rsid w:val="00C46652"/>
    <w:rsid w:val="00C46876"/>
    <w:rsid w:val="00C46CBE"/>
    <w:rsid w:val="00C507BA"/>
    <w:rsid w:val="00C509BD"/>
    <w:rsid w:val="00C522B1"/>
    <w:rsid w:val="00C52341"/>
    <w:rsid w:val="00C52DFA"/>
    <w:rsid w:val="00C54595"/>
    <w:rsid w:val="00C54BB8"/>
    <w:rsid w:val="00C54D27"/>
    <w:rsid w:val="00C5533C"/>
    <w:rsid w:val="00C5730C"/>
    <w:rsid w:val="00C5766C"/>
    <w:rsid w:val="00C60A8F"/>
    <w:rsid w:val="00C60C45"/>
    <w:rsid w:val="00C60C86"/>
    <w:rsid w:val="00C618AE"/>
    <w:rsid w:val="00C61D8F"/>
    <w:rsid w:val="00C6446E"/>
    <w:rsid w:val="00C64F68"/>
    <w:rsid w:val="00C6542B"/>
    <w:rsid w:val="00C6629E"/>
    <w:rsid w:val="00C66EE9"/>
    <w:rsid w:val="00C670FC"/>
    <w:rsid w:val="00C67250"/>
    <w:rsid w:val="00C70B13"/>
    <w:rsid w:val="00C717CE"/>
    <w:rsid w:val="00C7180E"/>
    <w:rsid w:val="00C7219E"/>
    <w:rsid w:val="00C72AFC"/>
    <w:rsid w:val="00C737B9"/>
    <w:rsid w:val="00C75011"/>
    <w:rsid w:val="00C75921"/>
    <w:rsid w:val="00C7709D"/>
    <w:rsid w:val="00C806CF"/>
    <w:rsid w:val="00C809C6"/>
    <w:rsid w:val="00C81B30"/>
    <w:rsid w:val="00C8229D"/>
    <w:rsid w:val="00C824C5"/>
    <w:rsid w:val="00C8265C"/>
    <w:rsid w:val="00C82B07"/>
    <w:rsid w:val="00C8339C"/>
    <w:rsid w:val="00C83E77"/>
    <w:rsid w:val="00C84AC3"/>
    <w:rsid w:val="00C85307"/>
    <w:rsid w:val="00C854F4"/>
    <w:rsid w:val="00C86CB2"/>
    <w:rsid w:val="00C87F29"/>
    <w:rsid w:val="00C90A8A"/>
    <w:rsid w:val="00C9135E"/>
    <w:rsid w:val="00C91EF7"/>
    <w:rsid w:val="00C923CF"/>
    <w:rsid w:val="00C9270C"/>
    <w:rsid w:val="00C92E64"/>
    <w:rsid w:val="00C93131"/>
    <w:rsid w:val="00C932D1"/>
    <w:rsid w:val="00C93BD1"/>
    <w:rsid w:val="00C93F1E"/>
    <w:rsid w:val="00C944DF"/>
    <w:rsid w:val="00C95F94"/>
    <w:rsid w:val="00C965AB"/>
    <w:rsid w:val="00C96D00"/>
    <w:rsid w:val="00C96E93"/>
    <w:rsid w:val="00C977C4"/>
    <w:rsid w:val="00CA08E5"/>
    <w:rsid w:val="00CA093C"/>
    <w:rsid w:val="00CA0F58"/>
    <w:rsid w:val="00CA1131"/>
    <w:rsid w:val="00CA11D0"/>
    <w:rsid w:val="00CA392F"/>
    <w:rsid w:val="00CA4118"/>
    <w:rsid w:val="00CA48FD"/>
    <w:rsid w:val="00CA4E5E"/>
    <w:rsid w:val="00CA4ECF"/>
    <w:rsid w:val="00CA7A2A"/>
    <w:rsid w:val="00CB1877"/>
    <w:rsid w:val="00CB1DA9"/>
    <w:rsid w:val="00CB2630"/>
    <w:rsid w:val="00CB2B90"/>
    <w:rsid w:val="00CB34D1"/>
    <w:rsid w:val="00CB34D9"/>
    <w:rsid w:val="00CB3938"/>
    <w:rsid w:val="00CB5023"/>
    <w:rsid w:val="00CB5080"/>
    <w:rsid w:val="00CB5194"/>
    <w:rsid w:val="00CB5690"/>
    <w:rsid w:val="00CB606B"/>
    <w:rsid w:val="00CB63BA"/>
    <w:rsid w:val="00CB75BE"/>
    <w:rsid w:val="00CB7C4E"/>
    <w:rsid w:val="00CC00E2"/>
    <w:rsid w:val="00CC0439"/>
    <w:rsid w:val="00CC1A7F"/>
    <w:rsid w:val="00CC1C46"/>
    <w:rsid w:val="00CC2714"/>
    <w:rsid w:val="00CC2A53"/>
    <w:rsid w:val="00CC2BFB"/>
    <w:rsid w:val="00CC2E3C"/>
    <w:rsid w:val="00CC313C"/>
    <w:rsid w:val="00CC332A"/>
    <w:rsid w:val="00CC388C"/>
    <w:rsid w:val="00CC3C07"/>
    <w:rsid w:val="00CC557B"/>
    <w:rsid w:val="00CC65B9"/>
    <w:rsid w:val="00CC67DE"/>
    <w:rsid w:val="00CC7004"/>
    <w:rsid w:val="00CC7281"/>
    <w:rsid w:val="00CC7479"/>
    <w:rsid w:val="00CC7B83"/>
    <w:rsid w:val="00CD209C"/>
    <w:rsid w:val="00CD4CBD"/>
    <w:rsid w:val="00CD52E9"/>
    <w:rsid w:val="00CD5541"/>
    <w:rsid w:val="00CD5D82"/>
    <w:rsid w:val="00CD5DE2"/>
    <w:rsid w:val="00CD62F5"/>
    <w:rsid w:val="00CD733A"/>
    <w:rsid w:val="00CD73A9"/>
    <w:rsid w:val="00CE12B6"/>
    <w:rsid w:val="00CE1A9E"/>
    <w:rsid w:val="00CE2381"/>
    <w:rsid w:val="00CE39A3"/>
    <w:rsid w:val="00CE4207"/>
    <w:rsid w:val="00CE4744"/>
    <w:rsid w:val="00CE4E30"/>
    <w:rsid w:val="00CE4FBA"/>
    <w:rsid w:val="00CE5265"/>
    <w:rsid w:val="00CE5556"/>
    <w:rsid w:val="00CE570D"/>
    <w:rsid w:val="00CE5CCE"/>
    <w:rsid w:val="00CE7AAE"/>
    <w:rsid w:val="00CF0E7F"/>
    <w:rsid w:val="00CF2B48"/>
    <w:rsid w:val="00CF4320"/>
    <w:rsid w:val="00CF50C1"/>
    <w:rsid w:val="00CF7251"/>
    <w:rsid w:val="00CF7615"/>
    <w:rsid w:val="00D00D79"/>
    <w:rsid w:val="00D01A50"/>
    <w:rsid w:val="00D01F7B"/>
    <w:rsid w:val="00D02786"/>
    <w:rsid w:val="00D03874"/>
    <w:rsid w:val="00D038FA"/>
    <w:rsid w:val="00D03ABF"/>
    <w:rsid w:val="00D04635"/>
    <w:rsid w:val="00D04A84"/>
    <w:rsid w:val="00D05644"/>
    <w:rsid w:val="00D05A29"/>
    <w:rsid w:val="00D05C50"/>
    <w:rsid w:val="00D05CAE"/>
    <w:rsid w:val="00D05E9C"/>
    <w:rsid w:val="00D06921"/>
    <w:rsid w:val="00D07465"/>
    <w:rsid w:val="00D07C71"/>
    <w:rsid w:val="00D1090A"/>
    <w:rsid w:val="00D113F3"/>
    <w:rsid w:val="00D11694"/>
    <w:rsid w:val="00D120B9"/>
    <w:rsid w:val="00D12429"/>
    <w:rsid w:val="00D124D3"/>
    <w:rsid w:val="00D126C6"/>
    <w:rsid w:val="00D13221"/>
    <w:rsid w:val="00D134F1"/>
    <w:rsid w:val="00D13A29"/>
    <w:rsid w:val="00D141DB"/>
    <w:rsid w:val="00D143A3"/>
    <w:rsid w:val="00D14A1D"/>
    <w:rsid w:val="00D14A48"/>
    <w:rsid w:val="00D14BAB"/>
    <w:rsid w:val="00D159C2"/>
    <w:rsid w:val="00D15A50"/>
    <w:rsid w:val="00D17B93"/>
    <w:rsid w:val="00D221D7"/>
    <w:rsid w:val="00D22E21"/>
    <w:rsid w:val="00D2394A"/>
    <w:rsid w:val="00D247BC"/>
    <w:rsid w:val="00D2518C"/>
    <w:rsid w:val="00D260E2"/>
    <w:rsid w:val="00D262D0"/>
    <w:rsid w:val="00D26339"/>
    <w:rsid w:val="00D26A4F"/>
    <w:rsid w:val="00D26B7D"/>
    <w:rsid w:val="00D3092D"/>
    <w:rsid w:val="00D309B3"/>
    <w:rsid w:val="00D30BD3"/>
    <w:rsid w:val="00D32D44"/>
    <w:rsid w:val="00D33B8F"/>
    <w:rsid w:val="00D341BB"/>
    <w:rsid w:val="00D35692"/>
    <w:rsid w:val="00D35CCC"/>
    <w:rsid w:val="00D3747F"/>
    <w:rsid w:val="00D40574"/>
    <w:rsid w:val="00D40ABF"/>
    <w:rsid w:val="00D41185"/>
    <w:rsid w:val="00D416F7"/>
    <w:rsid w:val="00D41830"/>
    <w:rsid w:val="00D42605"/>
    <w:rsid w:val="00D42DA6"/>
    <w:rsid w:val="00D42E63"/>
    <w:rsid w:val="00D44347"/>
    <w:rsid w:val="00D453D1"/>
    <w:rsid w:val="00D45A66"/>
    <w:rsid w:val="00D46416"/>
    <w:rsid w:val="00D474C0"/>
    <w:rsid w:val="00D47B7B"/>
    <w:rsid w:val="00D50313"/>
    <w:rsid w:val="00D5080A"/>
    <w:rsid w:val="00D513EB"/>
    <w:rsid w:val="00D51703"/>
    <w:rsid w:val="00D51AC6"/>
    <w:rsid w:val="00D51BB0"/>
    <w:rsid w:val="00D53405"/>
    <w:rsid w:val="00D5457A"/>
    <w:rsid w:val="00D55D72"/>
    <w:rsid w:val="00D560FE"/>
    <w:rsid w:val="00D567ED"/>
    <w:rsid w:val="00D56A0D"/>
    <w:rsid w:val="00D56A39"/>
    <w:rsid w:val="00D56F76"/>
    <w:rsid w:val="00D57FE6"/>
    <w:rsid w:val="00D6059D"/>
    <w:rsid w:val="00D60CFD"/>
    <w:rsid w:val="00D61BCA"/>
    <w:rsid w:val="00D630E3"/>
    <w:rsid w:val="00D63C69"/>
    <w:rsid w:val="00D63E36"/>
    <w:rsid w:val="00D65999"/>
    <w:rsid w:val="00D65FF1"/>
    <w:rsid w:val="00D661AD"/>
    <w:rsid w:val="00D67983"/>
    <w:rsid w:val="00D67C22"/>
    <w:rsid w:val="00D67D23"/>
    <w:rsid w:val="00D709BD"/>
    <w:rsid w:val="00D70D95"/>
    <w:rsid w:val="00D70F7A"/>
    <w:rsid w:val="00D71A4D"/>
    <w:rsid w:val="00D72103"/>
    <w:rsid w:val="00D724D9"/>
    <w:rsid w:val="00D726BB"/>
    <w:rsid w:val="00D72F6B"/>
    <w:rsid w:val="00D73017"/>
    <w:rsid w:val="00D735D9"/>
    <w:rsid w:val="00D73BBC"/>
    <w:rsid w:val="00D73C25"/>
    <w:rsid w:val="00D73F05"/>
    <w:rsid w:val="00D73FC9"/>
    <w:rsid w:val="00D74EB3"/>
    <w:rsid w:val="00D751EF"/>
    <w:rsid w:val="00D754AE"/>
    <w:rsid w:val="00D75D04"/>
    <w:rsid w:val="00D75E85"/>
    <w:rsid w:val="00D765F1"/>
    <w:rsid w:val="00D767B3"/>
    <w:rsid w:val="00D769DB"/>
    <w:rsid w:val="00D76C52"/>
    <w:rsid w:val="00D779DD"/>
    <w:rsid w:val="00D77EDA"/>
    <w:rsid w:val="00D81AE5"/>
    <w:rsid w:val="00D81B93"/>
    <w:rsid w:val="00D82D21"/>
    <w:rsid w:val="00D832BB"/>
    <w:rsid w:val="00D83BE6"/>
    <w:rsid w:val="00D84378"/>
    <w:rsid w:val="00D84F72"/>
    <w:rsid w:val="00D858D6"/>
    <w:rsid w:val="00D866D2"/>
    <w:rsid w:val="00D86B9C"/>
    <w:rsid w:val="00D86FCD"/>
    <w:rsid w:val="00D872BB"/>
    <w:rsid w:val="00D873D6"/>
    <w:rsid w:val="00D8743A"/>
    <w:rsid w:val="00D87DBB"/>
    <w:rsid w:val="00D9045C"/>
    <w:rsid w:val="00D92CD3"/>
    <w:rsid w:val="00D94780"/>
    <w:rsid w:val="00D961F4"/>
    <w:rsid w:val="00D96303"/>
    <w:rsid w:val="00D96443"/>
    <w:rsid w:val="00D97B65"/>
    <w:rsid w:val="00D97BAF"/>
    <w:rsid w:val="00D97E87"/>
    <w:rsid w:val="00DA021F"/>
    <w:rsid w:val="00DA042A"/>
    <w:rsid w:val="00DA0592"/>
    <w:rsid w:val="00DA0AF0"/>
    <w:rsid w:val="00DA1C75"/>
    <w:rsid w:val="00DA1FBE"/>
    <w:rsid w:val="00DA2676"/>
    <w:rsid w:val="00DA2E75"/>
    <w:rsid w:val="00DA3A5E"/>
    <w:rsid w:val="00DA4026"/>
    <w:rsid w:val="00DA4036"/>
    <w:rsid w:val="00DA42C7"/>
    <w:rsid w:val="00DA4310"/>
    <w:rsid w:val="00DA478A"/>
    <w:rsid w:val="00DA4BE1"/>
    <w:rsid w:val="00DA4D9D"/>
    <w:rsid w:val="00DA618C"/>
    <w:rsid w:val="00DA6DF5"/>
    <w:rsid w:val="00DA714D"/>
    <w:rsid w:val="00DB0317"/>
    <w:rsid w:val="00DB127C"/>
    <w:rsid w:val="00DB1FF3"/>
    <w:rsid w:val="00DB2ADB"/>
    <w:rsid w:val="00DB2DFF"/>
    <w:rsid w:val="00DB43D4"/>
    <w:rsid w:val="00DB5C34"/>
    <w:rsid w:val="00DB5F08"/>
    <w:rsid w:val="00DC0045"/>
    <w:rsid w:val="00DC056E"/>
    <w:rsid w:val="00DC1292"/>
    <w:rsid w:val="00DC1832"/>
    <w:rsid w:val="00DC2872"/>
    <w:rsid w:val="00DC42C0"/>
    <w:rsid w:val="00DC4C3B"/>
    <w:rsid w:val="00DC50F9"/>
    <w:rsid w:val="00DC6938"/>
    <w:rsid w:val="00DC6F60"/>
    <w:rsid w:val="00DC70D3"/>
    <w:rsid w:val="00DD068D"/>
    <w:rsid w:val="00DD14C4"/>
    <w:rsid w:val="00DD1A4E"/>
    <w:rsid w:val="00DD27CC"/>
    <w:rsid w:val="00DD2801"/>
    <w:rsid w:val="00DD2895"/>
    <w:rsid w:val="00DD2B1D"/>
    <w:rsid w:val="00DD3A9C"/>
    <w:rsid w:val="00DD4A08"/>
    <w:rsid w:val="00DD7E08"/>
    <w:rsid w:val="00DE0BDC"/>
    <w:rsid w:val="00DE21AD"/>
    <w:rsid w:val="00DE2CF6"/>
    <w:rsid w:val="00DE2D14"/>
    <w:rsid w:val="00DE5494"/>
    <w:rsid w:val="00DE5F36"/>
    <w:rsid w:val="00DE6121"/>
    <w:rsid w:val="00DE6858"/>
    <w:rsid w:val="00DE779D"/>
    <w:rsid w:val="00DE7EB8"/>
    <w:rsid w:val="00DF21FA"/>
    <w:rsid w:val="00DF2A82"/>
    <w:rsid w:val="00DF3FC8"/>
    <w:rsid w:val="00DF5078"/>
    <w:rsid w:val="00DF50AF"/>
    <w:rsid w:val="00DF5AAF"/>
    <w:rsid w:val="00DF706E"/>
    <w:rsid w:val="00DF741F"/>
    <w:rsid w:val="00DF7D1E"/>
    <w:rsid w:val="00E02185"/>
    <w:rsid w:val="00E0351F"/>
    <w:rsid w:val="00E044FF"/>
    <w:rsid w:val="00E053C7"/>
    <w:rsid w:val="00E06204"/>
    <w:rsid w:val="00E06CC2"/>
    <w:rsid w:val="00E06D8A"/>
    <w:rsid w:val="00E07282"/>
    <w:rsid w:val="00E0790D"/>
    <w:rsid w:val="00E07942"/>
    <w:rsid w:val="00E07ACB"/>
    <w:rsid w:val="00E07AEF"/>
    <w:rsid w:val="00E07B13"/>
    <w:rsid w:val="00E1067A"/>
    <w:rsid w:val="00E10D3D"/>
    <w:rsid w:val="00E11277"/>
    <w:rsid w:val="00E11294"/>
    <w:rsid w:val="00E11705"/>
    <w:rsid w:val="00E11D5E"/>
    <w:rsid w:val="00E11E28"/>
    <w:rsid w:val="00E11ED6"/>
    <w:rsid w:val="00E121F6"/>
    <w:rsid w:val="00E12A98"/>
    <w:rsid w:val="00E12CAF"/>
    <w:rsid w:val="00E1477A"/>
    <w:rsid w:val="00E14C9F"/>
    <w:rsid w:val="00E14D89"/>
    <w:rsid w:val="00E15764"/>
    <w:rsid w:val="00E158CE"/>
    <w:rsid w:val="00E15A95"/>
    <w:rsid w:val="00E16237"/>
    <w:rsid w:val="00E17FCB"/>
    <w:rsid w:val="00E206FD"/>
    <w:rsid w:val="00E20E87"/>
    <w:rsid w:val="00E21EA1"/>
    <w:rsid w:val="00E224DA"/>
    <w:rsid w:val="00E22EFE"/>
    <w:rsid w:val="00E23060"/>
    <w:rsid w:val="00E244EA"/>
    <w:rsid w:val="00E247B4"/>
    <w:rsid w:val="00E254F2"/>
    <w:rsid w:val="00E2610F"/>
    <w:rsid w:val="00E27AA9"/>
    <w:rsid w:val="00E30665"/>
    <w:rsid w:val="00E31532"/>
    <w:rsid w:val="00E31B00"/>
    <w:rsid w:val="00E328D5"/>
    <w:rsid w:val="00E334C9"/>
    <w:rsid w:val="00E34076"/>
    <w:rsid w:val="00E34209"/>
    <w:rsid w:val="00E34B1E"/>
    <w:rsid w:val="00E34E12"/>
    <w:rsid w:val="00E35AF5"/>
    <w:rsid w:val="00E36181"/>
    <w:rsid w:val="00E36344"/>
    <w:rsid w:val="00E369C0"/>
    <w:rsid w:val="00E36EDD"/>
    <w:rsid w:val="00E37554"/>
    <w:rsid w:val="00E37602"/>
    <w:rsid w:val="00E37D0C"/>
    <w:rsid w:val="00E37E04"/>
    <w:rsid w:val="00E40109"/>
    <w:rsid w:val="00E42379"/>
    <w:rsid w:val="00E42ECC"/>
    <w:rsid w:val="00E43F6A"/>
    <w:rsid w:val="00E44317"/>
    <w:rsid w:val="00E44579"/>
    <w:rsid w:val="00E44E82"/>
    <w:rsid w:val="00E4605F"/>
    <w:rsid w:val="00E467A1"/>
    <w:rsid w:val="00E47907"/>
    <w:rsid w:val="00E50217"/>
    <w:rsid w:val="00E502B2"/>
    <w:rsid w:val="00E5267D"/>
    <w:rsid w:val="00E53598"/>
    <w:rsid w:val="00E53B4C"/>
    <w:rsid w:val="00E53E1F"/>
    <w:rsid w:val="00E55105"/>
    <w:rsid w:val="00E5663E"/>
    <w:rsid w:val="00E568B4"/>
    <w:rsid w:val="00E56D48"/>
    <w:rsid w:val="00E6014A"/>
    <w:rsid w:val="00E605DD"/>
    <w:rsid w:val="00E61778"/>
    <w:rsid w:val="00E618B3"/>
    <w:rsid w:val="00E61BF2"/>
    <w:rsid w:val="00E635DB"/>
    <w:rsid w:val="00E640C4"/>
    <w:rsid w:val="00E646AD"/>
    <w:rsid w:val="00E647D0"/>
    <w:rsid w:val="00E657C2"/>
    <w:rsid w:val="00E665DF"/>
    <w:rsid w:val="00E66628"/>
    <w:rsid w:val="00E67B00"/>
    <w:rsid w:val="00E67B54"/>
    <w:rsid w:val="00E67FF7"/>
    <w:rsid w:val="00E7030B"/>
    <w:rsid w:val="00E70D01"/>
    <w:rsid w:val="00E712A4"/>
    <w:rsid w:val="00E713E7"/>
    <w:rsid w:val="00E74013"/>
    <w:rsid w:val="00E7754F"/>
    <w:rsid w:val="00E77D0F"/>
    <w:rsid w:val="00E812EC"/>
    <w:rsid w:val="00E81C97"/>
    <w:rsid w:val="00E828DE"/>
    <w:rsid w:val="00E83E67"/>
    <w:rsid w:val="00E84E7E"/>
    <w:rsid w:val="00E85203"/>
    <w:rsid w:val="00E85658"/>
    <w:rsid w:val="00E85EDF"/>
    <w:rsid w:val="00E873DF"/>
    <w:rsid w:val="00E90991"/>
    <w:rsid w:val="00E90B38"/>
    <w:rsid w:val="00E90C36"/>
    <w:rsid w:val="00E90C6F"/>
    <w:rsid w:val="00E91BCB"/>
    <w:rsid w:val="00E92F60"/>
    <w:rsid w:val="00E93321"/>
    <w:rsid w:val="00E934B9"/>
    <w:rsid w:val="00E93610"/>
    <w:rsid w:val="00E94C3D"/>
    <w:rsid w:val="00E9540B"/>
    <w:rsid w:val="00E964DA"/>
    <w:rsid w:val="00E96527"/>
    <w:rsid w:val="00E96AE1"/>
    <w:rsid w:val="00E975E6"/>
    <w:rsid w:val="00EA0306"/>
    <w:rsid w:val="00EA08F2"/>
    <w:rsid w:val="00EA0AB4"/>
    <w:rsid w:val="00EA250E"/>
    <w:rsid w:val="00EA352F"/>
    <w:rsid w:val="00EA3BF8"/>
    <w:rsid w:val="00EA437D"/>
    <w:rsid w:val="00EA46A0"/>
    <w:rsid w:val="00EA6A3E"/>
    <w:rsid w:val="00EA7DD1"/>
    <w:rsid w:val="00EB01D3"/>
    <w:rsid w:val="00EB05ED"/>
    <w:rsid w:val="00EB2734"/>
    <w:rsid w:val="00EB2A0E"/>
    <w:rsid w:val="00EB3F1B"/>
    <w:rsid w:val="00EB5874"/>
    <w:rsid w:val="00EB6282"/>
    <w:rsid w:val="00EB6938"/>
    <w:rsid w:val="00EB6F96"/>
    <w:rsid w:val="00EB7505"/>
    <w:rsid w:val="00EB755B"/>
    <w:rsid w:val="00EB7F7C"/>
    <w:rsid w:val="00EC0668"/>
    <w:rsid w:val="00EC07C3"/>
    <w:rsid w:val="00EC1FE1"/>
    <w:rsid w:val="00EC351C"/>
    <w:rsid w:val="00EC4274"/>
    <w:rsid w:val="00EC4BD1"/>
    <w:rsid w:val="00EC5C15"/>
    <w:rsid w:val="00EC5F0B"/>
    <w:rsid w:val="00EC5F3D"/>
    <w:rsid w:val="00EC75CA"/>
    <w:rsid w:val="00ED24EB"/>
    <w:rsid w:val="00ED29EB"/>
    <w:rsid w:val="00ED2AB3"/>
    <w:rsid w:val="00ED2D1B"/>
    <w:rsid w:val="00ED36BD"/>
    <w:rsid w:val="00ED3BC2"/>
    <w:rsid w:val="00ED499C"/>
    <w:rsid w:val="00ED50C4"/>
    <w:rsid w:val="00ED61C1"/>
    <w:rsid w:val="00ED7037"/>
    <w:rsid w:val="00ED74A4"/>
    <w:rsid w:val="00ED74CC"/>
    <w:rsid w:val="00ED776E"/>
    <w:rsid w:val="00ED7A1C"/>
    <w:rsid w:val="00EE0300"/>
    <w:rsid w:val="00EE0434"/>
    <w:rsid w:val="00EE05DA"/>
    <w:rsid w:val="00EE2422"/>
    <w:rsid w:val="00EE27B8"/>
    <w:rsid w:val="00EE2C08"/>
    <w:rsid w:val="00EE3AAF"/>
    <w:rsid w:val="00EE43A2"/>
    <w:rsid w:val="00EE4EFD"/>
    <w:rsid w:val="00EE50A3"/>
    <w:rsid w:val="00EE539C"/>
    <w:rsid w:val="00EE5495"/>
    <w:rsid w:val="00EE593D"/>
    <w:rsid w:val="00EE6B6A"/>
    <w:rsid w:val="00EE6BC3"/>
    <w:rsid w:val="00EE7877"/>
    <w:rsid w:val="00EF042B"/>
    <w:rsid w:val="00EF0651"/>
    <w:rsid w:val="00EF0EC2"/>
    <w:rsid w:val="00EF12EA"/>
    <w:rsid w:val="00EF48DE"/>
    <w:rsid w:val="00EF4972"/>
    <w:rsid w:val="00EF52F7"/>
    <w:rsid w:val="00EF566C"/>
    <w:rsid w:val="00EF5679"/>
    <w:rsid w:val="00EF56F3"/>
    <w:rsid w:val="00EF5C12"/>
    <w:rsid w:val="00EF7F7E"/>
    <w:rsid w:val="00F002E0"/>
    <w:rsid w:val="00F0120E"/>
    <w:rsid w:val="00F015C1"/>
    <w:rsid w:val="00F01F61"/>
    <w:rsid w:val="00F0219B"/>
    <w:rsid w:val="00F026CD"/>
    <w:rsid w:val="00F03590"/>
    <w:rsid w:val="00F035B1"/>
    <w:rsid w:val="00F03C68"/>
    <w:rsid w:val="00F03CA7"/>
    <w:rsid w:val="00F05D55"/>
    <w:rsid w:val="00F06017"/>
    <w:rsid w:val="00F07EF6"/>
    <w:rsid w:val="00F1174D"/>
    <w:rsid w:val="00F1369F"/>
    <w:rsid w:val="00F1378D"/>
    <w:rsid w:val="00F13F3B"/>
    <w:rsid w:val="00F1445D"/>
    <w:rsid w:val="00F15849"/>
    <w:rsid w:val="00F15E1E"/>
    <w:rsid w:val="00F16158"/>
    <w:rsid w:val="00F175BC"/>
    <w:rsid w:val="00F17D66"/>
    <w:rsid w:val="00F2278C"/>
    <w:rsid w:val="00F2384C"/>
    <w:rsid w:val="00F25405"/>
    <w:rsid w:val="00F260E4"/>
    <w:rsid w:val="00F2622B"/>
    <w:rsid w:val="00F2782F"/>
    <w:rsid w:val="00F31E80"/>
    <w:rsid w:val="00F31EF8"/>
    <w:rsid w:val="00F3221A"/>
    <w:rsid w:val="00F32397"/>
    <w:rsid w:val="00F3268E"/>
    <w:rsid w:val="00F32831"/>
    <w:rsid w:val="00F3294C"/>
    <w:rsid w:val="00F339CE"/>
    <w:rsid w:val="00F33BB5"/>
    <w:rsid w:val="00F348FD"/>
    <w:rsid w:val="00F356C6"/>
    <w:rsid w:val="00F3581E"/>
    <w:rsid w:val="00F358B3"/>
    <w:rsid w:val="00F360A7"/>
    <w:rsid w:val="00F37F0F"/>
    <w:rsid w:val="00F40827"/>
    <w:rsid w:val="00F40F9D"/>
    <w:rsid w:val="00F41124"/>
    <w:rsid w:val="00F41B26"/>
    <w:rsid w:val="00F41E50"/>
    <w:rsid w:val="00F42291"/>
    <w:rsid w:val="00F429A9"/>
    <w:rsid w:val="00F43BEA"/>
    <w:rsid w:val="00F447B0"/>
    <w:rsid w:val="00F4488D"/>
    <w:rsid w:val="00F450A1"/>
    <w:rsid w:val="00F460BD"/>
    <w:rsid w:val="00F477A2"/>
    <w:rsid w:val="00F504F4"/>
    <w:rsid w:val="00F505D3"/>
    <w:rsid w:val="00F50604"/>
    <w:rsid w:val="00F50F20"/>
    <w:rsid w:val="00F51006"/>
    <w:rsid w:val="00F511D8"/>
    <w:rsid w:val="00F52410"/>
    <w:rsid w:val="00F524D7"/>
    <w:rsid w:val="00F53ACD"/>
    <w:rsid w:val="00F54758"/>
    <w:rsid w:val="00F55319"/>
    <w:rsid w:val="00F55A56"/>
    <w:rsid w:val="00F5603D"/>
    <w:rsid w:val="00F57DCC"/>
    <w:rsid w:val="00F60E38"/>
    <w:rsid w:val="00F63E8A"/>
    <w:rsid w:val="00F642FF"/>
    <w:rsid w:val="00F6478D"/>
    <w:rsid w:val="00F64E57"/>
    <w:rsid w:val="00F654BD"/>
    <w:rsid w:val="00F65A74"/>
    <w:rsid w:val="00F664B7"/>
    <w:rsid w:val="00F66DE4"/>
    <w:rsid w:val="00F674F4"/>
    <w:rsid w:val="00F67600"/>
    <w:rsid w:val="00F70503"/>
    <w:rsid w:val="00F7050B"/>
    <w:rsid w:val="00F70B1E"/>
    <w:rsid w:val="00F71409"/>
    <w:rsid w:val="00F7150D"/>
    <w:rsid w:val="00F72331"/>
    <w:rsid w:val="00F72A22"/>
    <w:rsid w:val="00F73C44"/>
    <w:rsid w:val="00F74B70"/>
    <w:rsid w:val="00F755EB"/>
    <w:rsid w:val="00F77D3E"/>
    <w:rsid w:val="00F800DD"/>
    <w:rsid w:val="00F8096B"/>
    <w:rsid w:val="00F81A1A"/>
    <w:rsid w:val="00F81BD2"/>
    <w:rsid w:val="00F83249"/>
    <w:rsid w:val="00F84130"/>
    <w:rsid w:val="00F85CBB"/>
    <w:rsid w:val="00F8680B"/>
    <w:rsid w:val="00F87311"/>
    <w:rsid w:val="00F87B37"/>
    <w:rsid w:val="00F9055B"/>
    <w:rsid w:val="00F930A1"/>
    <w:rsid w:val="00F93D33"/>
    <w:rsid w:val="00F94F94"/>
    <w:rsid w:val="00F96BBD"/>
    <w:rsid w:val="00F97464"/>
    <w:rsid w:val="00FA03AB"/>
    <w:rsid w:val="00FA137F"/>
    <w:rsid w:val="00FA15D8"/>
    <w:rsid w:val="00FA1862"/>
    <w:rsid w:val="00FA1987"/>
    <w:rsid w:val="00FA1A95"/>
    <w:rsid w:val="00FA233F"/>
    <w:rsid w:val="00FA3A12"/>
    <w:rsid w:val="00FA3A75"/>
    <w:rsid w:val="00FA456C"/>
    <w:rsid w:val="00FA4AB1"/>
    <w:rsid w:val="00FA4BE3"/>
    <w:rsid w:val="00FA4C4F"/>
    <w:rsid w:val="00FA6E6C"/>
    <w:rsid w:val="00FA71B8"/>
    <w:rsid w:val="00FA7A4C"/>
    <w:rsid w:val="00FB0764"/>
    <w:rsid w:val="00FB1280"/>
    <w:rsid w:val="00FB19D6"/>
    <w:rsid w:val="00FB1B04"/>
    <w:rsid w:val="00FB26A2"/>
    <w:rsid w:val="00FB2725"/>
    <w:rsid w:val="00FB30AC"/>
    <w:rsid w:val="00FB3CED"/>
    <w:rsid w:val="00FB4078"/>
    <w:rsid w:val="00FB40FC"/>
    <w:rsid w:val="00FB422A"/>
    <w:rsid w:val="00FB5A00"/>
    <w:rsid w:val="00FB70F0"/>
    <w:rsid w:val="00FB7B79"/>
    <w:rsid w:val="00FC0A2A"/>
    <w:rsid w:val="00FC1332"/>
    <w:rsid w:val="00FC1AEC"/>
    <w:rsid w:val="00FC2A0D"/>
    <w:rsid w:val="00FC3058"/>
    <w:rsid w:val="00FC33BC"/>
    <w:rsid w:val="00FC465A"/>
    <w:rsid w:val="00FC595A"/>
    <w:rsid w:val="00FC5FE1"/>
    <w:rsid w:val="00FC6408"/>
    <w:rsid w:val="00FC65EE"/>
    <w:rsid w:val="00FC6D30"/>
    <w:rsid w:val="00FC72D2"/>
    <w:rsid w:val="00FC785A"/>
    <w:rsid w:val="00FC7BA6"/>
    <w:rsid w:val="00FC7BD2"/>
    <w:rsid w:val="00FD155F"/>
    <w:rsid w:val="00FD1611"/>
    <w:rsid w:val="00FD22E9"/>
    <w:rsid w:val="00FD290D"/>
    <w:rsid w:val="00FD2AE8"/>
    <w:rsid w:val="00FD3034"/>
    <w:rsid w:val="00FD3B81"/>
    <w:rsid w:val="00FD3F0A"/>
    <w:rsid w:val="00FD4626"/>
    <w:rsid w:val="00FD4BCB"/>
    <w:rsid w:val="00FD5C50"/>
    <w:rsid w:val="00FD6B7B"/>
    <w:rsid w:val="00FD7135"/>
    <w:rsid w:val="00FD7BFE"/>
    <w:rsid w:val="00FD7E3D"/>
    <w:rsid w:val="00FE0245"/>
    <w:rsid w:val="00FE06DE"/>
    <w:rsid w:val="00FE21EF"/>
    <w:rsid w:val="00FE224E"/>
    <w:rsid w:val="00FE2B31"/>
    <w:rsid w:val="00FE2C6E"/>
    <w:rsid w:val="00FE324C"/>
    <w:rsid w:val="00FE325E"/>
    <w:rsid w:val="00FE3F11"/>
    <w:rsid w:val="00FE4235"/>
    <w:rsid w:val="00FE4C7B"/>
    <w:rsid w:val="00FE522C"/>
    <w:rsid w:val="00FE6B40"/>
    <w:rsid w:val="00FF08CE"/>
    <w:rsid w:val="00FF1E73"/>
    <w:rsid w:val="00FF20DB"/>
    <w:rsid w:val="00FF2166"/>
    <w:rsid w:val="00FF3539"/>
    <w:rsid w:val="00FF3707"/>
    <w:rsid w:val="00FF46C4"/>
    <w:rsid w:val="00FF6866"/>
    <w:rsid w:val="00FF7B47"/>
    <w:rsid w:val="0177976A"/>
    <w:rsid w:val="042242AD"/>
    <w:rsid w:val="05BDE22D"/>
    <w:rsid w:val="06757F09"/>
    <w:rsid w:val="080DF528"/>
    <w:rsid w:val="08AFC528"/>
    <w:rsid w:val="097C8BDC"/>
    <w:rsid w:val="0E4FFCFF"/>
    <w:rsid w:val="0FAA13CA"/>
    <w:rsid w:val="0FC8AE2C"/>
    <w:rsid w:val="11DB64B1"/>
    <w:rsid w:val="12FAF636"/>
    <w:rsid w:val="14702FFA"/>
    <w:rsid w:val="160C005B"/>
    <w:rsid w:val="168B6B46"/>
    <w:rsid w:val="16C7DD16"/>
    <w:rsid w:val="16DE5E1A"/>
    <w:rsid w:val="171455C9"/>
    <w:rsid w:val="172C986D"/>
    <w:rsid w:val="1897846E"/>
    <w:rsid w:val="19DD4B23"/>
    <w:rsid w:val="1A2770C3"/>
    <w:rsid w:val="1B1498F4"/>
    <w:rsid w:val="1B1557AA"/>
    <w:rsid w:val="1C7BCEEB"/>
    <w:rsid w:val="1D606449"/>
    <w:rsid w:val="1D73BBCF"/>
    <w:rsid w:val="1E5D2643"/>
    <w:rsid w:val="1E9EA23E"/>
    <w:rsid w:val="1F09B0DB"/>
    <w:rsid w:val="1FE659DA"/>
    <w:rsid w:val="2344F1F2"/>
    <w:rsid w:val="24E7239C"/>
    <w:rsid w:val="26507577"/>
    <w:rsid w:val="26A47C2E"/>
    <w:rsid w:val="282C5C27"/>
    <w:rsid w:val="2A6A45A9"/>
    <w:rsid w:val="2EB83537"/>
    <w:rsid w:val="2F17942B"/>
    <w:rsid w:val="3286E5F9"/>
    <w:rsid w:val="32DD5BA3"/>
    <w:rsid w:val="331B5BAB"/>
    <w:rsid w:val="33631521"/>
    <w:rsid w:val="337D0E41"/>
    <w:rsid w:val="34C0642D"/>
    <w:rsid w:val="36D3B8C8"/>
    <w:rsid w:val="36E63CB4"/>
    <w:rsid w:val="3771F67A"/>
    <w:rsid w:val="39226CC4"/>
    <w:rsid w:val="399241B9"/>
    <w:rsid w:val="39B96A95"/>
    <w:rsid w:val="3BBAB772"/>
    <w:rsid w:val="3C0AD2EE"/>
    <w:rsid w:val="3CFCEA76"/>
    <w:rsid w:val="3D7800DC"/>
    <w:rsid w:val="3E191763"/>
    <w:rsid w:val="3E2049BB"/>
    <w:rsid w:val="4021916D"/>
    <w:rsid w:val="42172E2D"/>
    <w:rsid w:val="44B84245"/>
    <w:rsid w:val="4612586B"/>
    <w:rsid w:val="46658DE7"/>
    <w:rsid w:val="47D85480"/>
    <w:rsid w:val="484A831C"/>
    <w:rsid w:val="49B5B8AC"/>
    <w:rsid w:val="4B53AE50"/>
    <w:rsid w:val="4D4F923E"/>
    <w:rsid w:val="4F7F5AC3"/>
    <w:rsid w:val="50BEADBE"/>
    <w:rsid w:val="5132CD3E"/>
    <w:rsid w:val="5251F56C"/>
    <w:rsid w:val="52D42C4A"/>
    <w:rsid w:val="540553B0"/>
    <w:rsid w:val="55791747"/>
    <w:rsid w:val="55F1283E"/>
    <w:rsid w:val="560BCD0C"/>
    <w:rsid w:val="569B6F70"/>
    <w:rsid w:val="578CF89F"/>
    <w:rsid w:val="57B2AA23"/>
    <w:rsid w:val="57EB3E75"/>
    <w:rsid w:val="5922727B"/>
    <w:rsid w:val="599587DA"/>
    <w:rsid w:val="59AA360F"/>
    <w:rsid w:val="59D701A9"/>
    <w:rsid w:val="5B6FE67E"/>
    <w:rsid w:val="5C7DD117"/>
    <w:rsid w:val="5E415850"/>
    <w:rsid w:val="5EB1D5D0"/>
    <w:rsid w:val="6010CC73"/>
    <w:rsid w:val="610E8F24"/>
    <w:rsid w:val="62AE6C85"/>
    <w:rsid w:val="63772BD4"/>
    <w:rsid w:val="64099687"/>
    <w:rsid w:val="650D575F"/>
    <w:rsid w:val="6574A321"/>
    <w:rsid w:val="65E557A7"/>
    <w:rsid w:val="667139C0"/>
    <w:rsid w:val="676EA0DA"/>
    <w:rsid w:val="67812808"/>
    <w:rsid w:val="67C9C1FC"/>
    <w:rsid w:val="692912D9"/>
    <w:rsid w:val="6A4A9204"/>
    <w:rsid w:val="6AB8C8CA"/>
    <w:rsid w:val="6B7FAE03"/>
    <w:rsid w:val="6C26F89E"/>
    <w:rsid w:val="6C5FF05A"/>
    <w:rsid w:val="6C991FE0"/>
    <w:rsid w:val="742D2880"/>
    <w:rsid w:val="747B2261"/>
    <w:rsid w:val="7625ABD4"/>
    <w:rsid w:val="7681079E"/>
    <w:rsid w:val="776D8165"/>
    <w:rsid w:val="77C17C35"/>
    <w:rsid w:val="781918DA"/>
    <w:rsid w:val="7871E668"/>
    <w:rsid w:val="78C402E3"/>
    <w:rsid w:val="7928945F"/>
    <w:rsid w:val="79398F6F"/>
    <w:rsid w:val="79D76AFB"/>
    <w:rsid w:val="7E8CA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rsid w:val="000D783F"/>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93DFA"/>
    <w:pPr>
      <w:keepNext/>
      <w:keepLines/>
      <w:numPr>
        <w:ilvl w:val="1"/>
        <w:numId w:val="4"/>
      </w:numPr>
      <w:spacing w:before="200" w:after="0"/>
      <w:ind w:left="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93DFA"/>
    <w:pPr>
      <w:keepNext/>
      <w:keepLines/>
      <w:numPr>
        <w:ilvl w:val="2"/>
        <w:numId w:val="4"/>
      </w:numPr>
      <w:spacing w:before="200" w:after="0"/>
      <w:ind w:left="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93DFA"/>
    <w:pPr>
      <w:keepNext/>
      <w:keepLines/>
      <w:numPr>
        <w:ilvl w:val="3"/>
        <w:numId w:val="4"/>
      </w:numPr>
      <w:spacing w:before="200" w:after="0"/>
      <w:ind w:left="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493DFA"/>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493D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93DFA"/>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rsid w:val="00C82B07"/>
    <w:pPr>
      <w:numPr>
        <w:numId w:val="23"/>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rsid w:val="003B4E47"/>
    <w:pPr>
      <w:numPr>
        <w:numId w:val="5"/>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customStyle="1" w:styleId="UnresolvedMention1">
    <w:name w:val="Unresolved Mention1"/>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 w:type="character" w:customStyle="1" w:styleId="ListParagraphChar">
    <w:name w:val="List Paragraph Char"/>
    <w:basedOn w:val="DefaultParagraphFont"/>
    <w:link w:val="ListParagraph"/>
    <w:uiPriority w:val="34"/>
    <w:rsid w:val="004A0802"/>
    <w:rPr>
      <w:rFonts w:ascii="Times New Roman" w:hAnsi="Times New Roman"/>
      <w:sz w:val="26"/>
    </w:rPr>
  </w:style>
  <w:style w:type="paragraph" w:styleId="FootnoteText">
    <w:name w:val="footnote text"/>
    <w:basedOn w:val="Normal"/>
    <w:link w:val="FootnoteTextChar"/>
    <w:uiPriority w:val="99"/>
    <w:semiHidden/>
    <w:unhideWhenUsed/>
    <w:rsid w:val="00AB277A"/>
    <w:pPr>
      <w:spacing w:before="0" w:after="0" w:line="240" w:lineRule="auto"/>
    </w:pPr>
    <w:rPr>
      <w:sz w:val="20"/>
    </w:rPr>
  </w:style>
  <w:style w:type="character" w:customStyle="1" w:styleId="FootnoteTextChar">
    <w:name w:val="Footnote Text Char"/>
    <w:basedOn w:val="DefaultParagraphFont"/>
    <w:link w:val="FootnoteText"/>
    <w:uiPriority w:val="99"/>
    <w:semiHidden/>
    <w:rsid w:val="00AB277A"/>
    <w:rPr>
      <w:rFonts w:ascii="Times New Roman" w:hAnsi="Times New Roman"/>
    </w:rPr>
  </w:style>
  <w:style w:type="character" w:styleId="FootnoteReference">
    <w:name w:val="footnote reference"/>
    <w:basedOn w:val="DefaultParagraphFont"/>
    <w:uiPriority w:val="99"/>
    <w:semiHidden/>
    <w:unhideWhenUsed/>
    <w:rsid w:val="00AB27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02698095">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157116161">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31371051">
      <w:bodyDiv w:val="1"/>
      <w:marLeft w:val="0"/>
      <w:marRight w:val="0"/>
      <w:marTop w:val="0"/>
      <w:marBottom w:val="0"/>
      <w:divBdr>
        <w:top w:val="none" w:sz="0" w:space="0" w:color="auto"/>
        <w:left w:val="none" w:sz="0" w:space="0" w:color="auto"/>
        <w:bottom w:val="none" w:sz="0" w:space="0" w:color="auto"/>
        <w:right w:val="none" w:sz="0" w:space="0" w:color="auto"/>
      </w:divBdr>
      <w:divsChild>
        <w:div w:id="903949462">
          <w:marLeft w:val="0"/>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2675726">
      <w:bodyDiv w:val="1"/>
      <w:marLeft w:val="0"/>
      <w:marRight w:val="0"/>
      <w:marTop w:val="0"/>
      <w:marBottom w:val="0"/>
      <w:divBdr>
        <w:top w:val="none" w:sz="0" w:space="0" w:color="auto"/>
        <w:left w:val="none" w:sz="0" w:space="0" w:color="auto"/>
        <w:bottom w:val="none" w:sz="0" w:space="0" w:color="auto"/>
        <w:right w:val="none" w:sz="0" w:space="0" w:color="auto"/>
      </w:divBdr>
      <w:divsChild>
        <w:div w:id="1469087404">
          <w:marLeft w:val="0"/>
          <w:marRight w:val="0"/>
          <w:marTop w:val="0"/>
          <w:marBottom w:val="0"/>
          <w:divBdr>
            <w:top w:val="none" w:sz="0" w:space="0" w:color="auto"/>
            <w:left w:val="none" w:sz="0" w:space="0" w:color="auto"/>
            <w:bottom w:val="none" w:sz="0" w:space="0" w:color="auto"/>
            <w:right w:val="none" w:sz="0" w:space="0" w:color="auto"/>
          </w:divBdr>
        </w:div>
      </w:divsChild>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894466528">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041058236">
      <w:bodyDiv w:val="1"/>
      <w:marLeft w:val="0"/>
      <w:marRight w:val="0"/>
      <w:marTop w:val="0"/>
      <w:marBottom w:val="0"/>
      <w:divBdr>
        <w:top w:val="none" w:sz="0" w:space="0" w:color="auto"/>
        <w:left w:val="none" w:sz="0" w:space="0" w:color="auto"/>
        <w:bottom w:val="none" w:sz="0" w:space="0" w:color="auto"/>
        <w:right w:val="none" w:sz="0" w:space="0" w:color="auto"/>
      </w:divBdr>
    </w:div>
    <w:div w:id="1078090040">
      <w:bodyDiv w:val="1"/>
      <w:marLeft w:val="0"/>
      <w:marRight w:val="0"/>
      <w:marTop w:val="0"/>
      <w:marBottom w:val="0"/>
      <w:divBdr>
        <w:top w:val="none" w:sz="0" w:space="0" w:color="auto"/>
        <w:left w:val="none" w:sz="0" w:space="0" w:color="auto"/>
        <w:bottom w:val="none" w:sz="0" w:space="0" w:color="auto"/>
        <w:right w:val="none" w:sz="0" w:space="0" w:color="auto"/>
      </w:divBdr>
      <w:divsChild>
        <w:div w:id="804927540">
          <w:marLeft w:val="0"/>
          <w:marRight w:val="0"/>
          <w:marTop w:val="0"/>
          <w:marBottom w:val="0"/>
          <w:divBdr>
            <w:top w:val="none" w:sz="0" w:space="0" w:color="auto"/>
            <w:left w:val="none" w:sz="0" w:space="0" w:color="auto"/>
            <w:bottom w:val="none" w:sz="0" w:space="0" w:color="auto"/>
            <w:right w:val="none" w:sz="0" w:space="0" w:color="auto"/>
          </w:divBdr>
        </w:div>
      </w:divsChild>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48112491">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46171141">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h.pq182359@sis.hust.edu.vn"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sv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mailto:quang.nd182736@sis.hust.edu.v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hi.nv182798@sis.hust.edu.v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0D3E43CFCD8443B1FA7A8808A723A4" ma:contentTypeVersion="13" ma:contentTypeDescription="Create a new document." ma:contentTypeScope="" ma:versionID="bed9f8022573132527cd46ec46674266">
  <xsd:schema xmlns:xsd="http://www.w3.org/2001/XMLSchema" xmlns:xs="http://www.w3.org/2001/XMLSchema" xmlns:p="http://schemas.microsoft.com/office/2006/metadata/properties" xmlns:ns3="048321e5-c008-4958-8f7a-daf0b6490e1c" xmlns:ns4="9729219c-0276-4ea2-85d4-22454d4ab818" targetNamespace="http://schemas.microsoft.com/office/2006/metadata/properties" ma:root="true" ma:fieldsID="fb0d167aee3e0a998b7a229942157268" ns3:_="" ns4:_="">
    <xsd:import namespace="048321e5-c008-4958-8f7a-daf0b6490e1c"/>
    <xsd:import namespace="9729219c-0276-4ea2-85d4-22454d4ab8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321e5-c008-4958-8f7a-daf0b6490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29219c-0276-4ea2-85d4-22454d4ab8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C2987A4F-62F8-4347-86C6-FC2D5EA78842}">
  <ds:schemaRefs>
    <ds:schemaRef ds:uri="http://schemas.microsoft.com/sharepoint/v3/contenttype/forms"/>
  </ds:schemaRefs>
</ds:datastoreItem>
</file>

<file path=customXml/itemProps2.xml><?xml version="1.0" encoding="utf-8"?>
<ds:datastoreItem xmlns:ds="http://schemas.openxmlformats.org/officeDocument/2006/customXml" ds:itemID="{39F8040A-5580-4DF7-957A-7F5E575214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321e5-c008-4958-8f7a-daf0b6490e1c"/>
    <ds:schemaRef ds:uri="9729219c-0276-4ea2-85d4-22454d4ab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4FA134-0D91-460D-99AD-B7CA46478D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AF7E61-53A5-4BBE-9B43-3817FD23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20182 -NVC.dotx</Template>
  <TotalTime>3280</TotalTime>
  <Pages>74</Pages>
  <Words>16513</Words>
  <Characters>94129</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mc</cp:lastModifiedBy>
  <cp:revision>1219</cp:revision>
  <cp:lastPrinted>2023-01-29T10:32:00Z</cp:lastPrinted>
  <dcterms:created xsi:type="dcterms:W3CDTF">2022-08-11T05:19:00Z</dcterms:created>
  <dcterms:modified xsi:type="dcterms:W3CDTF">2023-01-30T08:53:00Z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ies>
</file>